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5856DA" w14:textId="77777777" w:rsidR="000A1D80" w:rsidRDefault="00036789" w:rsidP="00036789">
      <w:pPr>
        <w:ind w:firstLine="0"/>
        <w:jc w:val="right"/>
        <w:rPr>
          <w:b/>
          <w:caps/>
        </w:rPr>
      </w:pPr>
      <w:r w:rsidRPr="00022457">
        <w:rPr>
          <w:rStyle w:val="Hipervnculo"/>
          <w:noProof/>
          <w:lang w:eastAsia="es-ES"/>
        </w:rPr>
        <w:drawing>
          <wp:inline distT="0" distB="0" distL="0" distR="0" wp14:anchorId="041BDB65" wp14:editId="3BBC5B21">
            <wp:extent cx="1524000" cy="15240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o.jpg"/>
                    <pic:cNvPicPr/>
                  </pic:nvPicPr>
                  <pic:blipFill>
                    <a:blip r:embed="rId8">
                      <a:extLst>
                        <a:ext uri="{28A0092B-C50C-407E-A947-70E740481C1C}">
                          <a14:useLocalDpi xmlns:a14="http://schemas.microsoft.com/office/drawing/2010/main" val="0"/>
                        </a:ext>
                      </a:extLst>
                    </a:blip>
                    <a:stretch>
                      <a:fillRect/>
                    </a:stretch>
                  </pic:blipFill>
                  <pic:spPr>
                    <a:xfrm>
                      <a:off x="0" y="0"/>
                      <a:ext cx="1521677" cy="1521677"/>
                    </a:xfrm>
                    <a:prstGeom prst="rect">
                      <a:avLst/>
                    </a:prstGeom>
                  </pic:spPr>
                </pic:pic>
              </a:graphicData>
            </a:graphic>
          </wp:inline>
        </w:drawing>
      </w:r>
    </w:p>
    <w:p w14:paraId="1F08D2EC" w14:textId="77777777" w:rsidR="000A1D80" w:rsidRDefault="000A1D80">
      <w:pPr>
        <w:spacing w:after="160" w:line="259" w:lineRule="auto"/>
        <w:ind w:firstLine="0"/>
        <w:jc w:val="left"/>
        <w:rPr>
          <w:b/>
          <w:caps/>
        </w:rPr>
      </w:pPr>
    </w:p>
    <w:p w14:paraId="3090669A" w14:textId="77777777" w:rsidR="000A1D80" w:rsidRDefault="000A1D80">
      <w:pPr>
        <w:spacing w:after="160" w:line="259" w:lineRule="auto"/>
        <w:ind w:firstLine="0"/>
        <w:jc w:val="left"/>
        <w:rPr>
          <w:b/>
          <w:caps/>
        </w:rPr>
      </w:pPr>
    </w:p>
    <w:p w14:paraId="2EBCE4A2" w14:textId="1B2BA4AA" w:rsidR="000A1D80" w:rsidRDefault="00DB6777">
      <w:pPr>
        <w:spacing w:after="160" w:line="259" w:lineRule="auto"/>
        <w:ind w:firstLine="0"/>
        <w:jc w:val="left"/>
        <w:rPr>
          <w:b/>
          <w:caps/>
        </w:rPr>
      </w:pPr>
      <w:r>
        <w:rPr>
          <w:noProof/>
          <w:lang w:eastAsia="es-ES"/>
        </w:rPr>
        <mc:AlternateContent>
          <mc:Choice Requires="wps">
            <w:drawing>
              <wp:anchor distT="0" distB="0" distL="114300" distR="114300" simplePos="0" relativeHeight="251656704" behindDoc="0" locked="0" layoutInCell="0" allowOverlap="1" wp14:anchorId="4400C59F" wp14:editId="07C7E868">
                <wp:simplePos x="0" y="0"/>
                <wp:positionH relativeFrom="column">
                  <wp:posOffset>-448945</wp:posOffset>
                </wp:positionH>
                <wp:positionV relativeFrom="paragraph">
                  <wp:posOffset>181610</wp:posOffset>
                </wp:positionV>
                <wp:extent cx="6811645" cy="17526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645" cy="175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3B61F" w14:textId="77777777" w:rsidR="006A6BD1" w:rsidRPr="00036789" w:rsidRDefault="006A6BD1" w:rsidP="001242E7">
                            <w:pPr>
                              <w:ind w:firstLine="0"/>
                              <w:jc w:val="center"/>
                              <w:rPr>
                                <w:rFonts w:cs="Arial"/>
                                <w:b/>
                                <w:sz w:val="40"/>
                                <w:szCs w:val="32"/>
                              </w:rPr>
                            </w:pPr>
                            <w:r>
                              <w:rPr>
                                <w:rFonts w:cs="Arial"/>
                                <w:b/>
                                <w:sz w:val="40"/>
                                <w:szCs w:val="32"/>
                              </w:rPr>
                              <w:t>Ingeniería Informática en Sistemas de Información</w:t>
                            </w:r>
                          </w:p>
                          <w:p w14:paraId="289E9876" w14:textId="77777777" w:rsidR="006A6BD1" w:rsidRPr="00425AF4" w:rsidRDefault="006A6BD1" w:rsidP="00425AF4">
                            <w:pPr>
                              <w:ind w:firstLine="0"/>
                              <w:jc w:val="center"/>
                              <w:rPr>
                                <w:rFonts w:cs="Arial"/>
                                <w:sz w:val="48"/>
                                <w:szCs w:val="44"/>
                              </w:rPr>
                            </w:pPr>
                            <w:r>
                              <w:rPr>
                                <w:rFonts w:cs="Arial"/>
                                <w:sz w:val="48"/>
                                <w:szCs w:val="44"/>
                              </w:rPr>
                              <w:t>Programación Avanzada</w:t>
                            </w:r>
                          </w:p>
                          <w:p w14:paraId="674B9F23" w14:textId="77777777" w:rsidR="006A6BD1" w:rsidRPr="00E928ED" w:rsidRDefault="006A6BD1" w:rsidP="000A1D80">
                            <w:pPr>
                              <w:pStyle w:val="Textoindependiente"/>
                              <w:rPr>
                                <w:rFonts w:ascii="Arial" w:hAnsi="Arial"/>
                                <w:sz w:val="32"/>
                              </w:rPr>
                            </w:pPr>
                            <w:r>
                              <w:rPr>
                                <w:rFonts w:ascii="Arial" w:hAnsi="Arial"/>
                                <w:sz w:val="32"/>
                              </w:rPr>
                              <w:t>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00C59F" id="_x0000_t202" coordsize="21600,21600" o:spt="202" path="m,l,21600r21600,l21600,xe">
                <v:stroke joinstyle="miter"/>
                <v:path gradientshapeok="t" o:connecttype="rect"/>
              </v:shapetype>
              <v:shape id="Text Box 40" o:spid="_x0000_s1026" type="#_x0000_t202" style="position:absolute;margin-left:-35.35pt;margin-top:14.3pt;width:536.35pt;height:1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" o:allowincell="f" stroked="f">
                <v:textbox>
                  <w:txbxContent>
                    <w:p w14:paraId="28F3B61F" w14:textId="77777777" w:rsidR="006A6BD1" w:rsidRPr="00036789" w:rsidRDefault="006A6BD1" w:rsidP="001242E7">
                      <w:pPr>
                        <w:ind w:firstLine="0"/>
                        <w:jc w:val="center"/>
                        <w:rPr>
                          <w:rFonts w:cs="Arial"/>
                          <w:b/>
                          <w:sz w:val="40"/>
                          <w:szCs w:val="32"/>
                        </w:rPr>
                      </w:pPr>
                      <w:r>
                        <w:rPr>
                          <w:rFonts w:cs="Arial"/>
                          <w:b/>
                          <w:sz w:val="40"/>
                          <w:szCs w:val="32"/>
                        </w:rPr>
                        <w:t>Ingeniería Informática en Sistemas de Información</w:t>
                      </w:r>
                    </w:p>
                    <w:p w14:paraId="289E9876" w14:textId="77777777" w:rsidR="006A6BD1" w:rsidRPr="00425AF4" w:rsidRDefault="006A6BD1" w:rsidP="00425AF4">
                      <w:pPr>
                        <w:ind w:firstLine="0"/>
                        <w:jc w:val="center"/>
                        <w:rPr>
                          <w:rFonts w:cs="Arial"/>
                          <w:sz w:val="48"/>
                          <w:szCs w:val="44"/>
                        </w:rPr>
                      </w:pPr>
                      <w:r>
                        <w:rPr>
                          <w:rFonts w:cs="Arial"/>
                          <w:sz w:val="48"/>
                          <w:szCs w:val="44"/>
                        </w:rPr>
                        <w:t>Programación Avanzada</w:t>
                      </w:r>
                    </w:p>
                    <w:p w14:paraId="674B9F23" w14:textId="77777777" w:rsidR="006A6BD1" w:rsidRPr="00E928ED" w:rsidRDefault="006A6BD1" w:rsidP="000A1D80">
                      <w:pPr>
                        <w:pStyle w:val="Textoindependiente"/>
                        <w:rPr>
                          <w:rFonts w:ascii="Arial" w:hAnsi="Arial"/>
                          <w:sz w:val="32"/>
                        </w:rPr>
                      </w:pPr>
                      <w:r>
                        <w:rPr>
                          <w:rFonts w:ascii="Arial" w:hAnsi="Arial"/>
                          <w:sz w:val="32"/>
                        </w:rPr>
                        <w:t>______</w:t>
                      </w:r>
                    </w:p>
                  </w:txbxContent>
                </v:textbox>
              </v:shape>
            </w:pict>
          </mc:Fallback>
        </mc:AlternateContent>
      </w:r>
    </w:p>
    <w:p w14:paraId="1F9BE7A8" w14:textId="77777777" w:rsidR="000A1D80" w:rsidRDefault="000A1D80">
      <w:pPr>
        <w:spacing w:after="160" w:line="259" w:lineRule="auto"/>
        <w:ind w:firstLine="0"/>
        <w:jc w:val="left"/>
        <w:rPr>
          <w:b/>
          <w:caps/>
        </w:rPr>
      </w:pPr>
    </w:p>
    <w:p w14:paraId="3B12D27A" w14:textId="77777777" w:rsidR="000A1D80" w:rsidRDefault="000A1D80">
      <w:pPr>
        <w:spacing w:after="160" w:line="259" w:lineRule="auto"/>
        <w:ind w:firstLine="0"/>
        <w:jc w:val="left"/>
        <w:rPr>
          <w:b/>
          <w:caps/>
        </w:rPr>
      </w:pPr>
    </w:p>
    <w:p w14:paraId="5C215FDF" w14:textId="77777777" w:rsidR="000A1D80" w:rsidRDefault="000A1D80">
      <w:pPr>
        <w:spacing w:after="160" w:line="259" w:lineRule="auto"/>
        <w:ind w:firstLine="0"/>
        <w:jc w:val="left"/>
        <w:rPr>
          <w:b/>
          <w:caps/>
        </w:rPr>
      </w:pPr>
    </w:p>
    <w:p w14:paraId="0767C7C8" w14:textId="12D11EFB" w:rsidR="000A1D80" w:rsidRDefault="00DB6777">
      <w:pPr>
        <w:spacing w:after="160" w:line="259" w:lineRule="auto"/>
        <w:ind w:firstLine="0"/>
        <w:jc w:val="left"/>
        <w:rPr>
          <w:b/>
          <w:caps/>
        </w:rPr>
      </w:pPr>
      <w:r>
        <w:rPr>
          <w:noProof/>
          <w:lang w:eastAsia="es-ES"/>
        </w:rPr>
        <mc:AlternateContent>
          <mc:Choice Requires="wps">
            <w:drawing>
              <wp:anchor distT="0" distB="0" distL="114300" distR="114300" simplePos="0" relativeHeight="251657216" behindDoc="0" locked="0" layoutInCell="0" allowOverlap="1" wp14:anchorId="6CAA4D49" wp14:editId="1FFB9D60">
                <wp:simplePos x="0" y="0"/>
                <wp:positionH relativeFrom="column">
                  <wp:posOffset>-949325</wp:posOffset>
                </wp:positionH>
                <wp:positionV relativeFrom="paragraph">
                  <wp:posOffset>124460</wp:posOffset>
                </wp:positionV>
                <wp:extent cx="7251700" cy="204597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700" cy="2045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62CF9" w14:textId="77777777" w:rsidR="006A6BD1" w:rsidRDefault="006A6BD1" w:rsidP="002C3960">
                            <w:pPr>
                              <w:pStyle w:val="Textoindependiente2"/>
                              <w:rPr>
                                <w:b/>
                                <w:sz w:val="56"/>
                                <w:szCs w:val="60"/>
                                <w:lang w:val="es-ES_tradnl"/>
                              </w:rPr>
                            </w:pPr>
                          </w:p>
                          <w:p w14:paraId="14D80C4D" w14:textId="508548D0" w:rsidR="006A6BD1" w:rsidRPr="002C3960" w:rsidRDefault="006A6BD1" w:rsidP="00E7726A">
                            <w:pPr>
                              <w:pStyle w:val="Textoindependiente2"/>
                              <w:rPr>
                                <w:b/>
                                <w:sz w:val="56"/>
                                <w:szCs w:val="60"/>
                                <w:lang w:val="es-ES_tradnl"/>
                              </w:rPr>
                            </w:pPr>
                            <w:proofErr w:type="spellStart"/>
                            <w:r>
                              <w:rPr>
                                <w:b/>
                                <w:sz w:val="56"/>
                                <w:szCs w:val="60"/>
                                <w:lang w:val="es-ES_tradnl"/>
                              </w:rPr>
                              <w:t>eSports</w:t>
                            </w:r>
                            <w:proofErr w:type="spellEnd"/>
                          </w:p>
                          <w:p w14:paraId="3F5C9028" w14:textId="77777777" w:rsidR="006A6BD1" w:rsidRDefault="006A6BD1" w:rsidP="002C3960">
                            <w:pPr>
                              <w:pStyle w:val="Textoindependiente2"/>
                              <w:rPr>
                                <w:b/>
                                <w:sz w:val="56"/>
                                <w:szCs w:val="60"/>
                                <w:lang w:val="es-ES_tradnl"/>
                              </w:rPr>
                            </w:pPr>
                          </w:p>
                          <w:p w14:paraId="4484A4BA" w14:textId="620BBEDA" w:rsidR="006A6BD1" w:rsidRDefault="006A6BD1" w:rsidP="002C3960">
                            <w:pPr>
                              <w:pStyle w:val="Textoindependiente2"/>
                              <w:rPr>
                                <w:b/>
                                <w:sz w:val="56"/>
                                <w:szCs w:val="60"/>
                                <w:lang w:val="es-ES_tradnl"/>
                              </w:rPr>
                            </w:pPr>
                            <w:r>
                              <w:rPr>
                                <w:b/>
                                <w:sz w:val="56"/>
                                <w:szCs w:val="60"/>
                                <w:lang w:val="es-ES_tradnl"/>
                              </w:rPr>
                              <w:t>Revista de deportes electrónicos</w:t>
                            </w:r>
                          </w:p>
                          <w:p w14:paraId="2FB039B4" w14:textId="77777777" w:rsidR="006A6BD1" w:rsidRDefault="006A6BD1" w:rsidP="00425AF4">
                            <w:pPr>
                              <w:pStyle w:val="Textoindependiente2"/>
                              <w:rPr>
                                <w:b/>
                                <w:sz w:val="40"/>
                                <w:szCs w:val="44"/>
                              </w:rPr>
                            </w:pPr>
                          </w:p>
                          <w:p w14:paraId="16A288D5" w14:textId="77777777" w:rsidR="006A6BD1" w:rsidRPr="008D7DED" w:rsidRDefault="006A6BD1" w:rsidP="002C3960">
                            <w:pPr>
                              <w:pStyle w:val="Textoindependiente2"/>
                              <w:jc w:val="both"/>
                              <w:rPr>
                                <w:b/>
                                <w:sz w:val="56"/>
                                <w:szCs w:val="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A4D49" id="Text Box 41" o:spid="_x0000_s1027" type="#_x0000_t202" style="position:absolute;margin-left:-74.75pt;margin-top:9.8pt;width:571pt;height:16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" o:allowincell="f" stroked="f">
                <v:textbox>
                  <w:txbxContent>
                    <w:p w14:paraId="32662CF9" w14:textId="77777777" w:rsidR="006A6BD1" w:rsidRDefault="006A6BD1" w:rsidP="002C3960">
                      <w:pPr>
                        <w:pStyle w:val="Textoindependiente2"/>
                        <w:rPr>
                          <w:b/>
                          <w:sz w:val="56"/>
                          <w:szCs w:val="60"/>
                          <w:lang w:val="es-ES_tradnl"/>
                        </w:rPr>
                      </w:pPr>
                    </w:p>
                    <w:p w14:paraId="14D80C4D" w14:textId="508548D0" w:rsidR="006A6BD1" w:rsidRPr="002C3960" w:rsidRDefault="006A6BD1" w:rsidP="00E7726A">
                      <w:pPr>
                        <w:pStyle w:val="Textoindependiente2"/>
                        <w:rPr>
                          <w:b/>
                          <w:sz w:val="56"/>
                          <w:szCs w:val="60"/>
                          <w:lang w:val="es-ES_tradnl"/>
                        </w:rPr>
                      </w:pPr>
                      <w:proofErr w:type="spellStart"/>
                      <w:r>
                        <w:rPr>
                          <w:b/>
                          <w:sz w:val="56"/>
                          <w:szCs w:val="60"/>
                          <w:lang w:val="es-ES_tradnl"/>
                        </w:rPr>
                        <w:t>eSports</w:t>
                      </w:r>
                      <w:proofErr w:type="spellEnd"/>
                    </w:p>
                    <w:p w14:paraId="3F5C9028" w14:textId="77777777" w:rsidR="006A6BD1" w:rsidRDefault="006A6BD1" w:rsidP="002C3960">
                      <w:pPr>
                        <w:pStyle w:val="Textoindependiente2"/>
                        <w:rPr>
                          <w:b/>
                          <w:sz w:val="56"/>
                          <w:szCs w:val="60"/>
                          <w:lang w:val="es-ES_tradnl"/>
                        </w:rPr>
                      </w:pPr>
                    </w:p>
                    <w:p w14:paraId="4484A4BA" w14:textId="620BBEDA" w:rsidR="006A6BD1" w:rsidRDefault="006A6BD1" w:rsidP="002C3960">
                      <w:pPr>
                        <w:pStyle w:val="Textoindependiente2"/>
                        <w:rPr>
                          <w:b/>
                          <w:sz w:val="56"/>
                          <w:szCs w:val="60"/>
                          <w:lang w:val="es-ES_tradnl"/>
                        </w:rPr>
                      </w:pPr>
                      <w:r>
                        <w:rPr>
                          <w:b/>
                          <w:sz w:val="56"/>
                          <w:szCs w:val="60"/>
                          <w:lang w:val="es-ES_tradnl"/>
                        </w:rPr>
                        <w:t>Revista de deportes electrónicos</w:t>
                      </w:r>
                    </w:p>
                    <w:p w14:paraId="2FB039B4" w14:textId="77777777" w:rsidR="006A6BD1" w:rsidRDefault="006A6BD1" w:rsidP="00425AF4">
                      <w:pPr>
                        <w:pStyle w:val="Textoindependiente2"/>
                        <w:rPr>
                          <w:b/>
                          <w:sz w:val="40"/>
                          <w:szCs w:val="44"/>
                        </w:rPr>
                      </w:pPr>
                    </w:p>
                    <w:p w14:paraId="16A288D5" w14:textId="77777777" w:rsidR="006A6BD1" w:rsidRPr="008D7DED" w:rsidRDefault="006A6BD1" w:rsidP="002C3960">
                      <w:pPr>
                        <w:pStyle w:val="Textoindependiente2"/>
                        <w:jc w:val="both"/>
                        <w:rPr>
                          <w:b/>
                          <w:sz w:val="56"/>
                          <w:szCs w:val="60"/>
                        </w:rPr>
                      </w:pPr>
                    </w:p>
                  </w:txbxContent>
                </v:textbox>
              </v:shape>
            </w:pict>
          </mc:Fallback>
        </mc:AlternateContent>
      </w:r>
    </w:p>
    <w:p w14:paraId="3367E7FF" w14:textId="77777777" w:rsidR="000A1D80" w:rsidRDefault="000A1D80">
      <w:pPr>
        <w:spacing w:after="160" w:line="259" w:lineRule="auto"/>
        <w:ind w:firstLine="0"/>
        <w:jc w:val="left"/>
        <w:rPr>
          <w:b/>
          <w:caps/>
        </w:rPr>
      </w:pPr>
    </w:p>
    <w:p w14:paraId="343BFF26" w14:textId="77777777" w:rsidR="000A1D80" w:rsidRDefault="000A1D80">
      <w:pPr>
        <w:spacing w:after="160" w:line="259" w:lineRule="auto"/>
        <w:ind w:firstLine="0"/>
        <w:jc w:val="left"/>
        <w:rPr>
          <w:b/>
          <w:caps/>
        </w:rPr>
      </w:pPr>
    </w:p>
    <w:p w14:paraId="7CB822A7" w14:textId="77777777" w:rsidR="000A1D80" w:rsidRDefault="000A1D80">
      <w:pPr>
        <w:spacing w:after="160" w:line="259" w:lineRule="auto"/>
        <w:ind w:firstLine="0"/>
        <w:jc w:val="left"/>
        <w:rPr>
          <w:b/>
          <w:caps/>
        </w:rPr>
      </w:pPr>
    </w:p>
    <w:p w14:paraId="3F16564E" w14:textId="77777777" w:rsidR="000A1D80" w:rsidRDefault="000A1D80">
      <w:pPr>
        <w:spacing w:after="160" w:line="259" w:lineRule="auto"/>
        <w:ind w:firstLine="0"/>
        <w:jc w:val="left"/>
        <w:rPr>
          <w:b/>
          <w:caps/>
        </w:rPr>
      </w:pPr>
    </w:p>
    <w:p w14:paraId="56F9CF11" w14:textId="77777777" w:rsidR="000A1D80" w:rsidRDefault="000A1D80">
      <w:pPr>
        <w:spacing w:after="160" w:line="259" w:lineRule="auto"/>
        <w:ind w:firstLine="0"/>
        <w:jc w:val="left"/>
        <w:rPr>
          <w:b/>
          <w:caps/>
        </w:rPr>
      </w:pPr>
    </w:p>
    <w:p w14:paraId="4889AC1F" w14:textId="77777777" w:rsidR="000A1D80" w:rsidRDefault="000A1D80">
      <w:pPr>
        <w:spacing w:after="160" w:line="259" w:lineRule="auto"/>
        <w:ind w:firstLine="0"/>
        <w:jc w:val="left"/>
        <w:rPr>
          <w:b/>
          <w:caps/>
        </w:rPr>
      </w:pPr>
    </w:p>
    <w:p w14:paraId="51F15E22" w14:textId="77777777" w:rsidR="000A1D80" w:rsidRDefault="000A1D80">
      <w:pPr>
        <w:spacing w:after="160" w:line="259" w:lineRule="auto"/>
        <w:ind w:firstLine="0"/>
        <w:jc w:val="left"/>
        <w:rPr>
          <w:b/>
          <w:caps/>
        </w:rPr>
      </w:pPr>
    </w:p>
    <w:p w14:paraId="60B469C1" w14:textId="7444C7C2" w:rsidR="000A1D80" w:rsidRDefault="006A6BD1" w:rsidP="006A6BD1">
      <w:pPr>
        <w:spacing w:after="160" w:line="259" w:lineRule="auto"/>
        <w:ind w:firstLine="0"/>
        <w:jc w:val="center"/>
        <w:rPr>
          <w:b/>
          <w:caps/>
        </w:rPr>
      </w:pPr>
      <w:r>
        <w:rPr>
          <w:noProof/>
        </w:rPr>
        <w:drawing>
          <wp:inline distT="0" distB="0" distL="0" distR="0" wp14:anchorId="4B280037" wp14:editId="6B79362F">
            <wp:extent cx="5106770" cy="2872740"/>
            <wp:effectExtent l="0" t="0" r="0" b="0"/>
            <wp:docPr id="2096619394" name="Imagen 209661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7477" cy="2912515"/>
                    </a:xfrm>
                    <a:prstGeom prst="rect">
                      <a:avLst/>
                    </a:prstGeom>
                    <a:noFill/>
                    <a:ln>
                      <a:noFill/>
                    </a:ln>
                  </pic:spPr>
                </pic:pic>
              </a:graphicData>
            </a:graphic>
          </wp:inline>
        </w:drawing>
      </w:r>
      <w:bookmarkStart w:id="0" w:name="_GoBack"/>
      <w:bookmarkEnd w:id="0"/>
    </w:p>
    <w:p w14:paraId="24E3CC00" w14:textId="3CB835F6" w:rsidR="000A1D80" w:rsidRPr="00B86ACF" w:rsidRDefault="00DB6777">
      <w:pPr>
        <w:spacing w:after="160" w:line="259" w:lineRule="auto"/>
        <w:ind w:firstLine="0"/>
        <w:jc w:val="left"/>
        <w:rPr>
          <w:b/>
          <w:caps/>
        </w:rPr>
      </w:pPr>
      <w:r>
        <w:rPr>
          <w:noProof/>
          <w:lang w:eastAsia="es-ES"/>
        </w:rPr>
        <mc:AlternateContent>
          <mc:Choice Requires="wps">
            <w:drawing>
              <wp:anchor distT="0" distB="0" distL="114300" distR="114300" simplePos="0" relativeHeight="251659264" behindDoc="0" locked="0" layoutInCell="0" allowOverlap="1" wp14:anchorId="4DC9EC17" wp14:editId="7629CD5C">
                <wp:simplePos x="0" y="0"/>
                <wp:positionH relativeFrom="column">
                  <wp:posOffset>3149600</wp:posOffset>
                </wp:positionH>
                <wp:positionV relativeFrom="paragraph">
                  <wp:posOffset>24765</wp:posOffset>
                </wp:positionV>
                <wp:extent cx="3854450" cy="1111885"/>
                <wp:effectExtent l="0" t="0" r="0" b="0"/>
                <wp:wrapNone/>
                <wp:docPr id="20966193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0"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D6153" w14:textId="463092DF" w:rsidR="006A6BD1" w:rsidRDefault="006A6BD1" w:rsidP="008F176F">
                            <w:pPr>
                              <w:ind w:firstLine="0"/>
                              <w:jc w:val="left"/>
                              <w:rPr>
                                <w:bCs/>
                                <w:sz w:val="24"/>
                              </w:rPr>
                            </w:pPr>
                            <w:r w:rsidRPr="00F12E1E">
                              <w:rPr>
                                <w:b/>
                                <w:sz w:val="24"/>
                              </w:rPr>
                              <w:t>Alumno</w:t>
                            </w:r>
                            <w:r>
                              <w:rPr>
                                <w:b/>
                                <w:sz w:val="24"/>
                              </w:rPr>
                              <w:t>s</w:t>
                            </w:r>
                            <w:r w:rsidRPr="00F12E1E">
                              <w:rPr>
                                <w:b/>
                                <w:sz w:val="24"/>
                              </w:rPr>
                              <w:t>:</w:t>
                            </w:r>
                            <w:r>
                              <w:rPr>
                                <w:b/>
                                <w:sz w:val="24"/>
                              </w:rPr>
                              <w:tab/>
                            </w:r>
                            <w:r w:rsidR="00B86ACF" w:rsidRPr="008F176F">
                              <w:rPr>
                                <w:sz w:val="24"/>
                              </w:rPr>
                              <w:t>Javier</w:t>
                            </w:r>
                            <w:r w:rsidR="00B86ACF" w:rsidRPr="008F176F">
                              <w:rPr>
                                <w:sz w:val="24"/>
                              </w:rPr>
                              <w:t xml:space="preserve"> </w:t>
                            </w:r>
                            <w:r w:rsidRPr="008F176F">
                              <w:rPr>
                                <w:sz w:val="24"/>
                              </w:rPr>
                              <w:t xml:space="preserve">Bermejo Torrent </w:t>
                            </w:r>
                          </w:p>
                          <w:p w14:paraId="0FB598D3" w14:textId="5673446B" w:rsidR="00B86ACF" w:rsidRPr="00B86ACF" w:rsidRDefault="00B86ACF" w:rsidP="008F176F">
                            <w:pPr>
                              <w:ind w:left="708" w:firstLine="708"/>
                              <w:jc w:val="left"/>
                              <w:rPr>
                                <w:bCs/>
                                <w:sz w:val="24"/>
                              </w:rPr>
                            </w:pPr>
                            <w:hyperlink r:id="rId10" w:history="1">
                              <w:r w:rsidRPr="00B86ACF">
                                <w:rPr>
                                  <w:bCs/>
                                  <w:sz w:val="24"/>
                                </w:rPr>
                                <w:t xml:space="preserve">Oscar </w:t>
                              </w:r>
                              <w:r w:rsidR="000844EB" w:rsidRPr="00B86ACF">
                                <w:rPr>
                                  <w:bCs/>
                                  <w:sz w:val="24"/>
                                </w:rPr>
                                <w:t>Gómez</w:t>
                              </w:r>
                              <w:r w:rsidRPr="00B86ACF">
                                <w:rPr>
                                  <w:bCs/>
                                  <w:sz w:val="24"/>
                                </w:rPr>
                                <w:t xml:space="preserve"> </w:t>
                              </w:r>
                              <w:r w:rsidR="000844EB" w:rsidRPr="00B86ACF">
                                <w:rPr>
                                  <w:bCs/>
                                  <w:sz w:val="24"/>
                                </w:rPr>
                                <w:t>G</w:t>
                              </w:r>
                              <w:r w:rsidR="000844EB">
                                <w:rPr>
                                  <w:bCs/>
                                  <w:sz w:val="24"/>
                                </w:rPr>
                                <w:t>onzález</w:t>
                              </w:r>
                            </w:hyperlink>
                          </w:p>
                          <w:p w14:paraId="7271E8C4" w14:textId="53D64DDD" w:rsidR="006A6BD1" w:rsidRPr="00EE2F8D" w:rsidRDefault="00B86ACF" w:rsidP="008F176F">
                            <w:pPr>
                              <w:ind w:left="707"/>
                              <w:jc w:val="left"/>
                              <w:rPr>
                                <w:bCs/>
                                <w:sz w:val="24"/>
                              </w:rPr>
                            </w:pPr>
                            <w:hyperlink r:id="rId11" w:history="1">
                              <w:r w:rsidRPr="00B86ACF">
                                <w:rPr>
                                  <w:bCs/>
                                  <w:sz w:val="24"/>
                                </w:rPr>
                                <w:t>Germán Alejo Domínguez</w:t>
                              </w:r>
                            </w:hyperlink>
                          </w:p>
                          <w:p w14:paraId="16FB9773" w14:textId="3CF5F5A5" w:rsidR="006A6BD1" w:rsidRPr="00B86ACF" w:rsidRDefault="00B86ACF" w:rsidP="00B86ACF">
                            <w:pPr>
                              <w:rPr>
                                <w:bCs/>
                                <w:sz w:val="24"/>
                              </w:rPr>
                            </w:pPr>
                            <w:r>
                              <w:rPr>
                                <w:sz w:val="24"/>
                              </w:rPr>
                              <w:tab/>
                            </w:r>
                            <w:hyperlink r:id="rId12" w:history="1">
                              <w:r w:rsidRPr="00B86ACF">
                                <w:rPr>
                                  <w:bCs/>
                                  <w:sz w:val="24"/>
                                </w:rPr>
                                <w:t>Miguel Gallego Zarco</w:t>
                              </w:r>
                            </w:hyperlink>
                          </w:p>
                          <w:p w14:paraId="4CEDCE26" w14:textId="77777777" w:rsidR="006A6BD1" w:rsidRPr="00563488" w:rsidRDefault="006A6BD1" w:rsidP="00BF325D">
                            <w:pPr>
                              <w:rPr>
                                <w:sz w:val="24"/>
                              </w:rPr>
                            </w:pPr>
                            <w:r>
                              <w:rPr>
                                <w:sz w:val="24"/>
                              </w:rPr>
                              <w:tab/>
                            </w:r>
                            <w:r>
                              <w:rPr>
                                <w:sz w:val="24"/>
                              </w:rPr>
                              <w:tab/>
                            </w:r>
                            <w:r>
                              <w:rPr>
                                <w:sz w:val="24"/>
                              </w:rPr>
                              <w:tab/>
                            </w:r>
                            <w:r>
                              <w:rPr>
                                <w:sz w:val="24"/>
                              </w:rPr>
                              <w:tab/>
                            </w:r>
                            <w:r>
                              <w:rPr>
                                <w:sz w:val="24"/>
                              </w:rPr>
                              <w:tab/>
                              <w:t>Enero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9EC17" id="Text Box 1" o:spid="_x0000_s1028" type="#_x0000_t202" style="position:absolute;margin-left:248pt;margin-top:1.95pt;width:303.5pt;height:8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" o:allowincell="f" stroked="f">
                <v:textbox>
                  <w:txbxContent>
                    <w:p w14:paraId="573D6153" w14:textId="463092DF" w:rsidR="006A6BD1" w:rsidRDefault="006A6BD1" w:rsidP="008F176F">
                      <w:pPr>
                        <w:ind w:firstLine="0"/>
                        <w:jc w:val="left"/>
                        <w:rPr>
                          <w:bCs/>
                          <w:sz w:val="24"/>
                        </w:rPr>
                      </w:pPr>
                      <w:r w:rsidRPr="00F12E1E">
                        <w:rPr>
                          <w:b/>
                          <w:sz w:val="24"/>
                        </w:rPr>
                        <w:t>Alumno</w:t>
                      </w:r>
                      <w:r>
                        <w:rPr>
                          <w:b/>
                          <w:sz w:val="24"/>
                        </w:rPr>
                        <w:t>s</w:t>
                      </w:r>
                      <w:r w:rsidRPr="00F12E1E">
                        <w:rPr>
                          <w:b/>
                          <w:sz w:val="24"/>
                        </w:rPr>
                        <w:t>:</w:t>
                      </w:r>
                      <w:r>
                        <w:rPr>
                          <w:b/>
                          <w:sz w:val="24"/>
                        </w:rPr>
                        <w:tab/>
                      </w:r>
                      <w:r w:rsidR="00B86ACF" w:rsidRPr="008F176F">
                        <w:rPr>
                          <w:sz w:val="24"/>
                        </w:rPr>
                        <w:t>Javier</w:t>
                      </w:r>
                      <w:r w:rsidR="00B86ACF" w:rsidRPr="008F176F">
                        <w:rPr>
                          <w:sz w:val="24"/>
                        </w:rPr>
                        <w:t xml:space="preserve"> </w:t>
                      </w:r>
                      <w:r w:rsidRPr="008F176F">
                        <w:rPr>
                          <w:sz w:val="24"/>
                        </w:rPr>
                        <w:t xml:space="preserve">Bermejo Torrent </w:t>
                      </w:r>
                    </w:p>
                    <w:p w14:paraId="0FB598D3" w14:textId="5673446B" w:rsidR="00B86ACF" w:rsidRPr="00B86ACF" w:rsidRDefault="00B86ACF" w:rsidP="008F176F">
                      <w:pPr>
                        <w:ind w:left="708" w:firstLine="708"/>
                        <w:jc w:val="left"/>
                        <w:rPr>
                          <w:bCs/>
                          <w:sz w:val="24"/>
                        </w:rPr>
                      </w:pPr>
                      <w:hyperlink r:id="rId13" w:history="1">
                        <w:r w:rsidRPr="00B86ACF">
                          <w:rPr>
                            <w:bCs/>
                            <w:sz w:val="24"/>
                          </w:rPr>
                          <w:t xml:space="preserve">Oscar </w:t>
                        </w:r>
                        <w:r w:rsidR="000844EB" w:rsidRPr="00B86ACF">
                          <w:rPr>
                            <w:bCs/>
                            <w:sz w:val="24"/>
                          </w:rPr>
                          <w:t>Gómez</w:t>
                        </w:r>
                        <w:r w:rsidRPr="00B86ACF">
                          <w:rPr>
                            <w:bCs/>
                            <w:sz w:val="24"/>
                          </w:rPr>
                          <w:t xml:space="preserve"> </w:t>
                        </w:r>
                        <w:r w:rsidR="000844EB" w:rsidRPr="00B86ACF">
                          <w:rPr>
                            <w:bCs/>
                            <w:sz w:val="24"/>
                          </w:rPr>
                          <w:t>G</w:t>
                        </w:r>
                        <w:r w:rsidR="000844EB">
                          <w:rPr>
                            <w:bCs/>
                            <w:sz w:val="24"/>
                          </w:rPr>
                          <w:t>onzález</w:t>
                        </w:r>
                      </w:hyperlink>
                    </w:p>
                    <w:p w14:paraId="7271E8C4" w14:textId="53D64DDD" w:rsidR="006A6BD1" w:rsidRPr="00EE2F8D" w:rsidRDefault="00B86ACF" w:rsidP="008F176F">
                      <w:pPr>
                        <w:ind w:left="707"/>
                        <w:jc w:val="left"/>
                        <w:rPr>
                          <w:bCs/>
                          <w:sz w:val="24"/>
                        </w:rPr>
                      </w:pPr>
                      <w:hyperlink r:id="rId14" w:history="1">
                        <w:r w:rsidRPr="00B86ACF">
                          <w:rPr>
                            <w:bCs/>
                            <w:sz w:val="24"/>
                          </w:rPr>
                          <w:t>Germán Alejo Domínguez</w:t>
                        </w:r>
                      </w:hyperlink>
                    </w:p>
                    <w:p w14:paraId="16FB9773" w14:textId="3CF5F5A5" w:rsidR="006A6BD1" w:rsidRPr="00B86ACF" w:rsidRDefault="00B86ACF" w:rsidP="00B86ACF">
                      <w:pPr>
                        <w:rPr>
                          <w:bCs/>
                          <w:sz w:val="24"/>
                        </w:rPr>
                      </w:pPr>
                      <w:r>
                        <w:rPr>
                          <w:sz w:val="24"/>
                        </w:rPr>
                        <w:tab/>
                      </w:r>
                      <w:hyperlink r:id="rId15" w:history="1">
                        <w:r w:rsidRPr="00B86ACF">
                          <w:rPr>
                            <w:bCs/>
                            <w:sz w:val="24"/>
                          </w:rPr>
                          <w:t>Miguel Gallego Zarco</w:t>
                        </w:r>
                      </w:hyperlink>
                    </w:p>
                    <w:p w14:paraId="4CEDCE26" w14:textId="77777777" w:rsidR="006A6BD1" w:rsidRPr="00563488" w:rsidRDefault="006A6BD1" w:rsidP="00BF325D">
                      <w:pPr>
                        <w:rPr>
                          <w:sz w:val="24"/>
                        </w:rPr>
                      </w:pPr>
                      <w:r>
                        <w:rPr>
                          <w:sz w:val="24"/>
                        </w:rPr>
                        <w:tab/>
                      </w:r>
                      <w:r>
                        <w:rPr>
                          <w:sz w:val="24"/>
                        </w:rPr>
                        <w:tab/>
                      </w:r>
                      <w:r>
                        <w:rPr>
                          <w:sz w:val="24"/>
                        </w:rPr>
                        <w:tab/>
                      </w:r>
                      <w:r>
                        <w:rPr>
                          <w:sz w:val="24"/>
                        </w:rPr>
                        <w:tab/>
                      </w:r>
                      <w:r>
                        <w:rPr>
                          <w:sz w:val="24"/>
                        </w:rPr>
                        <w:tab/>
                        <w:t>Enero 2018</w:t>
                      </w:r>
                    </w:p>
                  </w:txbxContent>
                </v:textbox>
              </v:shape>
            </w:pict>
          </mc:Fallback>
        </mc:AlternateContent>
      </w:r>
    </w:p>
    <w:sdt>
      <w:sdtPr>
        <w:rPr>
          <w:b/>
          <w:bCs/>
        </w:rPr>
        <w:id w:val="-980697386"/>
        <w:docPartObj>
          <w:docPartGallery w:val="Table of Contents"/>
          <w:docPartUnique/>
        </w:docPartObj>
      </w:sdtPr>
      <w:sdtEndPr>
        <w:rPr>
          <w:b w:val="0"/>
        </w:rPr>
      </w:sdtEndPr>
      <w:sdtContent>
        <w:p w14:paraId="5215EDE5" w14:textId="77777777" w:rsidR="00932204" w:rsidRPr="00596484" w:rsidRDefault="0025742A" w:rsidP="00596484">
          <w:pPr>
            <w:rPr>
              <w:b/>
              <w:bCs/>
            </w:rPr>
          </w:pPr>
          <w:r w:rsidRPr="00721062">
            <w:rPr>
              <w:b/>
              <w:bCs/>
              <w:sz w:val="36"/>
              <w:szCs w:val="36"/>
            </w:rPr>
            <w:t>Índice</w:t>
          </w:r>
        </w:p>
        <w:p w14:paraId="2E54587D" w14:textId="77777777" w:rsidR="002E6361" w:rsidRDefault="002A7EDC">
          <w:pPr>
            <w:pStyle w:val="TDC1"/>
            <w:rPr>
              <w:rFonts w:asciiTheme="minorHAnsi" w:eastAsiaTheme="minorEastAsia" w:hAnsiTheme="minorHAnsi"/>
              <w:noProof/>
              <w:color w:val="auto"/>
              <w:lang w:eastAsia="es-ES"/>
            </w:rPr>
          </w:pPr>
          <w:r w:rsidRPr="004B2954">
            <w:rPr>
              <w:sz w:val="24"/>
              <w:szCs w:val="24"/>
            </w:rPr>
            <w:fldChar w:fldCharType="begin"/>
          </w:r>
          <w:r w:rsidR="00932204" w:rsidRPr="004B2954">
            <w:rPr>
              <w:sz w:val="24"/>
              <w:szCs w:val="24"/>
            </w:rPr>
            <w:instrText xml:space="preserve"> TOC \o "1-3" \h \z \u </w:instrText>
          </w:r>
          <w:r w:rsidRPr="004B2954">
            <w:rPr>
              <w:sz w:val="24"/>
              <w:szCs w:val="24"/>
            </w:rPr>
            <w:fldChar w:fldCharType="separate"/>
          </w:r>
          <w:hyperlink w:anchor="_Toc536639633" w:history="1">
            <w:r w:rsidR="002E6361" w:rsidRPr="00513A25">
              <w:rPr>
                <w:rStyle w:val="Hipervnculo"/>
                <w:noProof/>
              </w:rPr>
              <w:t>1</w:t>
            </w:r>
            <w:r w:rsidR="002E6361">
              <w:rPr>
                <w:rFonts w:asciiTheme="minorHAnsi" w:eastAsiaTheme="minorEastAsia" w:hAnsiTheme="minorHAnsi"/>
                <w:noProof/>
                <w:color w:val="auto"/>
                <w:lang w:eastAsia="es-ES"/>
              </w:rPr>
              <w:tab/>
            </w:r>
            <w:r w:rsidR="002E6361" w:rsidRPr="00513A25">
              <w:rPr>
                <w:rStyle w:val="Hipervnculo"/>
                <w:noProof/>
              </w:rPr>
              <w:t>INTRODUCCIÓN</w:t>
            </w:r>
            <w:r w:rsidR="002E6361">
              <w:rPr>
                <w:noProof/>
                <w:webHidden/>
              </w:rPr>
              <w:tab/>
            </w:r>
            <w:r w:rsidR="002E6361">
              <w:rPr>
                <w:noProof/>
                <w:webHidden/>
              </w:rPr>
              <w:fldChar w:fldCharType="begin"/>
            </w:r>
            <w:r w:rsidR="002E6361">
              <w:rPr>
                <w:noProof/>
                <w:webHidden/>
              </w:rPr>
              <w:instrText xml:space="preserve"> PAGEREF _Toc536639633 \h </w:instrText>
            </w:r>
            <w:r w:rsidR="002E6361">
              <w:rPr>
                <w:noProof/>
                <w:webHidden/>
              </w:rPr>
            </w:r>
            <w:r w:rsidR="002E6361">
              <w:rPr>
                <w:noProof/>
                <w:webHidden/>
              </w:rPr>
              <w:fldChar w:fldCharType="separate"/>
            </w:r>
            <w:r w:rsidR="002E6361">
              <w:rPr>
                <w:noProof/>
                <w:webHidden/>
              </w:rPr>
              <w:t>5</w:t>
            </w:r>
            <w:r w:rsidR="002E6361">
              <w:rPr>
                <w:noProof/>
                <w:webHidden/>
              </w:rPr>
              <w:fldChar w:fldCharType="end"/>
            </w:r>
          </w:hyperlink>
        </w:p>
        <w:p w14:paraId="74D37545" w14:textId="77777777" w:rsidR="002E6361" w:rsidRDefault="006A6BD1">
          <w:pPr>
            <w:pStyle w:val="TDC1"/>
            <w:rPr>
              <w:rFonts w:asciiTheme="minorHAnsi" w:eastAsiaTheme="minorEastAsia" w:hAnsiTheme="minorHAnsi"/>
              <w:noProof/>
              <w:color w:val="auto"/>
              <w:lang w:eastAsia="es-ES"/>
            </w:rPr>
          </w:pPr>
          <w:hyperlink w:anchor="_Toc536639634" w:history="1">
            <w:r w:rsidR="002E6361" w:rsidRPr="00513A25">
              <w:rPr>
                <w:rStyle w:val="Hipervnculo"/>
                <w:noProof/>
              </w:rPr>
              <w:t>2</w:t>
            </w:r>
            <w:r w:rsidR="002E6361">
              <w:rPr>
                <w:rFonts w:asciiTheme="minorHAnsi" w:eastAsiaTheme="minorEastAsia" w:hAnsiTheme="minorHAnsi"/>
                <w:noProof/>
                <w:color w:val="auto"/>
                <w:lang w:eastAsia="es-ES"/>
              </w:rPr>
              <w:tab/>
            </w:r>
            <w:r w:rsidR="002E6361" w:rsidRPr="00513A25">
              <w:rPr>
                <w:rStyle w:val="Hipervnculo"/>
                <w:noProof/>
              </w:rPr>
              <w:t>DESCRIPCIÓN</w:t>
            </w:r>
            <w:r w:rsidR="002E6361">
              <w:rPr>
                <w:noProof/>
                <w:webHidden/>
              </w:rPr>
              <w:tab/>
            </w:r>
            <w:r w:rsidR="002E6361">
              <w:rPr>
                <w:noProof/>
                <w:webHidden/>
              </w:rPr>
              <w:fldChar w:fldCharType="begin"/>
            </w:r>
            <w:r w:rsidR="002E6361">
              <w:rPr>
                <w:noProof/>
                <w:webHidden/>
              </w:rPr>
              <w:instrText xml:space="preserve"> PAGEREF _Toc536639634 \h </w:instrText>
            </w:r>
            <w:r w:rsidR="002E6361">
              <w:rPr>
                <w:noProof/>
                <w:webHidden/>
              </w:rPr>
            </w:r>
            <w:r w:rsidR="002E6361">
              <w:rPr>
                <w:noProof/>
                <w:webHidden/>
              </w:rPr>
              <w:fldChar w:fldCharType="separate"/>
            </w:r>
            <w:r w:rsidR="002E6361">
              <w:rPr>
                <w:noProof/>
                <w:webHidden/>
              </w:rPr>
              <w:t>7</w:t>
            </w:r>
            <w:r w:rsidR="002E6361">
              <w:rPr>
                <w:noProof/>
                <w:webHidden/>
              </w:rPr>
              <w:fldChar w:fldCharType="end"/>
            </w:r>
          </w:hyperlink>
        </w:p>
        <w:p w14:paraId="6F46CB4E" w14:textId="77777777" w:rsidR="002E6361" w:rsidRDefault="006A6BD1">
          <w:pPr>
            <w:pStyle w:val="TDC2"/>
            <w:rPr>
              <w:rFonts w:asciiTheme="minorHAnsi" w:eastAsiaTheme="minorEastAsia" w:hAnsiTheme="minorHAnsi"/>
              <w:lang w:eastAsia="es-ES"/>
            </w:rPr>
          </w:pPr>
          <w:hyperlink w:anchor="_Toc536639637" w:history="1">
            <w:r w:rsidR="002E6361" w:rsidRPr="00513A25">
              <w:rPr>
                <w:rStyle w:val="Hipervnculo"/>
              </w:rPr>
              <w:t>2.1</w:t>
            </w:r>
            <w:r w:rsidR="002E6361">
              <w:rPr>
                <w:rFonts w:asciiTheme="minorHAnsi" w:eastAsiaTheme="minorEastAsia" w:hAnsiTheme="minorHAnsi"/>
                <w:lang w:eastAsia="es-ES"/>
              </w:rPr>
              <w:tab/>
            </w:r>
            <w:r w:rsidR="002E6361" w:rsidRPr="00513A25">
              <w:rPr>
                <w:rStyle w:val="Hipervnculo"/>
              </w:rPr>
              <w:t>Objetivo</w:t>
            </w:r>
            <w:r w:rsidR="002E6361">
              <w:rPr>
                <w:webHidden/>
              </w:rPr>
              <w:tab/>
            </w:r>
            <w:r w:rsidR="002E6361">
              <w:rPr>
                <w:webHidden/>
              </w:rPr>
              <w:fldChar w:fldCharType="begin"/>
            </w:r>
            <w:r w:rsidR="002E6361">
              <w:rPr>
                <w:webHidden/>
              </w:rPr>
              <w:instrText xml:space="preserve"> PAGEREF _Toc536639637 \h </w:instrText>
            </w:r>
            <w:r w:rsidR="002E6361">
              <w:rPr>
                <w:webHidden/>
              </w:rPr>
            </w:r>
            <w:r w:rsidR="002E6361">
              <w:rPr>
                <w:webHidden/>
              </w:rPr>
              <w:fldChar w:fldCharType="separate"/>
            </w:r>
            <w:r w:rsidR="002E6361">
              <w:rPr>
                <w:webHidden/>
              </w:rPr>
              <w:t>7</w:t>
            </w:r>
            <w:r w:rsidR="002E6361">
              <w:rPr>
                <w:webHidden/>
              </w:rPr>
              <w:fldChar w:fldCharType="end"/>
            </w:r>
          </w:hyperlink>
        </w:p>
        <w:p w14:paraId="09F25744" w14:textId="77777777" w:rsidR="002E6361" w:rsidRDefault="006A6BD1">
          <w:pPr>
            <w:pStyle w:val="TDC2"/>
            <w:rPr>
              <w:rFonts w:asciiTheme="minorHAnsi" w:eastAsiaTheme="minorEastAsia" w:hAnsiTheme="minorHAnsi"/>
              <w:lang w:eastAsia="es-ES"/>
            </w:rPr>
          </w:pPr>
          <w:hyperlink w:anchor="_Toc536639638" w:history="1">
            <w:r w:rsidR="002E6361" w:rsidRPr="00513A25">
              <w:rPr>
                <w:rStyle w:val="Hipervnculo"/>
              </w:rPr>
              <w:t>2.2</w:t>
            </w:r>
            <w:r w:rsidR="002E6361">
              <w:rPr>
                <w:rFonts w:asciiTheme="minorHAnsi" w:eastAsiaTheme="minorEastAsia" w:hAnsiTheme="minorHAnsi"/>
                <w:lang w:eastAsia="es-ES"/>
              </w:rPr>
              <w:tab/>
            </w:r>
            <w:r w:rsidR="002E6361" w:rsidRPr="00513A25">
              <w:rPr>
                <w:rStyle w:val="Hipervnculo"/>
              </w:rPr>
              <w:t>Esquema de Navegación Web</w:t>
            </w:r>
            <w:r w:rsidR="002E6361">
              <w:rPr>
                <w:webHidden/>
              </w:rPr>
              <w:tab/>
            </w:r>
            <w:r w:rsidR="002E6361">
              <w:rPr>
                <w:webHidden/>
              </w:rPr>
              <w:fldChar w:fldCharType="begin"/>
            </w:r>
            <w:r w:rsidR="002E6361">
              <w:rPr>
                <w:webHidden/>
              </w:rPr>
              <w:instrText xml:space="preserve"> PAGEREF _Toc536639638 \h </w:instrText>
            </w:r>
            <w:r w:rsidR="002E6361">
              <w:rPr>
                <w:webHidden/>
              </w:rPr>
            </w:r>
            <w:r w:rsidR="002E6361">
              <w:rPr>
                <w:webHidden/>
              </w:rPr>
              <w:fldChar w:fldCharType="separate"/>
            </w:r>
            <w:r w:rsidR="002E6361">
              <w:rPr>
                <w:webHidden/>
              </w:rPr>
              <w:t>8</w:t>
            </w:r>
            <w:r w:rsidR="002E6361">
              <w:rPr>
                <w:webHidden/>
              </w:rPr>
              <w:fldChar w:fldCharType="end"/>
            </w:r>
          </w:hyperlink>
        </w:p>
        <w:p w14:paraId="310A7CC8" w14:textId="77777777" w:rsidR="002E6361" w:rsidRDefault="006A6BD1">
          <w:pPr>
            <w:pStyle w:val="TDC1"/>
            <w:rPr>
              <w:rFonts w:asciiTheme="minorHAnsi" w:eastAsiaTheme="minorEastAsia" w:hAnsiTheme="minorHAnsi"/>
              <w:noProof/>
              <w:color w:val="auto"/>
              <w:lang w:eastAsia="es-ES"/>
            </w:rPr>
          </w:pPr>
          <w:hyperlink w:anchor="_Toc536639639" w:history="1">
            <w:r w:rsidR="002E6361" w:rsidRPr="00513A25">
              <w:rPr>
                <w:rStyle w:val="Hipervnculo"/>
                <w:noProof/>
              </w:rPr>
              <w:t>3</w:t>
            </w:r>
            <w:r w:rsidR="002E6361">
              <w:rPr>
                <w:rFonts w:asciiTheme="minorHAnsi" w:eastAsiaTheme="minorEastAsia" w:hAnsiTheme="minorHAnsi"/>
                <w:noProof/>
                <w:color w:val="auto"/>
                <w:lang w:eastAsia="es-ES"/>
              </w:rPr>
              <w:tab/>
            </w:r>
            <w:r w:rsidR="002E6361" w:rsidRPr="00513A25">
              <w:rPr>
                <w:rStyle w:val="Hipervnculo"/>
                <w:noProof/>
              </w:rPr>
              <w:t>ANÁLISIS</w:t>
            </w:r>
            <w:r w:rsidR="002E6361">
              <w:rPr>
                <w:noProof/>
                <w:webHidden/>
              </w:rPr>
              <w:tab/>
            </w:r>
            <w:r w:rsidR="002E6361">
              <w:rPr>
                <w:noProof/>
                <w:webHidden/>
              </w:rPr>
              <w:fldChar w:fldCharType="begin"/>
            </w:r>
            <w:r w:rsidR="002E6361">
              <w:rPr>
                <w:noProof/>
                <w:webHidden/>
              </w:rPr>
              <w:instrText xml:space="preserve"> PAGEREF _Toc536639639 \h </w:instrText>
            </w:r>
            <w:r w:rsidR="002E6361">
              <w:rPr>
                <w:noProof/>
                <w:webHidden/>
              </w:rPr>
            </w:r>
            <w:r w:rsidR="002E6361">
              <w:rPr>
                <w:noProof/>
                <w:webHidden/>
              </w:rPr>
              <w:fldChar w:fldCharType="separate"/>
            </w:r>
            <w:r w:rsidR="002E6361">
              <w:rPr>
                <w:noProof/>
                <w:webHidden/>
              </w:rPr>
              <w:t>10</w:t>
            </w:r>
            <w:r w:rsidR="002E6361">
              <w:rPr>
                <w:noProof/>
                <w:webHidden/>
              </w:rPr>
              <w:fldChar w:fldCharType="end"/>
            </w:r>
          </w:hyperlink>
        </w:p>
        <w:p w14:paraId="7A61DD85" w14:textId="77777777" w:rsidR="002E6361" w:rsidRDefault="006A6BD1">
          <w:pPr>
            <w:pStyle w:val="TDC2"/>
            <w:rPr>
              <w:rFonts w:asciiTheme="minorHAnsi" w:eastAsiaTheme="minorEastAsia" w:hAnsiTheme="minorHAnsi"/>
              <w:lang w:eastAsia="es-ES"/>
            </w:rPr>
          </w:pPr>
          <w:hyperlink w:anchor="_Toc536639641" w:history="1">
            <w:r w:rsidR="002E6361" w:rsidRPr="00513A25">
              <w:rPr>
                <w:rStyle w:val="Hipervnculo"/>
              </w:rPr>
              <w:t>3.1</w:t>
            </w:r>
            <w:r w:rsidR="002E6361">
              <w:rPr>
                <w:rFonts w:asciiTheme="minorHAnsi" w:eastAsiaTheme="minorEastAsia" w:hAnsiTheme="minorHAnsi"/>
                <w:lang w:eastAsia="es-ES"/>
              </w:rPr>
              <w:tab/>
            </w:r>
            <w:r w:rsidR="002E6361" w:rsidRPr="00513A25">
              <w:rPr>
                <w:rStyle w:val="Hipervnculo"/>
              </w:rPr>
              <w:t>Diagramas de Casos de Uso</w:t>
            </w:r>
            <w:r w:rsidR="002E6361">
              <w:rPr>
                <w:webHidden/>
              </w:rPr>
              <w:tab/>
            </w:r>
            <w:r w:rsidR="002E6361">
              <w:rPr>
                <w:webHidden/>
              </w:rPr>
              <w:fldChar w:fldCharType="begin"/>
            </w:r>
            <w:r w:rsidR="002E6361">
              <w:rPr>
                <w:webHidden/>
              </w:rPr>
              <w:instrText xml:space="preserve"> PAGEREF _Toc536639641 \h </w:instrText>
            </w:r>
            <w:r w:rsidR="002E6361">
              <w:rPr>
                <w:webHidden/>
              </w:rPr>
            </w:r>
            <w:r w:rsidR="002E6361">
              <w:rPr>
                <w:webHidden/>
              </w:rPr>
              <w:fldChar w:fldCharType="separate"/>
            </w:r>
            <w:r w:rsidR="002E6361">
              <w:rPr>
                <w:webHidden/>
              </w:rPr>
              <w:t>10</w:t>
            </w:r>
            <w:r w:rsidR="002E6361">
              <w:rPr>
                <w:webHidden/>
              </w:rPr>
              <w:fldChar w:fldCharType="end"/>
            </w:r>
          </w:hyperlink>
        </w:p>
        <w:p w14:paraId="177C217E" w14:textId="77777777" w:rsidR="002E6361" w:rsidRDefault="006A6BD1">
          <w:pPr>
            <w:pStyle w:val="TDC2"/>
            <w:rPr>
              <w:rFonts w:asciiTheme="minorHAnsi" w:eastAsiaTheme="minorEastAsia" w:hAnsiTheme="minorHAnsi"/>
              <w:lang w:eastAsia="es-ES"/>
            </w:rPr>
          </w:pPr>
          <w:hyperlink w:anchor="_Toc536639642" w:history="1">
            <w:r w:rsidR="002E6361" w:rsidRPr="00513A25">
              <w:rPr>
                <w:rStyle w:val="Hipervnculo"/>
              </w:rPr>
              <w:t>3.2</w:t>
            </w:r>
            <w:r w:rsidR="002E6361">
              <w:rPr>
                <w:rFonts w:asciiTheme="minorHAnsi" w:eastAsiaTheme="minorEastAsia" w:hAnsiTheme="minorHAnsi"/>
                <w:lang w:eastAsia="es-ES"/>
              </w:rPr>
              <w:tab/>
            </w:r>
            <w:r w:rsidR="002E6361" w:rsidRPr="00513A25">
              <w:rPr>
                <w:rStyle w:val="Hipervnculo"/>
              </w:rPr>
              <w:t>Descripción de Casos de Uso</w:t>
            </w:r>
            <w:r w:rsidR="002E6361">
              <w:rPr>
                <w:webHidden/>
              </w:rPr>
              <w:tab/>
            </w:r>
            <w:r w:rsidR="002E6361">
              <w:rPr>
                <w:webHidden/>
              </w:rPr>
              <w:fldChar w:fldCharType="begin"/>
            </w:r>
            <w:r w:rsidR="002E6361">
              <w:rPr>
                <w:webHidden/>
              </w:rPr>
              <w:instrText xml:space="preserve"> PAGEREF _Toc536639642 \h </w:instrText>
            </w:r>
            <w:r w:rsidR="002E6361">
              <w:rPr>
                <w:webHidden/>
              </w:rPr>
            </w:r>
            <w:r w:rsidR="002E6361">
              <w:rPr>
                <w:webHidden/>
              </w:rPr>
              <w:fldChar w:fldCharType="separate"/>
            </w:r>
            <w:r w:rsidR="002E6361">
              <w:rPr>
                <w:webHidden/>
              </w:rPr>
              <w:t>10</w:t>
            </w:r>
            <w:r w:rsidR="002E6361">
              <w:rPr>
                <w:webHidden/>
              </w:rPr>
              <w:fldChar w:fldCharType="end"/>
            </w:r>
          </w:hyperlink>
        </w:p>
        <w:p w14:paraId="101DA117"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43" w:history="1">
            <w:r w:rsidR="002E6361" w:rsidRPr="00513A25">
              <w:rPr>
                <w:rStyle w:val="Hipervnculo"/>
                <w:noProof/>
              </w:rPr>
              <w:t>3.2.1</w:t>
            </w:r>
            <w:r w:rsidR="002E6361">
              <w:rPr>
                <w:rFonts w:asciiTheme="minorHAnsi" w:eastAsiaTheme="minorEastAsia" w:hAnsiTheme="minorHAnsi"/>
                <w:noProof/>
                <w:lang w:eastAsia="es-ES"/>
              </w:rPr>
              <w:tab/>
            </w:r>
            <w:r w:rsidR="002E6361" w:rsidRPr="00513A25">
              <w:rPr>
                <w:rStyle w:val="Hipervnculo"/>
                <w:noProof/>
              </w:rPr>
              <w:t>CU-01</w:t>
            </w:r>
            <w:r w:rsidR="002E6361">
              <w:rPr>
                <w:noProof/>
                <w:webHidden/>
              </w:rPr>
              <w:tab/>
            </w:r>
            <w:r w:rsidR="002E6361">
              <w:rPr>
                <w:noProof/>
                <w:webHidden/>
              </w:rPr>
              <w:fldChar w:fldCharType="begin"/>
            </w:r>
            <w:r w:rsidR="002E6361">
              <w:rPr>
                <w:noProof/>
                <w:webHidden/>
              </w:rPr>
              <w:instrText xml:space="preserve"> PAGEREF _Toc536639643 \h </w:instrText>
            </w:r>
            <w:r w:rsidR="002E6361">
              <w:rPr>
                <w:noProof/>
                <w:webHidden/>
              </w:rPr>
            </w:r>
            <w:r w:rsidR="002E6361">
              <w:rPr>
                <w:noProof/>
                <w:webHidden/>
              </w:rPr>
              <w:fldChar w:fldCharType="separate"/>
            </w:r>
            <w:r w:rsidR="002E6361">
              <w:rPr>
                <w:noProof/>
                <w:webHidden/>
              </w:rPr>
              <w:t>10</w:t>
            </w:r>
            <w:r w:rsidR="002E6361">
              <w:rPr>
                <w:noProof/>
                <w:webHidden/>
              </w:rPr>
              <w:fldChar w:fldCharType="end"/>
            </w:r>
          </w:hyperlink>
        </w:p>
        <w:p w14:paraId="5BB99950"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44" w:history="1">
            <w:r w:rsidR="002E6361" w:rsidRPr="00513A25">
              <w:rPr>
                <w:rStyle w:val="Hipervnculo"/>
                <w:noProof/>
              </w:rPr>
              <w:t>3.2.2</w:t>
            </w:r>
            <w:r w:rsidR="002E6361">
              <w:rPr>
                <w:rFonts w:asciiTheme="minorHAnsi" w:eastAsiaTheme="minorEastAsia" w:hAnsiTheme="minorHAnsi"/>
                <w:noProof/>
                <w:lang w:eastAsia="es-ES"/>
              </w:rPr>
              <w:tab/>
            </w:r>
            <w:r w:rsidR="002E6361" w:rsidRPr="00513A25">
              <w:rPr>
                <w:rStyle w:val="Hipervnculo"/>
                <w:noProof/>
              </w:rPr>
              <w:t>CU-02</w:t>
            </w:r>
            <w:r w:rsidR="002E6361">
              <w:rPr>
                <w:noProof/>
                <w:webHidden/>
              </w:rPr>
              <w:tab/>
            </w:r>
            <w:r w:rsidR="002E6361">
              <w:rPr>
                <w:noProof/>
                <w:webHidden/>
              </w:rPr>
              <w:fldChar w:fldCharType="begin"/>
            </w:r>
            <w:r w:rsidR="002E6361">
              <w:rPr>
                <w:noProof/>
                <w:webHidden/>
              </w:rPr>
              <w:instrText xml:space="preserve"> PAGEREF _Toc536639644 \h </w:instrText>
            </w:r>
            <w:r w:rsidR="002E6361">
              <w:rPr>
                <w:noProof/>
                <w:webHidden/>
              </w:rPr>
            </w:r>
            <w:r w:rsidR="002E6361">
              <w:rPr>
                <w:noProof/>
                <w:webHidden/>
              </w:rPr>
              <w:fldChar w:fldCharType="separate"/>
            </w:r>
            <w:r w:rsidR="002E6361">
              <w:rPr>
                <w:noProof/>
                <w:webHidden/>
              </w:rPr>
              <w:t>12</w:t>
            </w:r>
            <w:r w:rsidR="002E6361">
              <w:rPr>
                <w:noProof/>
                <w:webHidden/>
              </w:rPr>
              <w:fldChar w:fldCharType="end"/>
            </w:r>
          </w:hyperlink>
        </w:p>
        <w:p w14:paraId="7A3B8779"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45" w:history="1">
            <w:r w:rsidR="002E6361" w:rsidRPr="00513A25">
              <w:rPr>
                <w:rStyle w:val="Hipervnculo"/>
                <w:noProof/>
              </w:rPr>
              <w:t>3.2.3</w:t>
            </w:r>
            <w:r w:rsidR="002E6361">
              <w:rPr>
                <w:rFonts w:asciiTheme="minorHAnsi" w:eastAsiaTheme="minorEastAsia" w:hAnsiTheme="minorHAnsi"/>
                <w:noProof/>
                <w:lang w:eastAsia="es-ES"/>
              </w:rPr>
              <w:tab/>
            </w:r>
            <w:r w:rsidR="002E6361" w:rsidRPr="00513A25">
              <w:rPr>
                <w:rStyle w:val="Hipervnculo"/>
                <w:noProof/>
              </w:rPr>
              <w:t>CU-03</w:t>
            </w:r>
            <w:r w:rsidR="002E6361">
              <w:rPr>
                <w:noProof/>
                <w:webHidden/>
              </w:rPr>
              <w:tab/>
            </w:r>
            <w:r w:rsidR="002E6361">
              <w:rPr>
                <w:noProof/>
                <w:webHidden/>
              </w:rPr>
              <w:fldChar w:fldCharType="begin"/>
            </w:r>
            <w:r w:rsidR="002E6361">
              <w:rPr>
                <w:noProof/>
                <w:webHidden/>
              </w:rPr>
              <w:instrText xml:space="preserve"> PAGEREF _Toc536639645 \h </w:instrText>
            </w:r>
            <w:r w:rsidR="002E6361">
              <w:rPr>
                <w:noProof/>
                <w:webHidden/>
              </w:rPr>
            </w:r>
            <w:r w:rsidR="002E6361">
              <w:rPr>
                <w:noProof/>
                <w:webHidden/>
              </w:rPr>
              <w:fldChar w:fldCharType="separate"/>
            </w:r>
            <w:r w:rsidR="002E6361">
              <w:rPr>
                <w:noProof/>
                <w:webHidden/>
              </w:rPr>
              <w:t>13</w:t>
            </w:r>
            <w:r w:rsidR="002E6361">
              <w:rPr>
                <w:noProof/>
                <w:webHidden/>
              </w:rPr>
              <w:fldChar w:fldCharType="end"/>
            </w:r>
          </w:hyperlink>
        </w:p>
        <w:p w14:paraId="58C91EFF"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46" w:history="1">
            <w:r w:rsidR="002E6361" w:rsidRPr="00513A25">
              <w:rPr>
                <w:rStyle w:val="Hipervnculo"/>
                <w:noProof/>
              </w:rPr>
              <w:t>3.2.4</w:t>
            </w:r>
            <w:r w:rsidR="002E6361">
              <w:rPr>
                <w:rFonts w:asciiTheme="minorHAnsi" w:eastAsiaTheme="minorEastAsia" w:hAnsiTheme="minorHAnsi"/>
                <w:noProof/>
                <w:lang w:eastAsia="es-ES"/>
              </w:rPr>
              <w:tab/>
            </w:r>
            <w:r w:rsidR="002E6361" w:rsidRPr="00513A25">
              <w:rPr>
                <w:rStyle w:val="Hipervnculo"/>
                <w:noProof/>
              </w:rPr>
              <w:t>CU-04</w:t>
            </w:r>
            <w:r w:rsidR="002E6361">
              <w:rPr>
                <w:noProof/>
                <w:webHidden/>
              </w:rPr>
              <w:tab/>
            </w:r>
            <w:r w:rsidR="002E6361">
              <w:rPr>
                <w:noProof/>
                <w:webHidden/>
              </w:rPr>
              <w:fldChar w:fldCharType="begin"/>
            </w:r>
            <w:r w:rsidR="002E6361">
              <w:rPr>
                <w:noProof/>
                <w:webHidden/>
              </w:rPr>
              <w:instrText xml:space="preserve"> PAGEREF _Toc536639646 \h </w:instrText>
            </w:r>
            <w:r w:rsidR="002E6361">
              <w:rPr>
                <w:noProof/>
                <w:webHidden/>
              </w:rPr>
            </w:r>
            <w:r w:rsidR="002E6361">
              <w:rPr>
                <w:noProof/>
                <w:webHidden/>
              </w:rPr>
              <w:fldChar w:fldCharType="separate"/>
            </w:r>
            <w:r w:rsidR="002E6361">
              <w:rPr>
                <w:noProof/>
                <w:webHidden/>
              </w:rPr>
              <w:t>14</w:t>
            </w:r>
            <w:r w:rsidR="002E6361">
              <w:rPr>
                <w:noProof/>
                <w:webHidden/>
              </w:rPr>
              <w:fldChar w:fldCharType="end"/>
            </w:r>
          </w:hyperlink>
        </w:p>
        <w:p w14:paraId="36B70829"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47" w:history="1">
            <w:r w:rsidR="002E6361" w:rsidRPr="00513A25">
              <w:rPr>
                <w:rStyle w:val="Hipervnculo"/>
                <w:noProof/>
              </w:rPr>
              <w:t>3.2.5</w:t>
            </w:r>
            <w:r w:rsidR="002E6361">
              <w:rPr>
                <w:rFonts w:asciiTheme="minorHAnsi" w:eastAsiaTheme="minorEastAsia" w:hAnsiTheme="minorHAnsi"/>
                <w:noProof/>
                <w:lang w:eastAsia="es-ES"/>
              </w:rPr>
              <w:tab/>
            </w:r>
            <w:r w:rsidR="002E6361" w:rsidRPr="00513A25">
              <w:rPr>
                <w:rStyle w:val="Hipervnculo"/>
                <w:noProof/>
              </w:rPr>
              <w:t>CU-05</w:t>
            </w:r>
            <w:r w:rsidR="002E6361">
              <w:rPr>
                <w:noProof/>
                <w:webHidden/>
              </w:rPr>
              <w:tab/>
            </w:r>
            <w:r w:rsidR="002E6361">
              <w:rPr>
                <w:noProof/>
                <w:webHidden/>
              </w:rPr>
              <w:fldChar w:fldCharType="begin"/>
            </w:r>
            <w:r w:rsidR="002E6361">
              <w:rPr>
                <w:noProof/>
                <w:webHidden/>
              </w:rPr>
              <w:instrText xml:space="preserve"> PAGEREF _Toc536639647 \h </w:instrText>
            </w:r>
            <w:r w:rsidR="002E6361">
              <w:rPr>
                <w:noProof/>
                <w:webHidden/>
              </w:rPr>
            </w:r>
            <w:r w:rsidR="002E6361">
              <w:rPr>
                <w:noProof/>
                <w:webHidden/>
              </w:rPr>
              <w:fldChar w:fldCharType="separate"/>
            </w:r>
            <w:r w:rsidR="002E6361">
              <w:rPr>
                <w:noProof/>
                <w:webHidden/>
              </w:rPr>
              <w:t>15</w:t>
            </w:r>
            <w:r w:rsidR="002E6361">
              <w:rPr>
                <w:noProof/>
                <w:webHidden/>
              </w:rPr>
              <w:fldChar w:fldCharType="end"/>
            </w:r>
          </w:hyperlink>
        </w:p>
        <w:p w14:paraId="26C0D979"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48" w:history="1">
            <w:r w:rsidR="002E6361" w:rsidRPr="00513A25">
              <w:rPr>
                <w:rStyle w:val="Hipervnculo"/>
                <w:noProof/>
              </w:rPr>
              <w:t>3.2.6</w:t>
            </w:r>
            <w:r w:rsidR="002E6361">
              <w:rPr>
                <w:rFonts w:asciiTheme="minorHAnsi" w:eastAsiaTheme="minorEastAsia" w:hAnsiTheme="minorHAnsi"/>
                <w:noProof/>
                <w:lang w:eastAsia="es-ES"/>
              </w:rPr>
              <w:tab/>
            </w:r>
            <w:r w:rsidR="002E6361" w:rsidRPr="00513A25">
              <w:rPr>
                <w:rStyle w:val="Hipervnculo"/>
                <w:noProof/>
              </w:rPr>
              <w:t>CU-06</w:t>
            </w:r>
            <w:r w:rsidR="002E6361">
              <w:rPr>
                <w:noProof/>
                <w:webHidden/>
              </w:rPr>
              <w:tab/>
            </w:r>
            <w:r w:rsidR="002E6361">
              <w:rPr>
                <w:noProof/>
                <w:webHidden/>
              </w:rPr>
              <w:fldChar w:fldCharType="begin"/>
            </w:r>
            <w:r w:rsidR="002E6361">
              <w:rPr>
                <w:noProof/>
                <w:webHidden/>
              </w:rPr>
              <w:instrText xml:space="preserve"> PAGEREF _Toc536639648 \h </w:instrText>
            </w:r>
            <w:r w:rsidR="002E6361">
              <w:rPr>
                <w:noProof/>
                <w:webHidden/>
              </w:rPr>
            </w:r>
            <w:r w:rsidR="002E6361">
              <w:rPr>
                <w:noProof/>
                <w:webHidden/>
              </w:rPr>
              <w:fldChar w:fldCharType="separate"/>
            </w:r>
            <w:r w:rsidR="002E6361">
              <w:rPr>
                <w:noProof/>
                <w:webHidden/>
              </w:rPr>
              <w:t>16</w:t>
            </w:r>
            <w:r w:rsidR="002E6361">
              <w:rPr>
                <w:noProof/>
                <w:webHidden/>
              </w:rPr>
              <w:fldChar w:fldCharType="end"/>
            </w:r>
          </w:hyperlink>
        </w:p>
        <w:p w14:paraId="4F63C2DC"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49" w:history="1">
            <w:r w:rsidR="002E6361" w:rsidRPr="00513A25">
              <w:rPr>
                <w:rStyle w:val="Hipervnculo"/>
                <w:noProof/>
              </w:rPr>
              <w:t>3.2.7</w:t>
            </w:r>
            <w:r w:rsidR="002E6361">
              <w:rPr>
                <w:rFonts w:asciiTheme="minorHAnsi" w:eastAsiaTheme="minorEastAsia" w:hAnsiTheme="minorHAnsi"/>
                <w:noProof/>
                <w:lang w:eastAsia="es-ES"/>
              </w:rPr>
              <w:tab/>
            </w:r>
            <w:r w:rsidR="002E6361" w:rsidRPr="00513A25">
              <w:rPr>
                <w:rStyle w:val="Hipervnculo"/>
                <w:noProof/>
              </w:rPr>
              <w:t>CU-07</w:t>
            </w:r>
            <w:r w:rsidR="002E6361">
              <w:rPr>
                <w:noProof/>
                <w:webHidden/>
              </w:rPr>
              <w:tab/>
            </w:r>
            <w:r w:rsidR="002E6361">
              <w:rPr>
                <w:noProof/>
                <w:webHidden/>
              </w:rPr>
              <w:fldChar w:fldCharType="begin"/>
            </w:r>
            <w:r w:rsidR="002E6361">
              <w:rPr>
                <w:noProof/>
                <w:webHidden/>
              </w:rPr>
              <w:instrText xml:space="preserve"> PAGEREF _Toc536639649 \h </w:instrText>
            </w:r>
            <w:r w:rsidR="002E6361">
              <w:rPr>
                <w:noProof/>
                <w:webHidden/>
              </w:rPr>
            </w:r>
            <w:r w:rsidR="002E6361">
              <w:rPr>
                <w:noProof/>
                <w:webHidden/>
              </w:rPr>
              <w:fldChar w:fldCharType="separate"/>
            </w:r>
            <w:r w:rsidR="002E6361">
              <w:rPr>
                <w:noProof/>
                <w:webHidden/>
              </w:rPr>
              <w:t>17</w:t>
            </w:r>
            <w:r w:rsidR="002E6361">
              <w:rPr>
                <w:noProof/>
                <w:webHidden/>
              </w:rPr>
              <w:fldChar w:fldCharType="end"/>
            </w:r>
          </w:hyperlink>
        </w:p>
        <w:p w14:paraId="41374BD6"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0" w:history="1">
            <w:r w:rsidR="002E6361" w:rsidRPr="00513A25">
              <w:rPr>
                <w:rStyle w:val="Hipervnculo"/>
                <w:noProof/>
              </w:rPr>
              <w:t>3.2.8</w:t>
            </w:r>
            <w:r w:rsidR="002E6361">
              <w:rPr>
                <w:rFonts w:asciiTheme="minorHAnsi" w:eastAsiaTheme="minorEastAsia" w:hAnsiTheme="minorHAnsi"/>
                <w:noProof/>
                <w:lang w:eastAsia="es-ES"/>
              </w:rPr>
              <w:tab/>
            </w:r>
            <w:r w:rsidR="002E6361" w:rsidRPr="00513A25">
              <w:rPr>
                <w:rStyle w:val="Hipervnculo"/>
                <w:noProof/>
              </w:rPr>
              <w:t>CU-08</w:t>
            </w:r>
            <w:r w:rsidR="002E6361">
              <w:rPr>
                <w:noProof/>
                <w:webHidden/>
              </w:rPr>
              <w:tab/>
            </w:r>
            <w:r w:rsidR="002E6361">
              <w:rPr>
                <w:noProof/>
                <w:webHidden/>
              </w:rPr>
              <w:fldChar w:fldCharType="begin"/>
            </w:r>
            <w:r w:rsidR="002E6361">
              <w:rPr>
                <w:noProof/>
                <w:webHidden/>
              </w:rPr>
              <w:instrText xml:space="preserve"> PAGEREF _Toc536639650 \h </w:instrText>
            </w:r>
            <w:r w:rsidR="002E6361">
              <w:rPr>
                <w:noProof/>
                <w:webHidden/>
              </w:rPr>
            </w:r>
            <w:r w:rsidR="002E6361">
              <w:rPr>
                <w:noProof/>
                <w:webHidden/>
              </w:rPr>
              <w:fldChar w:fldCharType="separate"/>
            </w:r>
            <w:r w:rsidR="002E6361">
              <w:rPr>
                <w:noProof/>
                <w:webHidden/>
              </w:rPr>
              <w:t>18</w:t>
            </w:r>
            <w:r w:rsidR="002E6361">
              <w:rPr>
                <w:noProof/>
                <w:webHidden/>
              </w:rPr>
              <w:fldChar w:fldCharType="end"/>
            </w:r>
          </w:hyperlink>
        </w:p>
        <w:p w14:paraId="01652963"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1" w:history="1">
            <w:r w:rsidR="002E6361" w:rsidRPr="00513A25">
              <w:rPr>
                <w:rStyle w:val="Hipervnculo"/>
                <w:noProof/>
              </w:rPr>
              <w:t>3.2.9</w:t>
            </w:r>
            <w:r w:rsidR="002E6361">
              <w:rPr>
                <w:rFonts w:asciiTheme="minorHAnsi" w:eastAsiaTheme="minorEastAsia" w:hAnsiTheme="minorHAnsi"/>
                <w:noProof/>
                <w:lang w:eastAsia="es-ES"/>
              </w:rPr>
              <w:tab/>
            </w:r>
            <w:r w:rsidR="002E6361" w:rsidRPr="00513A25">
              <w:rPr>
                <w:rStyle w:val="Hipervnculo"/>
                <w:noProof/>
              </w:rPr>
              <w:t>CU-09</w:t>
            </w:r>
            <w:r w:rsidR="002E6361">
              <w:rPr>
                <w:noProof/>
                <w:webHidden/>
              </w:rPr>
              <w:tab/>
            </w:r>
            <w:r w:rsidR="002E6361">
              <w:rPr>
                <w:noProof/>
                <w:webHidden/>
              </w:rPr>
              <w:fldChar w:fldCharType="begin"/>
            </w:r>
            <w:r w:rsidR="002E6361">
              <w:rPr>
                <w:noProof/>
                <w:webHidden/>
              </w:rPr>
              <w:instrText xml:space="preserve"> PAGEREF _Toc536639651 \h </w:instrText>
            </w:r>
            <w:r w:rsidR="002E6361">
              <w:rPr>
                <w:noProof/>
                <w:webHidden/>
              </w:rPr>
            </w:r>
            <w:r w:rsidR="002E6361">
              <w:rPr>
                <w:noProof/>
                <w:webHidden/>
              </w:rPr>
              <w:fldChar w:fldCharType="separate"/>
            </w:r>
            <w:r w:rsidR="002E6361">
              <w:rPr>
                <w:noProof/>
                <w:webHidden/>
              </w:rPr>
              <w:t>19</w:t>
            </w:r>
            <w:r w:rsidR="002E6361">
              <w:rPr>
                <w:noProof/>
                <w:webHidden/>
              </w:rPr>
              <w:fldChar w:fldCharType="end"/>
            </w:r>
          </w:hyperlink>
        </w:p>
        <w:p w14:paraId="20F169DF"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2" w:history="1">
            <w:r w:rsidR="002E6361" w:rsidRPr="00513A25">
              <w:rPr>
                <w:rStyle w:val="Hipervnculo"/>
                <w:noProof/>
              </w:rPr>
              <w:t>3.2.10</w:t>
            </w:r>
            <w:r w:rsidR="002E6361">
              <w:rPr>
                <w:rFonts w:asciiTheme="minorHAnsi" w:eastAsiaTheme="minorEastAsia" w:hAnsiTheme="minorHAnsi"/>
                <w:noProof/>
                <w:lang w:eastAsia="es-ES"/>
              </w:rPr>
              <w:tab/>
            </w:r>
            <w:r w:rsidR="002E6361" w:rsidRPr="00513A25">
              <w:rPr>
                <w:rStyle w:val="Hipervnculo"/>
                <w:noProof/>
              </w:rPr>
              <w:t>CU-10</w:t>
            </w:r>
            <w:r w:rsidR="002E6361">
              <w:rPr>
                <w:noProof/>
                <w:webHidden/>
              </w:rPr>
              <w:tab/>
            </w:r>
            <w:r w:rsidR="002E6361">
              <w:rPr>
                <w:noProof/>
                <w:webHidden/>
              </w:rPr>
              <w:fldChar w:fldCharType="begin"/>
            </w:r>
            <w:r w:rsidR="002E6361">
              <w:rPr>
                <w:noProof/>
                <w:webHidden/>
              </w:rPr>
              <w:instrText xml:space="preserve"> PAGEREF _Toc536639652 \h </w:instrText>
            </w:r>
            <w:r w:rsidR="002E6361">
              <w:rPr>
                <w:noProof/>
                <w:webHidden/>
              </w:rPr>
            </w:r>
            <w:r w:rsidR="002E6361">
              <w:rPr>
                <w:noProof/>
                <w:webHidden/>
              </w:rPr>
              <w:fldChar w:fldCharType="separate"/>
            </w:r>
            <w:r w:rsidR="002E6361">
              <w:rPr>
                <w:noProof/>
                <w:webHidden/>
              </w:rPr>
              <w:t>20</w:t>
            </w:r>
            <w:r w:rsidR="002E6361">
              <w:rPr>
                <w:noProof/>
                <w:webHidden/>
              </w:rPr>
              <w:fldChar w:fldCharType="end"/>
            </w:r>
          </w:hyperlink>
        </w:p>
        <w:p w14:paraId="68775E9C"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3" w:history="1">
            <w:r w:rsidR="002E6361" w:rsidRPr="00513A25">
              <w:rPr>
                <w:rStyle w:val="Hipervnculo"/>
                <w:noProof/>
              </w:rPr>
              <w:t>3.2.11</w:t>
            </w:r>
            <w:r w:rsidR="002E6361">
              <w:rPr>
                <w:rFonts w:asciiTheme="minorHAnsi" w:eastAsiaTheme="minorEastAsia" w:hAnsiTheme="minorHAnsi"/>
                <w:noProof/>
                <w:lang w:eastAsia="es-ES"/>
              </w:rPr>
              <w:tab/>
            </w:r>
            <w:r w:rsidR="002E6361" w:rsidRPr="00513A25">
              <w:rPr>
                <w:rStyle w:val="Hipervnculo"/>
                <w:noProof/>
              </w:rPr>
              <w:t>CU-11</w:t>
            </w:r>
            <w:r w:rsidR="002E6361">
              <w:rPr>
                <w:noProof/>
                <w:webHidden/>
              </w:rPr>
              <w:tab/>
            </w:r>
            <w:r w:rsidR="002E6361">
              <w:rPr>
                <w:noProof/>
                <w:webHidden/>
              </w:rPr>
              <w:fldChar w:fldCharType="begin"/>
            </w:r>
            <w:r w:rsidR="002E6361">
              <w:rPr>
                <w:noProof/>
                <w:webHidden/>
              </w:rPr>
              <w:instrText xml:space="preserve"> PAGEREF _Toc536639653 \h </w:instrText>
            </w:r>
            <w:r w:rsidR="002E6361">
              <w:rPr>
                <w:noProof/>
                <w:webHidden/>
              </w:rPr>
            </w:r>
            <w:r w:rsidR="002E6361">
              <w:rPr>
                <w:noProof/>
                <w:webHidden/>
              </w:rPr>
              <w:fldChar w:fldCharType="separate"/>
            </w:r>
            <w:r w:rsidR="002E6361">
              <w:rPr>
                <w:noProof/>
                <w:webHidden/>
              </w:rPr>
              <w:t>20</w:t>
            </w:r>
            <w:r w:rsidR="002E6361">
              <w:rPr>
                <w:noProof/>
                <w:webHidden/>
              </w:rPr>
              <w:fldChar w:fldCharType="end"/>
            </w:r>
          </w:hyperlink>
        </w:p>
        <w:p w14:paraId="467580C4"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4" w:history="1">
            <w:r w:rsidR="002E6361" w:rsidRPr="00513A25">
              <w:rPr>
                <w:rStyle w:val="Hipervnculo"/>
                <w:noProof/>
              </w:rPr>
              <w:t>3.2.12</w:t>
            </w:r>
            <w:r w:rsidR="002E6361">
              <w:rPr>
                <w:rFonts w:asciiTheme="minorHAnsi" w:eastAsiaTheme="minorEastAsia" w:hAnsiTheme="minorHAnsi"/>
                <w:noProof/>
                <w:lang w:eastAsia="es-ES"/>
              </w:rPr>
              <w:tab/>
            </w:r>
            <w:r w:rsidR="002E6361" w:rsidRPr="00513A25">
              <w:rPr>
                <w:rStyle w:val="Hipervnculo"/>
                <w:noProof/>
              </w:rPr>
              <w:t>CU-12</w:t>
            </w:r>
            <w:r w:rsidR="002E6361">
              <w:rPr>
                <w:noProof/>
                <w:webHidden/>
              </w:rPr>
              <w:tab/>
            </w:r>
            <w:r w:rsidR="002E6361">
              <w:rPr>
                <w:noProof/>
                <w:webHidden/>
              </w:rPr>
              <w:fldChar w:fldCharType="begin"/>
            </w:r>
            <w:r w:rsidR="002E6361">
              <w:rPr>
                <w:noProof/>
                <w:webHidden/>
              </w:rPr>
              <w:instrText xml:space="preserve"> PAGEREF _Toc536639654 \h </w:instrText>
            </w:r>
            <w:r w:rsidR="002E6361">
              <w:rPr>
                <w:noProof/>
                <w:webHidden/>
              </w:rPr>
            </w:r>
            <w:r w:rsidR="002E6361">
              <w:rPr>
                <w:noProof/>
                <w:webHidden/>
              </w:rPr>
              <w:fldChar w:fldCharType="separate"/>
            </w:r>
            <w:r w:rsidR="002E6361">
              <w:rPr>
                <w:noProof/>
                <w:webHidden/>
              </w:rPr>
              <w:t>21</w:t>
            </w:r>
            <w:r w:rsidR="002E6361">
              <w:rPr>
                <w:noProof/>
                <w:webHidden/>
              </w:rPr>
              <w:fldChar w:fldCharType="end"/>
            </w:r>
          </w:hyperlink>
        </w:p>
        <w:p w14:paraId="24D9CB8D"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5" w:history="1">
            <w:r w:rsidR="002E6361" w:rsidRPr="00513A25">
              <w:rPr>
                <w:rStyle w:val="Hipervnculo"/>
                <w:noProof/>
              </w:rPr>
              <w:t>3.2.13</w:t>
            </w:r>
            <w:r w:rsidR="002E6361">
              <w:rPr>
                <w:rFonts w:asciiTheme="minorHAnsi" w:eastAsiaTheme="minorEastAsia" w:hAnsiTheme="minorHAnsi"/>
                <w:noProof/>
                <w:lang w:eastAsia="es-ES"/>
              </w:rPr>
              <w:tab/>
            </w:r>
            <w:r w:rsidR="002E6361" w:rsidRPr="00513A25">
              <w:rPr>
                <w:rStyle w:val="Hipervnculo"/>
                <w:noProof/>
              </w:rPr>
              <w:t>CU-13</w:t>
            </w:r>
            <w:r w:rsidR="002E6361">
              <w:rPr>
                <w:noProof/>
                <w:webHidden/>
              </w:rPr>
              <w:tab/>
            </w:r>
            <w:r w:rsidR="002E6361">
              <w:rPr>
                <w:noProof/>
                <w:webHidden/>
              </w:rPr>
              <w:fldChar w:fldCharType="begin"/>
            </w:r>
            <w:r w:rsidR="002E6361">
              <w:rPr>
                <w:noProof/>
                <w:webHidden/>
              </w:rPr>
              <w:instrText xml:space="preserve"> PAGEREF _Toc536639655 \h </w:instrText>
            </w:r>
            <w:r w:rsidR="002E6361">
              <w:rPr>
                <w:noProof/>
                <w:webHidden/>
              </w:rPr>
            </w:r>
            <w:r w:rsidR="002E6361">
              <w:rPr>
                <w:noProof/>
                <w:webHidden/>
              </w:rPr>
              <w:fldChar w:fldCharType="separate"/>
            </w:r>
            <w:r w:rsidR="002E6361">
              <w:rPr>
                <w:noProof/>
                <w:webHidden/>
              </w:rPr>
              <w:t>21</w:t>
            </w:r>
            <w:r w:rsidR="002E6361">
              <w:rPr>
                <w:noProof/>
                <w:webHidden/>
              </w:rPr>
              <w:fldChar w:fldCharType="end"/>
            </w:r>
          </w:hyperlink>
        </w:p>
        <w:p w14:paraId="5262ACB9"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6" w:history="1">
            <w:r w:rsidR="002E6361" w:rsidRPr="00513A25">
              <w:rPr>
                <w:rStyle w:val="Hipervnculo"/>
                <w:noProof/>
              </w:rPr>
              <w:t>3.2.14</w:t>
            </w:r>
            <w:r w:rsidR="002E6361">
              <w:rPr>
                <w:rFonts w:asciiTheme="minorHAnsi" w:eastAsiaTheme="minorEastAsia" w:hAnsiTheme="minorHAnsi"/>
                <w:noProof/>
                <w:lang w:eastAsia="es-ES"/>
              </w:rPr>
              <w:tab/>
            </w:r>
            <w:r w:rsidR="002E6361" w:rsidRPr="00513A25">
              <w:rPr>
                <w:rStyle w:val="Hipervnculo"/>
                <w:noProof/>
              </w:rPr>
              <w:t>CU-14</w:t>
            </w:r>
            <w:r w:rsidR="002E6361">
              <w:rPr>
                <w:noProof/>
                <w:webHidden/>
              </w:rPr>
              <w:tab/>
            </w:r>
            <w:r w:rsidR="002E6361">
              <w:rPr>
                <w:noProof/>
                <w:webHidden/>
              </w:rPr>
              <w:fldChar w:fldCharType="begin"/>
            </w:r>
            <w:r w:rsidR="002E6361">
              <w:rPr>
                <w:noProof/>
                <w:webHidden/>
              </w:rPr>
              <w:instrText xml:space="preserve"> PAGEREF _Toc536639656 \h </w:instrText>
            </w:r>
            <w:r w:rsidR="002E6361">
              <w:rPr>
                <w:noProof/>
                <w:webHidden/>
              </w:rPr>
            </w:r>
            <w:r w:rsidR="002E6361">
              <w:rPr>
                <w:noProof/>
                <w:webHidden/>
              </w:rPr>
              <w:fldChar w:fldCharType="separate"/>
            </w:r>
            <w:r w:rsidR="002E6361">
              <w:rPr>
                <w:noProof/>
                <w:webHidden/>
              </w:rPr>
              <w:t>22</w:t>
            </w:r>
            <w:r w:rsidR="002E6361">
              <w:rPr>
                <w:noProof/>
                <w:webHidden/>
              </w:rPr>
              <w:fldChar w:fldCharType="end"/>
            </w:r>
          </w:hyperlink>
        </w:p>
        <w:p w14:paraId="2E892081"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7" w:history="1">
            <w:r w:rsidR="002E6361" w:rsidRPr="00513A25">
              <w:rPr>
                <w:rStyle w:val="Hipervnculo"/>
                <w:noProof/>
              </w:rPr>
              <w:t>3.2.15</w:t>
            </w:r>
            <w:r w:rsidR="002E6361">
              <w:rPr>
                <w:rFonts w:asciiTheme="minorHAnsi" w:eastAsiaTheme="minorEastAsia" w:hAnsiTheme="minorHAnsi"/>
                <w:noProof/>
                <w:lang w:eastAsia="es-ES"/>
              </w:rPr>
              <w:tab/>
            </w:r>
            <w:r w:rsidR="002E6361" w:rsidRPr="00513A25">
              <w:rPr>
                <w:rStyle w:val="Hipervnculo"/>
                <w:noProof/>
              </w:rPr>
              <w:t>CU-15</w:t>
            </w:r>
            <w:r w:rsidR="002E6361">
              <w:rPr>
                <w:noProof/>
                <w:webHidden/>
              </w:rPr>
              <w:tab/>
            </w:r>
            <w:r w:rsidR="002E6361">
              <w:rPr>
                <w:noProof/>
                <w:webHidden/>
              </w:rPr>
              <w:fldChar w:fldCharType="begin"/>
            </w:r>
            <w:r w:rsidR="002E6361">
              <w:rPr>
                <w:noProof/>
                <w:webHidden/>
              </w:rPr>
              <w:instrText xml:space="preserve"> PAGEREF _Toc536639657 \h </w:instrText>
            </w:r>
            <w:r w:rsidR="002E6361">
              <w:rPr>
                <w:noProof/>
                <w:webHidden/>
              </w:rPr>
            </w:r>
            <w:r w:rsidR="002E6361">
              <w:rPr>
                <w:noProof/>
                <w:webHidden/>
              </w:rPr>
              <w:fldChar w:fldCharType="separate"/>
            </w:r>
            <w:r w:rsidR="002E6361">
              <w:rPr>
                <w:noProof/>
                <w:webHidden/>
              </w:rPr>
              <w:t>22</w:t>
            </w:r>
            <w:r w:rsidR="002E6361">
              <w:rPr>
                <w:noProof/>
                <w:webHidden/>
              </w:rPr>
              <w:fldChar w:fldCharType="end"/>
            </w:r>
          </w:hyperlink>
        </w:p>
        <w:p w14:paraId="5DB0D2E6"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8" w:history="1">
            <w:r w:rsidR="002E6361" w:rsidRPr="00513A25">
              <w:rPr>
                <w:rStyle w:val="Hipervnculo"/>
                <w:noProof/>
              </w:rPr>
              <w:t>3.2.16</w:t>
            </w:r>
            <w:r w:rsidR="002E6361">
              <w:rPr>
                <w:rFonts w:asciiTheme="minorHAnsi" w:eastAsiaTheme="minorEastAsia" w:hAnsiTheme="minorHAnsi"/>
                <w:noProof/>
                <w:lang w:eastAsia="es-ES"/>
              </w:rPr>
              <w:tab/>
            </w:r>
            <w:r w:rsidR="002E6361" w:rsidRPr="00513A25">
              <w:rPr>
                <w:rStyle w:val="Hipervnculo"/>
                <w:noProof/>
              </w:rPr>
              <w:t>CU-16</w:t>
            </w:r>
            <w:r w:rsidR="002E6361">
              <w:rPr>
                <w:noProof/>
                <w:webHidden/>
              </w:rPr>
              <w:tab/>
            </w:r>
            <w:r w:rsidR="002E6361">
              <w:rPr>
                <w:noProof/>
                <w:webHidden/>
              </w:rPr>
              <w:fldChar w:fldCharType="begin"/>
            </w:r>
            <w:r w:rsidR="002E6361">
              <w:rPr>
                <w:noProof/>
                <w:webHidden/>
              </w:rPr>
              <w:instrText xml:space="preserve"> PAGEREF _Toc536639658 \h </w:instrText>
            </w:r>
            <w:r w:rsidR="002E6361">
              <w:rPr>
                <w:noProof/>
                <w:webHidden/>
              </w:rPr>
            </w:r>
            <w:r w:rsidR="002E6361">
              <w:rPr>
                <w:noProof/>
                <w:webHidden/>
              </w:rPr>
              <w:fldChar w:fldCharType="separate"/>
            </w:r>
            <w:r w:rsidR="002E6361">
              <w:rPr>
                <w:noProof/>
                <w:webHidden/>
              </w:rPr>
              <w:t>23</w:t>
            </w:r>
            <w:r w:rsidR="002E6361">
              <w:rPr>
                <w:noProof/>
                <w:webHidden/>
              </w:rPr>
              <w:fldChar w:fldCharType="end"/>
            </w:r>
          </w:hyperlink>
        </w:p>
        <w:p w14:paraId="639799D2"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59" w:history="1">
            <w:r w:rsidR="002E6361" w:rsidRPr="00513A25">
              <w:rPr>
                <w:rStyle w:val="Hipervnculo"/>
                <w:noProof/>
              </w:rPr>
              <w:t>3.2.17</w:t>
            </w:r>
            <w:r w:rsidR="002E6361">
              <w:rPr>
                <w:rFonts w:asciiTheme="minorHAnsi" w:eastAsiaTheme="minorEastAsia" w:hAnsiTheme="minorHAnsi"/>
                <w:noProof/>
                <w:lang w:eastAsia="es-ES"/>
              </w:rPr>
              <w:tab/>
            </w:r>
            <w:r w:rsidR="002E6361" w:rsidRPr="00513A25">
              <w:rPr>
                <w:rStyle w:val="Hipervnculo"/>
                <w:noProof/>
              </w:rPr>
              <w:t>CU-17</w:t>
            </w:r>
            <w:r w:rsidR="002E6361">
              <w:rPr>
                <w:noProof/>
                <w:webHidden/>
              </w:rPr>
              <w:tab/>
            </w:r>
            <w:r w:rsidR="002E6361">
              <w:rPr>
                <w:noProof/>
                <w:webHidden/>
              </w:rPr>
              <w:fldChar w:fldCharType="begin"/>
            </w:r>
            <w:r w:rsidR="002E6361">
              <w:rPr>
                <w:noProof/>
                <w:webHidden/>
              </w:rPr>
              <w:instrText xml:space="preserve"> PAGEREF _Toc536639659 \h </w:instrText>
            </w:r>
            <w:r w:rsidR="002E6361">
              <w:rPr>
                <w:noProof/>
                <w:webHidden/>
              </w:rPr>
            </w:r>
            <w:r w:rsidR="002E6361">
              <w:rPr>
                <w:noProof/>
                <w:webHidden/>
              </w:rPr>
              <w:fldChar w:fldCharType="separate"/>
            </w:r>
            <w:r w:rsidR="002E6361">
              <w:rPr>
                <w:noProof/>
                <w:webHidden/>
              </w:rPr>
              <w:t>23</w:t>
            </w:r>
            <w:r w:rsidR="002E6361">
              <w:rPr>
                <w:noProof/>
                <w:webHidden/>
              </w:rPr>
              <w:fldChar w:fldCharType="end"/>
            </w:r>
          </w:hyperlink>
        </w:p>
        <w:p w14:paraId="49F4E614"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0" w:history="1">
            <w:r w:rsidR="002E6361" w:rsidRPr="00513A25">
              <w:rPr>
                <w:rStyle w:val="Hipervnculo"/>
                <w:noProof/>
              </w:rPr>
              <w:t>3.2.18</w:t>
            </w:r>
            <w:r w:rsidR="002E6361">
              <w:rPr>
                <w:rFonts w:asciiTheme="minorHAnsi" w:eastAsiaTheme="minorEastAsia" w:hAnsiTheme="minorHAnsi"/>
                <w:noProof/>
                <w:lang w:eastAsia="es-ES"/>
              </w:rPr>
              <w:tab/>
            </w:r>
            <w:r w:rsidR="002E6361" w:rsidRPr="00513A25">
              <w:rPr>
                <w:rStyle w:val="Hipervnculo"/>
                <w:noProof/>
              </w:rPr>
              <w:t>CU-18</w:t>
            </w:r>
            <w:r w:rsidR="002E6361">
              <w:rPr>
                <w:noProof/>
                <w:webHidden/>
              </w:rPr>
              <w:tab/>
            </w:r>
            <w:r w:rsidR="002E6361">
              <w:rPr>
                <w:noProof/>
                <w:webHidden/>
              </w:rPr>
              <w:fldChar w:fldCharType="begin"/>
            </w:r>
            <w:r w:rsidR="002E6361">
              <w:rPr>
                <w:noProof/>
                <w:webHidden/>
              </w:rPr>
              <w:instrText xml:space="preserve"> PAGEREF _Toc536639660 \h </w:instrText>
            </w:r>
            <w:r w:rsidR="002E6361">
              <w:rPr>
                <w:noProof/>
                <w:webHidden/>
              </w:rPr>
            </w:r>
            <w:r w:rsidR="002E6361">
              <w:rPr>
                <w:noProof/>
                <w:webHidden/>
              </w:rPr>
              <w:fldChar w:fldCharType="separate"/>
            </w:r>
            <w:r w:rsidR="002E6361">
              <w:rPr>
                <w:noProof/>
                <w:webHidden/>
              </w:rPr>
              <w:t>24</w:t>
            </w:r>
            <w:r w:rsidR="002E6361">
              <w:rPr>
                <w:noProof/>
                <w:webHidden/>
              </w:rPr>
              <w:fldChar w:fldCharType="end"/>
            </w:r>
          </w:hyperlink>
        </w:p>
        <w:p w14:paraId="532B7078"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1" w:history="1">
            <w:r w:rsidR="002E6361" w:rsidRPr="00513A25">
              <w:rPr>
                <w:rStyle w:val="Hipervnculo"/>
                <w:noProof/>
              </w:rPr>
              <w:t>3.2.19</w:t>
            </w:r>
            <w:r w:rsidR="002E6361">
              <w:rPr>
                <w:rFonts w:asciiTheme="minorHAnsi" w:eastAsiaTheme="minorEastAsia" w:hAnsiTheme="minorHAnsi"/>
                <w:noProof/>
                <w:lang w:eastAsia="es-ES"/>
              </w:rPr>
              <w:tab/>
            </w:r>
            <w:r w:rsidR="002E6361" w:rsidRPr="00513A25">
              <w:rPr>
                <w:rStyle w:val="Hipervnculo"/>
                <w:noProof/>
              </w:rPr>
              <w:t>CU-19</w:t>
            </w:r>
            <w:r w:rsidR="002E6361">
              <w:rPr>
                <w:noProof/>
                <w:webHidden/>
              </w:rPr>
              <w:tab/>
            </w:r>
            <w:r w:rsidR="002E6361">
              <w:rPr>
                <w:noProof/>
                <w:webHidden/>
              </w:rPr>
              <w:fldChar w:fldCharType="begin"/>
            </w:r>
            <w:r w:rsidR="002E6361">
              <w:rPr>
                <w:noProof/>
                <w:webHidden/>
              </w:rPr>
              <w:instrText xml:space="preserve"> PAGEREF _Toc536639661 \h </w:instrText>
            </w:r>
            <w:r w:rsidR="002E6361">
              <w:rPr>
                <w:noProof/>
                <w:webHidden/>
              </w:rPr>
            </w:r>
            <w:r w:rsidR="002E6361">
              <w:rPr>
                <w:noProof/>
                <w:webHidden/>
              </w:rPr>
              <w:fldChar w:fldCharType="separate"/>
            </w:r>
            <w:r w:rsidR="002E6361">
              <w:rPr>
                <w:noProof/>
                <w:webHidden/>
              </w:rPr>
              <w:t>24</w:t>
            </w:r>
            <w:r w:rsidR="002E6361">
              <w:rPr>
                <w:noProof/>
                <w:webHidden/>
              </w:rPr>
              <w:fldChar w:fldCharType="end"/>
            </w:r>
          </w:hyperlink>
        </w:p>
        <w:p w14:paraId="44869851"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2" w:history="1">
            <w:r w:rsidR="002E6361" w:rsidRPr="00513A25">
              <w:rPr>
                <w:rStyle w:val="Hipervnculo"/>
                <w:noProof/>
              </w:rPr>
              <w:t>3.2.20</w:t>
            </w:r>
            <w:r w:rsidR="002E6361">
              <w:rPr>
                <w:rFonts w:asciiTheme="minorHAnsi" w:eastAsiaTheme="minorEastAsia" w:hAnsiTheme="minorHAnsi"/>
                <w:noProof/>
                <w:lang w:eastAsia="es-ES"/>
              </w:rPr>
              <w:tab/>
            </w:r>
            <w:r w:rsidR="002E6361" w:rsidRPr="00513A25">
              <w:rPr>
                <w:rStyle w:val="Hipervnculo"/>
                <w:noProof/>
              </w:rPr>
              <w:t>CU-20</w:t>
            </w:r>
            <w:r w:rsidR="002E6361">
              <w:rPr>
                <w:noProof/>
                <w:webHidden/>
              </w:rPr>
              <w:tab/>
            </w:r>
            <w:r w:rsidR="002E6361">
              <w:rPr>
                <w:noProof/>
                <w:webHidden/>
              </w:rPr>
              <w:fldChar w:fldCharType="begin"/>
            </w:r>
            <w:r w:rsidR="002E6361">
              <w:rPr>
                <w:noProof/>
                <w:webHidden/>
              </w:rPr>
              <w:instrText xml:space="preserve"> PAGEREF _Toc536639662 \h </w:instrText>
            </w:r>
            <w:r w:rsidR="002E6361">
              <w:rPr>
                <w:noProof/>
                <w:webHidden/>
              </w:rPr>
            </w:r>
            <w:r w:rsidR="002E6361">
              <w:rPr>
                <w:noProof/>
                <w:webHidden/>
              </w:rPr>
              <w:fldChar w:fldCharType="separate"/>
            </w:r>
            <w:r w:rsidR="002E6361">
              <w:rPr>
                <w:noProof/>
                <w:webHidden/>
              </w:rPr>
              <w:t>25</w:t>
            </w:r>
            <w:r w:rsidR="002E6361">
              <w:rPr>
                <w:noProof/>
                <w:webHidden/>
              </w:rPr>
              <w:fldChar w:fldCharType="end"/>
            </w:r>
          </w:hyperlink>
        </w:p>
        <w:p w14:paraId="7A8E2467"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3" w:history="1">
            <w:r w:rsidR="002E6361" w:rsidRPr="00513A25">
              <w:rPr>
                <w:rStyle w:val="Hipervnculo"/>
                <w:noProof/>
              </w:rPr>
              <w:t>3.2.21</w:t>
            </w:r>
            <w:r w:rsidR="002E6361">
              <w:rPr>
                <w:rFonts w:asciiTheme="minorHAnsi" w:eastAsiaTheme="minorEastAsia" w:hAnsiTheme="minorHAnsi"/>
                <w:noProof/>
                <w:lang w:eastAsia="es-ES"/>
              </w:rPr>
              <w:tab/>
            </w:r>
            <w:r w:rsidR="002E6361" w:rsidRPr="00513A25">
              <w:rPr>
                <w:rStyle w:val="Hipervnculo"/>
                <w:noProof/>
              </w:rPr>
              <w:t>CU-21</w:t>
            </w:r>
            <w:r w:rsidR="002E6361">
              <w:rPr>
                <w:noProof/>
                <w:webHidden/>
              </w:rPr>
              <w:tab/>
            </w:r>
            <w:r w:rsidR="002E6361">
              <w:rPr>
                <w:noProof/>
                <w:webHidden/>
              </w:rPr>
              <w:fldChar w:fldCharType="begin"/>
            </w:r>
            <w:r w:rsidR="002E6361">
              <w:rPr>
                <w:noProof/>
                <w:webHidden/>
              </w:rPr>
              <w:instrText xml:space="preserve"> PAGEREF _Toc536639663 \h </w:instrText>
            </w:r>
            <w:r w:rsidR="002E6361">
              <w:rPr>
                <w:noProof/>
                <w:webHidden/>
              </w:rPr>
            </w:r>
            <w:r w:rsidR="002E6361">
              <w:rPr>
                <w:noProof/>
                <w:webHidden/>
              </w:rPr>
              <w:fldChar w:fldCharType="separate"/>
            </w:r>
            <w:r w:rsidR="002E6361">
              <w:rPr>
                <w:noProof/>
                <w:webHidden/>
              </w:rPr>
              <w:t>26</w:t>
            </w:r>
            <w:r w:rsidR="002E6361">
              <w:rPr>
                <w:noProof/>
                <w:webHidden/>
              </w:rPr>
              <w:fldChar w:fldCharType="end"/>
            </w:r>
          </w:hyperlink>
        </w:p>
        <w:p w14:paraId="3A178079"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4" w:history="1">
            <w:r w:rsidR="002E6361" w:rsidRPr="00513A25">
              <w:rPr>
                <w:rStyle w:val="Hipervnculo"/>
                <w:noProof/>
              </w:rPr>
              <w:t>3.2.22</w:t>
            </w:r>
            <w:r w:rsidR="002E6361">
              <w:rPr>
                <w:rFonts w:asciiTheme="minorHAnsi" w:eastAsiaTheme="minorEastAsia" w:hAnsiTheme="minorHAnsi"/>
                <w:noProof/>
                <w:lang w:eastAsia="es-ES"/>
              </w:rPr>
              <w:tab/>
            </w:r>
            <w:r w:rsidR="002E6361" w:rsidRPr="00513A25">
              <w:rPr>
                <w:rStyle w:val="Hipervnculo"/>
                <w:noProof/>
              </w:rPr>
              <w:t>CU-22</w:t>
            </w:r>
            <w:r w:rsidR="002E6361">
              <w:rPr>
                <w:noProof/>
                <w:webHidden/>
              </w:rPr>
              <w:tab/>
            </w:r>
            <w:r w:rsidR="002E6361">
              <w:rPr>
                <w:noProof/>
                <w:webHidden/>
              </w:rPr>
              <w:fldChar w:fldCharType="begin"/>
            </w:r>
            <w:r w:rsidR="002E6361">
              <w:rPr>
                <w:noProof/>
                <w:webHidden/>
              </w:rPr>
              <w:instrText xml:space="preserve"> PAGEREF _Toc536639664 \h </w:instrText>
            </w:r>
            <w:r w:rsidR="002E6361">
              <w:rPr>
                <w:noProof/>
                <w:webHidden/>
              </w:rPr>
            </w:r>
            <w:r w:rsidR="002E6361">
              <w:rPr>
                <w:noProof/>
                <w:webHidden/>
              </w:rPr>
              <w:fldChar w:fldCharType="separate"/>
            </w:r>
            <w:r w:rsidR="002E6361">
              <w:rPr>
                <w:noProof/>
                <w:webHidden/>
              </w:rPr>
              <w:t>26</w:t>
            </w:r>
            <w:r w:rsidR="002E6361">
              <w:rPr>
                <w:noProof/>
                <w:webHidden/>
              </w:rPr>
              <w:fldChar w:fldCharType="end"/>
            </w:r>
          </w:hyperlink>
        </w:p>
        <w:p w14:paraId="32A881F1"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5" w:history="1">
            <w:r w:rsidR="002E6361" w:rsidRPr="00513A25">
              <w:rPr>
                <w:rStyle w:val="Hipervnculo"/>
                <w:noProof/>
              </w:rPr>
              <w:t>3.2.23</w:t>
            </w:r>
            <w:r w:rsidR="002E6361">
              <w:rPr>
                <w:rFonts w:asciiTheme="minorHAnsi" w:eastAsiaTheme="minorEastAsia" w:hAnsiTheme="minorHAnsi"/>
                <w:noProof/>
                <w:lang w:eastAsia="es-ES"/>
              </w:rPr>
              <w:tab/>
            </w:r>
            <w:r w:rsidR="002E6361" w:rsidRPr="00513A25">
              <w:rPr>
                <w:rStyle w:val="Hipervnculo"/>
                <w:noProof/>
              </w:rPr>
              <w:t>CU-23</w:t>
            </w:r>
            <w:r w:rsidR="002E6361">
              <w:rPr>
                <w:noProof/>
                <w:webHidden/>
              </w:rPr>
              <w:tab/>
            </w:r>
            <w:r w:rsidR="002E6361">
              <w:rPr>
                <w:noProof/>
                <w:webHidden/>
              </w:rPr>
              <w:fldChar w:fldCharType="begin"/>
            </w:r>
            <w:r w:rsidR="002E6361">
              <w:rPr>
                <w:noProof/>
                <w:webHidden/>
              </w:rPr>
              <w:instrText xml:space="preserve"> PAGEREF _Toc536639665 \h </w:instrText>
            </w:r>
            <w:r w:rsidR="002E6361">
              <w:rPr>
                <w:noProof/>
                <w:webHidden/>
              </w:rPr>
            </w:r>
            <w:r w:rsidR="002E6361">
              <w:rPr>
                <w:noProof/>
                <w:webHidden/>
              </w:rPr>
              <w:fldChar w:fldCharType="separate"/>
            </w:r>
            <w:r w:rsidR="002E6361">
              <w:rPr>
                <w:noProof/>
                <w:webHidden/>
              </w:rPr>
              <w:t>27</w:t>
            </w:r>
            <w:r w:rsidR="002E6361">
              <w:rPr>
                <w:noProof/>
                <w:webHidden/>
              </w:rPr>
              <w:fldChar w:fldCharType="end"/>
            </w:r>
          </w:hyperlink>
        </w:p>
        <w:p w14:paraId="058DC82E"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6" w:history="1">
            <w:r w:rsidR="002E6361" w:rsidRPr="00513A25">
              <w:rPr>
                <w:rStyle w:val="Hipervnculo"/>
                <w:noProof/>
              </w:rPr>
              <w:t>3.2.24</w:t>
            </w:r>
            <w:r w:rsidR="002E6361">
              <w:rPr>
                <w:rFonts w:asciiTheme="minorHAnsi" w:eastAsiaTheme="minorEastAsia" w:hAnsiTheme="minorHAnsi"/>
                <w:noProof/>
                <w:lang w:eastAsia="es-ES"/>
              </w:rPr>
              <w:tab/>
            </w:r>
            <w:r w:rsidR="002E6361" w:rsidRPr="00513A25">
              <w:rPr>
                <w:rStyle w:val="Hipervnculo"/>
                <w:noProof/>
              </w:rPr>
              <w:t>CU-24</w:t>
            </w:r>
            <w:r w:rsidR="002E6361">
              <w:rPr>
                <w:noProof/>
                <w:webHidden/>
              </w:rPr>
              <w:tab/>
            </w:r>
            <w:r w:rsidR="002E6361">
              <w:rPr>
                <w:noProof/>
                <w:webHidden/>
              </w:rPr>
              <w:fldChar w:fldCharType="begin"/>
            </w:r>
            <w:r w:rsidR="002E6361">
              <w:rPr>
                <w:noProof/>
                <w:webHidden/>
              </w:rPr>
              <w:instrText xml:space="preserve"> PAGEREF _Toc536639666 \h </w:instrText>
            </w:r>
            <w:r w:rsidR="002E6361">
              <w:rPr>
                <w:noProof/>
                <w:webHidden/>
              </w:rPr>
            </w:r>
            <w:r w:rsidR="002E6361">
              <w:rPr>
                <w:noProof/>
                <w:webHidden/>
              </w:rPr>
              <w:fldChar w:fldCharType="separate"/>
            </w:r>
            <w:r w:rsidR="002E6361">
              <w:rPr>
                <w:noProof/>
                <w:webHidden/>
              </w:rPr>
              <w:t>28</w:t>
            </w:r>
            <w:r w:rsidR="002E6361">
              <w:rPr>
                <w:noProof/>
                <w:webHidden/>
              </w:rPr>
              <w:fldChar w:fldCharType="end"/>
            </w:r>
          </w:hyperlink>
        </w:p>
        <w:p w14:paraId="2B454715"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7" w:history="1">
            <w:r w:rsidR="002E6361" w:rsidRPr="00513A25">
              <w:rPr>
                <w:rStyle w:val="Hipervnculo"/>
                <w:noProof/>
              </w:rPr>
              <w:t>3.2.25</w:t>
            </w:r>
            <w:r w:rsidR="002E6361">
              <w:rPr>
                <w:rFonts w:asciiTheme="minorHAnsi" w:eastAsiaTheme="minorEastAsia" w:hAnsiTheme="minorHAnsi"/>
                <w:noProof/>
                <w:lang w:eastAsia="es-ES"/>
              </w:rPr>
              <w:tab/>
            </w:r>
            <w:r w:rsidR="002E6361" w:rsidRPr="00513A25">
              <w:rPr>
                <w:rStyle w:val="Hipervnculo"/>
                <w:noProof/>
              </w:rPr>
              <w:t>CU-25</w:t>
            </w:r>
            <w:r w:rsidR="002E6361">
              <w:rPr>
                <w:noProof/>
                <w:webHidden/>
              </w:rPr>
              <w:tab/>
            </w:r>
            <w:r w:rsidR="002E6361">
              <w:rPr>
                <w:noProof/>
                <w:webHidden/>
              </w:rPr>
              <w:fldChar w:fldCharType="begin"/>
            </w:r>
            <w:r w:rsidR="002E6361">
              <w:rPr>
                <w:noProof/>
                <w:webHidden/>
              </w:rPr>
              <w:instrText xml:space="preserve"> PAGEREF _Toc536639667 \h </w:instrText>
            </w:r>
            <w:r w:rsidR="002E6361">
              <w:rPr>
                <w:noProof/>
                <w:webHidden/>
              </w:rPr>
            </w:r>
            <w:r w:rsidR="002E6361">
              <w:rPr>
                <w:noProof/>
                <w:webHidden/>
              </w:rPr>
              <w:fldChar w:fldCharType="separate"/>
            </w:r>
            <w:r w:rsidR="002E6361">
              <w:rPr>
                <w:noProof/>
                <w:webHidden/>
              </w:rPr>
              <w:t>29</w:t>
            </w:r>
            <w:r w:rsidR="002E6361">
              <w:rPr>
                <w:noProof/>
                <w:webHidden/>
              </w:rPr>
              <w:fldChar w:fldCharType="end"/>
            </w:r>
          </w:hyperlink>
        </w:p>
        <w:p w14:paraId="1BC4B737"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8" w:history="1">
            <w:r w:rsidR="002E6361" w:rsidRPr="00513A25">
              <w:rPr>
                <w:rStyle w:val="Hipervnculo"/>
                <w:noProof/>
              </w:rPr>
              <w:t>3.2.26</w:t>
            </w:r>
            <w:r w:rsidR="002E6361">
              <w:rPr>
                <w:rFonts w:asciiTheme="minorHAnsi" w:eastAsiaTheme="minorEastAsia" w:hAnsiTheme="minorHAnsi"/>
                <w:noProof/>
                <w:lang w:eastAsia="es-ES"/>
              </w:rPr>
              <w:tab/>
            </w:r>
            <w:r w:rsidR="002E6361" w:rsidRPr="00513A25">
              <w:rPr>
                <w:rStyle w:val="Hipervnculo"/>
                <w:noProof/>
              </w:rPr>
              <w:t>CU-26</w:t>
            </w:r>
            <w:r w:rsidR="002E6361">
              <w:rPr>
                <w:noProof/>
                <w:webHidden/>
              </w:rPr>
              <w:tab/>
            </w:r>
            <w:r w:rsidR="002E6361">
              <w:rPr>
                <w:noProof/>
                <w:webHidden/>
              </w:rPr>
              <w:fldChar w:fldCharType="begin"/>
            </w:r>
            <w:r w:rsidR="002E6361">
              <w:rPr>
                <w:noProof/>
                <w:webHidden/>
              </w:rPr>
              <w:instrText xml:space="preserve"> PAGEREF _Toc536639668 \h </w:instrText>
            </w:r>
            <w:r w:rsidR="002E6361">
              <w:rPr>
                <w:noProof/>
                <w:webHidden/>
              </w:rPr>
            </w:r>
            <w:r w:rsidR="002E6361">
              <w:rPr>
                <w:noProof/>
                <w:webHidden/>
              </w:rPr>
              <w:fldChar w:fldCharType="separate"/>
            </w:r>
            <w:r w:rsidR="002E6361">
              <w:rPr>
                <w:noProof/>
                <w:webHidden/>
              </w:rPr>
              <w:t>29</w:t>
            </w:r>
            <w:r w:rsidR="002E6361">
              <w:rPr>
                <w:noProof/>
                <w:webHidden/>
              </w:rPr>
              <w:fldChar w:fldCharType="end"/>
            </w:r>
          </w:hyperlink>
        </w:p>
        <w:p w14:paraId="64B57080"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69" w:history="1">
            <w:r w:rsidR="002E6361" w:rsidRPr="00513A25">
              <w:rPr>
                <w:rStyle w:val="Hipervnculo"/>
                <w:noProof/>
              </w:rPr>
              <w:t>3.2.27</w:t>
            </w:r>
            <w:r w:rsidR="002E6361">
              <w:rPr>
                <w:rFonts w:asciiTheme="minorHAnsi" w:eastAsiaTheme="minorEastAsia" w:hAnsiTheme="minorHAnsi"/>
                <w:noProof/>
                <w:lang w:eastAsia="es-ES"/>
              </w:rPr>
              <w:tab/>
            </w:r>
            <w:r w:rsidR="002E6361" w:rsidRPr="00513A25">
              <w:rPr>
                <w:rStyle w:val="Hipervnculo"/>
                <w:noProof/>
              </w:rPr>
              <w:t>CU-27</w:t>
            </w:r>
            <w:r w:rsidR="002E6361">
              <w:rPr>
                <w:noProof/>
                <w:webHidden/>
              </w:rPr>
              <w:tab/>
            </w:r>
            <w:r w:rsidR="002E6361">
              <w:rPr>
                <w:noProof/>
                <w:webHidden/>
              </w:rPr>
              <w:fldChar w:fldCharType="begin"/>
            </w:r>
            <w:r w:rsidR="002E6361">
              <w:rPr>
                <w:noProof/>
                <w:webHidden/>
              </w:rPr>
              <w:instrText xml:space="preserve"> PAGEREF _Toc536639669 \h </w:instrText>
            </w:r>
            <w:r w:rsidR="002E6361">
              <w:rPr>
                <w:noProof/>
                <w:webHidden/>
              </w:rPr>
            </w:r>
            <w:r w:rsidR="002E6361">
              <w:rPr>
                <w:noProof/>
                <w:webHidden/>
              </w:rPr>
              <w:fldChar w:fldCharType="separate"/>
            </w:r>
            <w:r w:rsidR="002E6361">
              <w:rPr>
                <w:noProof/>
                <w:webHidden/>
              </w:rPr>
              <w:t>30</w:t>
            </w:r>
            <w:r w:rsidR="002E6361">
              <w:rPr>
                <w:noProof/>
                <w:webHidden/>
              </w:rPr>
              <w:fldChar w:fldCharType="end"/>
            </w:r>
          </w:hyperlink>
        </w:p>
        <w:p w14:paraId="1FA9CF32"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70" w:history="1">
            <w:r w:rsidR="002E6361" w:rsidRPr="00513A25">
              <w:rPr>
                <w:rStyle w:val="Hipervnculo"/>
                <w:noProof/>
              </w:rPr>
              <w:t>3.2.28</w:t>
            </w:r>
            <w:r w:rsidR="002E6361">
              <w:rPr>
                <w:rFonts w:asciiTheme="minorHAnsi" w:eastAsiaTheme="minorEastAsia" w:hAnsiTheme="minorHAnsi"/>
                <w:noProof/>
                <w:lang w:eastAsia="es-ES"/>
              </w:rPr>
              <w:tab/>
            </w:r>
            <w:r w:rsidR="002E6361" w:rsidRPr="00513A25">
              <w:rPr>
                <w:rStyle w:val="Hipervnculo"/>
                <w:noProof/>
              </w:rPr>
              <w:t>CU-28</w:t>
            </w:r>
            <w:r w:rsidR="002E6361">
              <w:rPr>
                <w:noProof/>
                <w:webHidden/>
              </w:rPr>
              <w:tab/>
            </w:r>
            <w:r w:rsidR="002E6361">
              <w:rPr>
                <w:noProof/>
                <w:webHidden/>
              </w:rPr>
              <w:fldChar w:fldCharType="begin"/>
            </w:r>
            <w:r w:rsidR="002E6361">
              <w:rPr>
                <w:noProof/>
                <w:webHidden/>
              </w:rPr>
              <w:instrText xml:space="preserve"> PAGEREF _Toc536639670 \h </w:instrText>
            </w:r>
            <w:r w:rsidR="002E6361">
              <w:rPr>
                <w:noProof/>
                <w:webHidden/>
              </w:rPr>
            </w:r>
            <w:r w:rsidR="002E6361">
              <w:rPr>
                <w:noProof/>
                <w:webHidden/>
              </w:rPr>
              <w:fldChar w:fldCharType="separate"/>
            </w:r>
            <w:r w:rsidR="002E6361">
              <w:rPr>
                <w:noProof/>
                <w:webHidden/>
              </w:rPr>
              <w:t>31</w:t>
            </w:r>
            <w:r w:rsidR="002E6361">
              <w:rPr>
                <w:noProof/>
                <w:webHidden/>
              </w:rPr>
              <w:fldChar w:fldCharType="end"/>
            </w:r>
          </w:hyperlink>
        </w:p>
        <w:p w14:paraId="507E6BD5"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71" w:history="1">
            <w:r w:rsidR="002E6361" w:rsidRPr="00513A25">
              <w:rPr>
                <w:rStyle w:val="Hipervnculo"/>
                <w:noProof/>
              </w:rPr>
              <w:t>3.2.29</w:t>
            </w:r>
            <w:r w:rsidR="002E6361">
              <w:rPr>
                <w:rFonts w:asciiTheme="minorHAnsi" w:eastAsiaTheme="minorEastAsia" w:hAnsiTheme="minorHAnsi"/>
                <w:noProof/>
                <w:lang w:eastAsia="es-ES"/>
              </w:rPr>
              <w:tab/>
            </w:r>
            <w:r w:rsidR="002E6361" w:rsidRPr="00513A25">
              <w:rPr>
                <w:rStyle w:val="Hipervnculo"/>
                <w:noProof/>
              </w:rPr>
              <w:t>CU-29</w:t>
            </w:r>
            <w:r w:rsidR="002E6361">
              <w:rPr>
                <w:noProof/>
                <w:webHidden/>
              </w:rPr>
              <w:tab/>
            </w:r>
            <w:r w:rsidR="002E6361">
              <w:rPr>
                <w:noProof/>
                <w:webHidden/>
              </w:rPr>
              <w:fldChar w:fldCharType="begin"/>
            </w:r>
            <w:r w:rsidR="002E6361">
              <w:rPr>
                <w:noProof/>
                <w:webHidden/>
              </w:rPr>
              <w:instrText xml:space="preserve"> PAGEREF _Toc536639671 \h </w:instrText>
            </w:r>
            <w:r w:rsidR="002E6361">
              <w:rPr>
                <w:noProof/>
                <w:webHidden/>
              </w:rPr>
            </w:r>
            <w:r w:rsidR="002E6361">
              <w:rPr>
                <w:noProof/>
                <w:webHidden/>
              </w:rPr>
              <w:fldChar w:fldCharType="separate"/>
            </w:r>
            <w:r w:rsidR="002E6361">
              <w:rPr>
                <w:noProof/>
                <w:webHidden/>
              </w:rPr>
              <w:t>32</w:t>
            </w:r>
            <w:r w:rsidR="002E6361">
              <w:rPr>
                <w:noProof/>
                <w:webHidden/>
              </w:rPr>
              <w:fldChar w:fldCharType="end"/>
            </w:r>
          </w:hyperlink>
        </w:p>
        <w:p w14:paraId="1CFBACD6"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72" w:history="1">
            <w:r w:rsidR="002E6361" w:rsidRPr="00513A25">
              <w:rPr>
                <w:rStyle w:val="Hipervnculo"/>
                <w:noProof/>
              </w:rPr>
              <w:t>3.2.30</w:t>
            </w:r>
            <w:r w:rsidR="002E6361">
              <w:rPr>
                <w:rFonts w:asciiTheme="minorHAnsi" w:eastAsiaTheme="minorEastAsia" w:hAnsiTheme="minorHAnsi"/>
                <w:noProof/>
                <w:lang w:eastAsia="es-ES"/>
              </w:rPr>
              <w:tab/>
            </w:r>
            <w:r w:rsidR="002E6361" w:rsidRPr="00513A25">
              <w:rPr>
                <w:rStyle w:val="Hipervnculo"/>
                <w:noProof/>
              </w:rPr>
              <w:t>CU-30</w:t>
            </w:r>
            <w:r w:rsidR="002E6361">
              <w:rPr>
                <w:noProof/>
                <w:webHidden/>
              </w:rPr>
              <w:tab/>
            </w:r>
            <w:r w:rsidR="002E6361">
              <w:rPr>
                <w:noProof/>
                <w:webHidden/>
              </w:rPr>
              <w:fldChar w:fldCharType="begin"/>
            </w:r>
            <w:r w:rsidR="002E6361">
              <w:rPr>
                <w:noProof/>
                <w:webHidden/>
              </w:rPr>
              <w:instrText xml:space="preserve"> PAGEREF _Toc536639672 \h </w:instrText>
            </w:r>
            <w:r w:rsidR="002E6361">
              <w:rPr>
                <w:noProof/>
                <w:webHidden/>
              </w:rPr>
            </w:r>
            <w:r w:rsidR="002E6361">
              <w:rPr>
                <w:noProof/>
                <w:webHidden/>
              </w:rPr>
              <w:fldChar w:fldCharType="separate"/>
            </w:r>
            <w:r w:rsidR="002E6361">
              <w:rPr>
                <w:noProof/>
                <w:webHidden/>
              </w:rPr>
              <w:t>32</w:t>
            </w:r>
            <w:r w:rsidR="002E6361">
              <w:rPr>
                <w:noProof/>
                <w:webHidden/>
              </w:rPr>
              <w:fldChar w:fldCharType="end"/>
            </w:r>
          </w:hyperlink>
        </w:p>
        <w:p w14:paraId="7E225B24"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73" w:history="1">
            <w:r w:rsidR="002E6361" w:rsidRPr="00513A25">
              <w:rPr>
                <w:rStyle w:val="Hipervnculo"/>
                <w:noProof/>
              </w:rPr>
              <w:t>3.2.31</w:t>
            </w:r>
            <w:r w:rsidR="002E6361">
              <w:rPr>
                <w:rFonts w:asciiTheme="minorHAnsi" w:eastAsiaTheme="minorEastAsia" w:hAnsiTheme="minorHAnsi"/>
                <w:noProof/>
                <w:lang w:eastAsia="es-ES"/>
              </w:rPr>
              <w:tab/>
            </w:r>
            <w:r w:rsidR="002E6361" w:rsidRPr="00513A25">
              <w:rPr>
                <w:rStyle w:val="Hipervnculo"/>
                <w:noProof/>
              </w:rPr>
              <w:t>CU-31</w:t>
            </w:r>
            <w:r w:rsidR="002E6361">
              <w:rPr>
                <w:noProof/>
                <w:webHidden/>
              </w:rPr>
              <w:tab/>
            </w:r>
            <w:r w:rsidR="002E6361">
              <w:rPr>
                <w:noProof/>
                <w:webHidden/>
              </w:rPr>
              <w:fldChar w:fldCharType="begin"/>
            </w:r>
            <w:r w:rsidR="002E6361">
              <w:rPr>
                <w:noProof/>
                <w:webHidden/>
              </w:rPr>
              <w:instrText xml:space="preserve"> PAGEREF _Toc536639673 \h </w:instrText>
            </w:r>
            <w:r w:rsidR="002E6361">
              <w:rPr>
                <w:noProof/>
                <w:webHidden/>
              </w:rPr>
            </w:r>
            <w:r w:rsidR="002E6361">
              <w:rPr>
                <w:noProof/>
                <w:webHidden/>
              </w:rPr>
              <w:fldChar w:fldCharType="separate"/>
            </w:r>
            <w:r w:rsidR="002E6361">
              <w:rPr>
                <w:noProof/>
                <w:webHidden/>
              </w:rPr>
              <w:t>33</w:t>
            </w:r>
            <w:r w:rsidR="002E6361">
              <w:rPr>
                <w:noProof/>
                <w:webHidden/>
              </w:rPr>
              <w:fldChar w:fldCharType="end"/>
            </w:r>
          </w:hyperlink>
        </w:p>
        <w:p w14:paraId="070F6646"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74" w:history="1">
            <w:r w:rsidR="002E6361" w:rsidRPr="00513A25">
              <w:rPr>
                <w:rStyle w:val="Hipervnculo"/>
                <w:noProof/>
              </w:rPr>
              <w:t>3.2.32</w:t>
            </w:r>
            <w:r w:rsidR="002E6361">
              <w:rPr>
                <w:rFonts w:asciiTheme="minorHAnsi" w:eastAsiaTheme="minorEastAsia" w:hAnsiTheme="minorHAnsi"/>
                <w:noProof/>
                <w:lang w:eastAsia="es-ES"/>
              </w:rPr>
              <w:tab/>
            </w:r>
            <w:r w:rsidR="002E6361" w:rsidRPr="00513A25">
              <w:rPr>
                <w:rStyle w:val="Hipervnculo"/>
                <w:noProof/>
              </w:rPr>
              <w:t>CU-32</w:t>
            </w:r>
            <w:r w:rsidR="002E6361">
              <w:rPr>
                <w:noProof/>
                <w:webHidden/>
              </w:rPr>
              <w:tab/>
            </w:r>
            <w:r w:rsidR="002E6361">
              <w:rPr>
                <w:noProof/>
                <w:webHidden/>
              </w:rPr>
              <w:fldChar w:fldCharType="begin"/>
            </w:r>
            <w:r w:rsidR="002E6361">
              <w:rPr>
                <w:noProof/>
                <w:webHidden/>
              </w:rPr>
              <w:instrText xml:space="preserve"> PAGEREF _Toc536639674 \h </w:instrText>
            </w:r>
            <w:r w:rsidR="002E6361">
              <w:rPr>
                <w:noProof/>
                <w:webHidden/>
              </w:rPr>
            </w:r>
            <w:r w:rsidR="002E6361">
              <w:rPr>
                <w:noProof/>
                <w:webHidden/>
              </w:rPr>
              <w:fldChar w:fldCharType="separate"/>
            </w:r>
            <w:r w:rsidR="002E6361">
              <w:rPr>
                <w:noProof/>
                <w:webHidden/>
              </w:rPr>
              <w:t>34</w:t>
            </w:r>
            <w:r w:rsidR="002E6361">
              <w:rPr>
                <w:noProof/>
                <w:webHidden/>
              </w:rPr>
              <w:fldChar w:fldCharType="end"/>
            </w:r>
          </w:hyperlink>
        </w:p>
        <w:p w14:paraId="74D33802"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75" w:history="1">
            <w:r w:rsidR="002E6361" w:rsidRPr="00513A25">
              <w:rPr>
                <w:rStyle w:val="Hipervnculo"/>
                <w:noProof/>
              </w:rPr>
              <w:t>3.2.33</w:t>
            </w:r>
            <w:r w:rsidR="002E6361">
              <w:rPr>
                <w:rFonts w:asciiTheme="minorHAnsi" w:eastAsiaTheme="minorEastAsia" w:hAnsiTheme="minorHAnsi"/>
                <w:noProof/>
                <w:lang w:eastAsia="es-ES"/>
              </w:rPr>
              <w:tab/>
            </w:r>
            <w:r w:rsidR="002E6361" w:rsidRPr="00513A25">
              <w:rPr>
                <w:rStyle w:val="Hipervnculo"/>
                <w:noProof/>
              </w:rPr>
              <w:t>CU-33</w:t>
            </w:r>
            <w:r w:rsidR="002E6361">
              <w:rPr>
                <w:noProof/>
                <w:webHidden/>
              </w:rPr>
              <w:tab/>
            </w:r>
            <w:r w:rsidR="002E6361">
              <w:rPr>
                <w:noProof/>
                <w:webHidden/>
              </w:rPr>
              <w:fldChar w:fldCharType="begin"/>
            </w:r>
            <w:r w:rsidR="002E6361">
              <w:rPr>
                <w:noProof/>
                <w:webHidden/>
              </w:rPr>
              <w:instrText xml:space="preserve"> PAGEREF _Toc536639675 \h </w:instrText>
            </w:r>
            <w:r w:rsidR="002E6361">
              <w:rPr>
                <w:noProof/>
                <w:webHidden/>
              </w:rPr>
            </w:r>
            <w:r w:rsidR="002E6361">
              <w:rPr>
                <w:noProof/>
                <w:webHidden/>
              </w:rPr>
              <w:fldChar w:fldCharType="separate"/>
            </w:r>
            <w:r w:rsidR="002E6361">
              <w:rPr>
                <w:noProof/>
                <w:webHidden/>
              </w:rPr>
              <w:t>35</w:t>
            </w:r>
            <w:r w:rsidR="002E6361">
              <w:rPr>
                <w:noProof/>
                <w:webHidden/>
              </w:rPr>
              <w:fldChar w:fldCharType="end"/>
            </w:r>
          </w:hyperlink>
        </w:p>
        <w:p w14:paraId="6618A7D9" w14:textId="77777777" w:rsidR="002E6361" w:rsidRDefault="006A6BD1">
          <w:pPr>
            <w:pStyle w:val="TDC1"/>
            <w:rPr>
              <w:rFonts w:asciiTheme="minorHAnsi" w:eastAsiaTheme="minorEastAsia" w:hAnsiTheme="minorHAnsi"/>
              <w:noProof/>
              <w:color w:val="auto"/>
              <w:lang w:eastAsia="es-ES"/>
            </w:rPr>
          </w:pPr>
          <w:hyperlink w:anchor="_Toc536639676" w:history="1">
            <w:r w:rsidR="002E6361" w:rsidRPr="00513A25">
              <w:rPr>
                <w:rStyle w:val="Hipervnculo"/>
                <w:noProof/>
              </w:rPr>
              <w:t>4</w:t>
            </w:r>
            <w:r w:rsidR="002E6361">
              <w:rPr>
                <w:rFonts w:asciiTheme="minorHAnsi" w:eastAsiaTheme="minorEastAsia" w:hAnsiTheme="minorHAnsi"/>
                <w:noProof/>
                <w:color w:val="auto"/>
                <w:lang w:eastAsia="es-ES"/>
              </w:rPr>
              <w:tab/>
            </w:r>
            <w:r w:rsidR="002E6361" w:rsidRPr="00513A25">
              <w:rPr>
                <w:rStyle w:val="Hipervnculo"/>
                <w:noProof/>
              </w:rPr>
              <w:t>DISEÑO</w:t>
            </w:r>
            <w:r w:rsidR="002E6361">
              <w:rPr>
                <w:noProof/>
                <w:webHidden/>
              </w:rPr>
              <w:tab/>
            </w:r>
            <w:r w:rsidR="002E6361">
              <w:rPr>
                <w:noProof/>
                <w:webHidden/>
              </w:rPr>
              <w:fldChar w:fldCharType="begin"/>
            </w:r>
            <w:r w:rsidR="002E6361">
              <w:rPr>
                <w:noProof/>
                <w:webHidden/>
              </w:rPr>
              <w:instrText xml:space="preserve"> PAGEREF _Toc536639676 \h </w:instrText>
            </w:r>
            <w:r w:rsidR="002E6361">
              <w:rPr>
                <w:noProof/>
                <w:webHidden/>
              </w:rPr>
            </w:r>
            <w:r w:rsidR="002E6361">
              <w:rPr>
                <w:noProof/>
                <w:webHidden/>
              </w:rPr>
              <w:fldChar w:fldCharType="separate"/>
            </w:r>
            <w:r w:rsidR="002E6361">
              <w:rPr>
                <w:noProof/>
                <w:webHidden/>
              </w:rPr>
              <w:t>36</w:t>
            </w:r>
            <w:r w:rsidR="002E6361">
              <w:rPr>
                <w:noProof/>
                <w:webHidden/>
              </w:rPr>
              <w:fldChar w:fldCharType="end"/>
            </w:r>
          </w:hyperlink>
        </w:p>
        <w:p w14:paraId="5AEC2B3D" w14:textId="77777777" w:rsidR="002E6361" w:rsidRDefault="006A6BD1">
          <w:pPr>
            <w:pStyle w:val="TDC2"/>
            <w:rPr>
              <w:rFonts w:asciiTheme="minorHAnsi" w:eastAsiaTheme="minorEastAsia" w:hAnsiTheme="minorHAnsi"/>
              <w:lang w:eastAsia="es-ES"/>
            </w:rPr>
          </w:pPr>
          <w:hyperlink w:anchor="_Toc536639678" w:history="1">
            <w:r w:rsidR="002E6361" w:rsidRPr="00513A25">
              <w:rPr>
                <w:rStyle w:val="Hipervnculo"/>
              </w:rPr>
              <w:t>4.1</w:t>
            </w:r>
            <w:r w:rsidR="002E6361">
              <w:rPr>
                <w:rFonts w:asciiTheme="minorHAnsi" w:eastAsiaTheme="minorEastAsia" w:hAnsiTheme="minorHAnsi"/>
                <w:lang w:eastAsia="es-ES"/>
              </w:rPr>
              <w:tab/>
            </w:r>
            <w:r w:rsidR="002E6361" w:rsidRPr="00513A25">
              <w:rPr>
                <w:rStyle w:val="Hipervnculo"/>
              </w:rPr>
              <w:t>Persistencia</w:t>
            </w:r>
            <w:r w:rsidR="002E6361">
              <w:rPr>
                <w:webHidden/>
              </w:rPr>
              <w:tab/>
            </w:r>
            <w:r w:rsidR="002E6361">
              <w:rPr>
                <w:webHidden/>
              </w:rPr>
              <w:fldChar w:fldCharType="begin"/>
            </w:r>
            <w:r w:rsidR="002E6361">
              <w:rPr>
                <w:webHidden/>
              </w:rPr>
              <w:instrText xml:space="preserve"> PAGEREF _Toc536639678 \h </w:instrText>
            </w:r>
            <w:r w:rsidR="002E6361">
              <w:rPr>
                <w:webHidden/>
              </w:rPr>
            </w:r>
            <w:r w:rsidR="002E6361">
              <w:rPr>
                <w:webHidden/>
              </w:rPr>
              <w:fldChar w:fldCharType="separate"/>
            </w:r>
            <w:r w:rsidR="002E6361">
              <w:rPr>
                <w:webHidden/>
              </w:rPr>
              <w:t>36</w:t>
            </w:r>
            <w:r w:rsidR="002E6361">
              <w:rPr>
                <w:webHidden/>
              </w:rPr>
              <w:fldChar w:fldCharType="end"/>
            </w:r>
          </w:hyperlink>
        </w:p>
        <w:p w14:paraId="3143A338" w14:textId="77777777" w:rsidR="002E6361" w:rsidRDefault="006A6BD1">
          <w:pPr>
            <w:pStyle w:val="TDC2"/>
            <w:rPr>
              <w:rFonts w:asciiTheme="minorHAnsi" w:eastAsiaTheme="minorEastAsia" w:hAnsiTheme="minorHAnsi"/>
              <w:lang w:eastAsia="es-ES"/>
            </w:rPr>
          </w:pPr>
          <w:hyperlink w:anchor="_Toc536639679" w:history="1">
            <w:r w:rsidR="002E6361" w:rsidRPr="00513A25">
              <w:rPr>
                <w:rStyle w:val="Hipervnculo"/>
              </w:rPr>
              <w:t>4.2</w:t>
            </w:r>
            <w:r w:rsidR="002E6361">
              <w:rPr>
                <w:rFonts w:asciiTheme="minorHAnsi" w:eastAsiaTheme="minorEastAsia" w:hAnsiTheme="minorHAnsi"/>
                <w:lang w:eastAsia="es-ES"/>
              </w:rPr>
              <w:tab/>
            </w:r>
            <w:r w:rsidR="002E6361" w:rsidRPr="00513A25">
              <w:rPr>
                <w:rStyle w:val="Hipervnculo"/>
              </w:rPr>
              <w:t>Entidades</w:t>
            </w:r>
            <w:r w:rsidR="002E6361">
              <w:rPr>
                <w:webHidden/>
              </w:rPr>
              <w:tab/>
            </w:r>
            <w:r w:rsidR="002E6361">
              <w:rPr>
                <w:webHidden/>
              </w:rPr>
              <w:fldChar w:fldCharType="begin"/>
            </w:r>
            <w:r w:rsidR="002E6361">
              <w:rPr>
                <w:webHidden/>
              </w:rPr>
              <w:instrText xml:space="preserve"> PAGEREF _Toc536639679 \h </w:instrText>
            </w:r>
            <w:r w:rsidR="002E6361">
              <w:rPr>
                <w:webHidden/>
              </w:rPr>
            </w:r>
            <w:r w:rsidR="002E6361">
              <w:rPr>
                <w:webHidden/>
              </w:rPr>
              <w:fldChar w:fldCharType="separate"/>
            </w:r>
            <w:r w:rsidR="002E6361">
              <w:rPr>
                <w:webHidden/>
              </w:rPr>
              <w:t>39</w:t>
            </w:r>
            <w:r w:rsidR="002E6361">
              <w:rPr>
                <w:webHidden/>
              </w:rPr>
              <w:fldChar w:fldCharType="end"/>
            </w:r>
          </w:hyperlink>
        </w:p>
        <w:p w14:paraId="0AD96FF1" w14:textId="77777777" w:rsidR="002E6361" w:rsidRDefault="006A6BD1">
          <w:pPr>
            <w:pStyle w:val="TDC2"/>
            <w:rPr>
              <w:rFonts w:asciiTheme="minorHAnsi" w:eastAsiaTheme="minorEastAsia" w:hAnsiTheme="minorHAnsi"/>
              <w:lang w:eastAsia="es-ES"/>
            </w:rPr>
          </w:pPr>
          <w:hyperlink w:anchor="_Toc536639680" w:history="1">
            <w:r w:rsidR="002E6361" w:rsidRPr="00513A25">
              <w:rPr>
                <w:rStyle w:val="Hipervnculo"/>
              </w:rPr>
              <w:t>4.3</w:t>
            </w:r>
            <w:r w:rsidR="002E6361">
              <w:rPr>
                <w:rFonts w:asciiTheme="minorHAnsi" w:eastAsiaTheme="minorEastAsia" w:hAnsiTheme="minorHAnsi"/>
                <w:lang w:eastAsia="es-ES"/>
              </w:rPr>
              <w:tab/>
            </w:r>
            <w:r w:rsidR="002E6361" w:rsidRPr="00513A25">
              <w:rPr>
                <w:rStyle w:val="Hipervnculo"/>
              </w:rPr>
              <w:t>Interacción</w:t>
            </w:r>
            <w:r w:rsidR="002E6361">
              <w:rPr>
                <w:webHidden/>
              </w:rPr>
              <w:tab/>
            </w:r>
            <w:r w:rsidR="002E6361">
              <w:rPr>
                <w:webHidden/>
              </w:rPr>
              <w:fldChar w:fldCharType="begin"/>
            </w:r>
            <w:r w:rsidR="002E6361">
              <w:rPr>
                <w:webHidden/>
              </w:rPr>
              <w:instrText xml:space="preserve"> PAGEREF _Toc536639680 \h </w:instrText>
            </w:r>
            <w:r w:rsidR="002E6361">
              <w:rPr>
                <w:webHidden/>
              </w:rPr>
            </w:r>
            <w:r w:rsidR="002E6361">
              <w:rPr>
                <w:webHidden/>
              </w:rPr>
              <w:fldChar w:fldCharType="separate"/>
            </w:r>
            <w:r w:rsidR="002E6361">
              <w:rPr>
                <w:webHidden/>
              </w:rPr>
              <w:t>39</w:t>
            </w:r>
            <w:r w:rsidR="002E6361">
              <w:rPr>
                <w:webHidden/>
              </w:rPr>
              <w:fldChar w:fldCharType="end"/>
            </w:r>
          </w:hyperlink>
        </w:p>
        <w:p w14:paraId="52A826CC" w14:textId="77777777" w:rsidR="002E6361" w:rsidRDefault="006A6BD1">
          <w:pPr>
            <w:pStyle w:val="TDC1"/>
            <w:rPr>
              <w:rFonts w:asciiTheme="minorHAnsi" w:eastAsiaTheme="minorEastAsia" w:hAnsiTheme="minorHAnsi"/>
              <w:noProof/>
              <w:color w:val="auto"/>
              <w:lang w:eastAsia="es-ES"/>
            </w:rPr>
          </w:pPr>
          <w:hyperlink w:anchor="_Toc536639681" w:history="1">
            <w:r w:rsidR="002E6361" w:rsidRPr="00513A25">
              <w:rPr>
                <w:rStyle w:val="Hipervnculo"/>
                <w:noProof/>
              </w:rPr>
              <w:t>5</w:t>
            </w:r>
            <w:r w:rsidR="002E6361">
              <w:rPr>
                <w:rFonts w:asciiTheme="minorHAnsi" w:eastAsiaTheme="minorEastAsia" w:hAnsiTheme="minorHAnsi"/>
                <w:noProof/>
                <w:color w:val="auto"/>
                <w:lang w:eastAsia="es-ES"/>
              </w:rPr>
              <w:tab/>
            </w:r>
            <w:r w:rsidR="002E6361" w:rsidRPr="00513A25">
              <w:rPr>
                <w:rStyle w:val="Hipervnculo"/>
                <w:noProof/>
              </w:rPr>
              <w:t>IMPLEMENTACIÓN</w:t>
            </w:r>
            <w:r w:rsidR="002E6361">
              <w:rPr>
                <w:noProof/>
                <w:webHidden/>
              </w:rPr>
              <w:tab/>
            </w:r>
            <w:r w:rsidR="002E6361">
              <w:rPr>
                <w:noProof/>
                <w:webHidden/>
              </w:rPr>
              <w:fldChar w:fldCharType="begin"/>
            </w:r>
            <w:r w:rsidR="002E6361">
              <w:rPr>
                <w:noProof/>
                <w:webHidden/>
              </w:rPr>
              <w:instrText xml:space="preserve"> PAGEREF _Toc536639681 \h </w:instrText>
            </w:r>
            <w:r w:rsidR="002E6361">
              <w:rPr>
                <w:noProof/>
                <w:webHidden/>
              </w:rPr>
            </w:r>
            <w:r w:rsidR="002E6361">
              <w:rPr>
                <w:noProof/>
                <w:webHidden/>
              </w:rPr>
              <w:fldChar w:fldCharType="separate"/>
            </w:r>
            <w:r w:rsidR="002E6361">
              <w:rPr>
                <w:noProof/>
                <w:webHidden/>
              </w:rPr>
              <w:t>40</w:t>
            </w:r>
            <w:r w:rsidR="002E6361">
              <w:rPr>
                <w:noProof/>
                <w:webHidden/>
              </w:rPr>
              <w:fldChar w:fldCharType="end"/>
            </w:r>
          </w:hyperlink>
        </w:p>
        <w:p w14:paraId="17E54D6F" w14:textId="77777777" w:rsidR="002E6361" w:rsidRDefault="006A6BD1">
          <w:pPr>
            <w:pStyle w:val="TDC2"/>
            <w:rPr>
              <w:rFonts w:asciiTheme="minorHAnsi" w:eastAsiaTheme="minorEastAsia" w:hAnsiTheme="minorHAnsi"/>
              <w:lang w:eastAsia="es-ES"/>
            </w:rPr>
          </w:pPr>
          <w:hyperlink w:anchor="_Toc536639683" w:history="1">
            <w:r w:rsidR="002E6361" w:rsidRPr="00513A25">
              <w:rPr>
                <w:rStyle w:val="Hipervnculo"/>
              </w:rPr>
              <w:t>5.1</w:t>
            </w:r>
            <w:r w:rsidR="002E6361">
              <w:rPr>
                <w:rFonts w:asciiTheme="minorHAnsi" w:eastAsiaTheme="minorEastAsia" w:hAnsiTheme="minorHAnsi"/>
                <w:lang w:eastAsia="es-ES"/>
              </w:rPr>
              <w:tab/>
            </w:r>
            <w:r w:rsidR="002E6361" w:rsidRPr="00513A25">
              <w:rPr>
                <w:rStyle w:val="Hipervnculo"/>
              </w:rPr>
              <w:t>Base de Datos</w:t>
            </w:r>
            <w:r w:rsidR="002E6361">
              <w:rPr>
                <w:webHidden/>
              </w:rPr>
              <w:tab/>
            </w:r>
            <w:r w:rsidR="002E6361">
              <w:rPr>
                <w:webHidden/>
              </w:rPr>
              <w:fldChar w:fldCharType="begin"/>
            </w:r>
            <w:r w:rsidR="002E6361">
              <w:rPr>
                <w:webHidden/>
              </w:rPr>
              <w:instrText xml:space="preserve"> PAGEREF _Toc536639683 \h </w:instrText>
            </w:r>
            <w:r w:rsidR="002E6361">
              <w:rPr>
                <w:webHidden/>
              </w:rPr>
            </w:r>
            <w:r w:rsidR="002E6361">
              <w:rPr>
                <w:webHidden/>
              </w:rPr>
              <w:fldChar w:fldCharType="separate"/>
            </w:r>
            <w:r w:rsidR="002E6361">
              <w:rPr>
                <w:webHidden/>
              </w:rPr>
              <w:t>40</w:t>
            </w:r>
            <w:r w:rsidR="002E6361">
              <w:rPr>
                <w:webHidden/>
              </w:rPr>
              <w:fldChar w:fldCharType="end"/>
            </w:r>
          </w:hyperlink>
        </w:p>
        <w:p w14:paraId="52D84F53" w14:textId="77777777" w:rsidR="002E6361" w:rsidRDefault="006A6BD1">
          <w:pPr>
            <w:pStyle w:val="TDC2"/>
            <w:rPr>
              <w:rFonts w:asciiTheme="minorHAnsi" w:eastAsiaTheme="minorEastAsia" w:hAnsiTheme="minorHAnsi"/>
              <w:lang w:eastAsia="es-ES"/>
            </w:rPr>
          </w:pPr>
          <w:hyperlink w:anchor="_Toc536639684" w:history="1">
            <w:r w:rsidR="002E6361" w:rsidRPr="00513A25">
              <w:rPr>
                <w:rStyle w:val="Hipervnculo"/>
              </w:rPr>
              <w:t>5.2</w:t>
            </w:r>
            <w:r w:rsidR="002E6361">
              <w:rPr>
                <w:rFonts w:asciiTheme="minorHAnsi" w:eastAsiaTheme="minorEastAsia" w:hAnsiTheme="minorHAnsi"/>
                <w:lang w:eastAsia="es-ES"/>
              </w:rPr>
              <w:tab/>
            </w:r>
            <w:r w:rsidR="002E6361" w:rsidRPr="00513A25">
              <w:rPr>
                <w:rStyle w:val="Hipervnculo"/>
              </w:rPr>
              <w:t>Interfaz de Usuario</w:t>
            </w:r>
            <w:r w:rsidR="002E6361">
              <w:rPr>
                <w:webHidden/>
              </w:rPr>
              <w:tab/>
            </w:r>
            <w:r w:rsidR="002E6361">
              <w:rPr>
                <w:webHidden/>
              </w:rPr>
              <w:fldChar w:fldCharType="begin"/>
            </w:r>
            <w:r w:rsidR="002E6361">
              <w:rPr>
                <w:webHidden/>
              </w:rPr>
              <w:instrText xml:space="preserve"> PAGEREF _Toc536639684 \h </w:instrText>
            </w:r>
            <w:r w:rsidR="002E6361">
              <w:rPr>
                <w:webHidden/>
              </w:rPr>
            </w:r>
            <w:r w:rsidR="002E6361">
              <w:rPr>
                <w:webHidden/>
              </w:rPr>
              <w:fldChar w:fldCharType="separate"/>
            </w:r>
            <w:r w:rsidR="002E6361">
              <w:rPr>
                <w:webHidden/>
              </w:rPr>
              <w:t>40</w:t>
            </w:r>
            <w:r w:rsidR="002E6361">
              <w:rPr>
                <w:webHidden/>
              </w:rPr>
              <w:fldChar w:fldCharType="end"/>
            </w:r>
          </w:hyperlink>
        </w:p>
        <w:p w14:paraId="4F67FF3D" w14:textId="77777777" w:rsidR="002E6361" w:rsidRDefault="006A6BD1">
          <w:pPr>
            <w:pStyle w:val="TDC2"/>
            <w:rPr>
              <w:rFonts w:asciiTheme="minorHAnsi" w:eastAsiaTheme="minorEastAsia" w:hAnsiTheme="minorHAnsi"/>
              <w:lang w:eastAsia="es-ES"/>
            </w:rPr>
          </w:pPr>
          <w:hyperlink w:anchor="_Toc536639685" w:history="1">
            <w:r w:rsidR="002E6361" w:rsidRPr="00513A25">
              <w:rPr>
                <w:rStyle w:val="Hipervnculo"/>
              </w:rPr>
              <w:t>5.3</w:t>
            </w:r>
            <w:r w:rsidR="002E6361">
              <w:rPr>
                <w:rFonts w:asciiTheme="minorHAnsi" w:eastAsiaTheme="minorEastAsia" w:hAnsiTheme="minorHAnsi"/>
                <w:lang w:eastAsia="es-ES"/>
              </w:rPr>
              <w:tab/>
            </w:r>
            <w:r w:rsidR="002E6361" w:rsidRPr="00513A25">
              <w:rPr>
                <w:rStyle w:val="Hipervnculo"/>
              </w:rPr>
              <w:t>Paginas PHP</w:t>
            </w:r>
            <w:r w:rsidR="002E6361">
              <w:rPr>
                <w:webHidden/>
              </w:rPr>
              <w:tab/>
            </w:r>
            <w:r w:rsidR="002E6361">
              <w:rPr>
                <w:webHidden/>
              </w:rPr>
              <w:fldChar w:fldCharType="begin"/>
            </w:r>
            <w:r w:rsidR="002E6361">
              <w:rPr>
                <w:webHidden/>
              </w:rPr>
              <w:instrText xml:space="preserve"> PAGEREF _Toc536639685 \h </w:instrText>
            </w:r>
            <w:r w:rsidR="002E6361">
              <w:rPr>
                <w:webHidden/>
              </w:rPr>
            </w:r>
            <w:r w:rsidR="002E6361">
              <w:rPr>
                <w:webHidden/>
              </w:rPr>
              <w:fldChar w:fldCharType="separate"/>
            </w:r>
            <w:r w:rsidR="002E6361">
              <w:rPr>
                <w:webHidden/>
              </w:rPr>
              <w:t>40</w:t>
            </w:r>
            <w:r w:rsidR="002E6361">
              <w:rPr>
                <w:webHidden/>
              </w:rPr>
              <w:fldChar w:fldCharType="end"/>
            </w:r>
          </w:hyperlink>
        </w:p>
        <w:p w14:paraId="63B7AA10" w14:textId="77777777" w:rsidR="002E6361" w:rsidRDefault="006A6BD1">
          <w:pPr>
            <w:pStyle w:val="TDC2"/>
            <w:rPr>
              <w:rFonts w:asciiTheme="minorHAnsi" w:eastAsiaTheme="minorEastAsia" w:hAnsiTheme="minorHAnsi"/>
              <w:lang w:eastAsia="es-ES"/>
            </w:rPr>
          </w:pPr>
          <w:hyperlink w:anchor="_Toc536639686" w:history="1">
            <w:r w:rsidR="002E6361" w:rsidRPr="00513A25">
              <w:rPr>
                <w:rStyle w:val="Hipervnculo"/>
              </w:rPr>
              <w:t>5.4</w:t>
            </w:r>
            <w:r w:rsidR="002E6361">
              <w:rPr>
                <w:rFonts w:asciiTheme="minorHAnsi" w:eastAsiaTheme="minorEastAsia" w:hAnsiTheme="minorHAnsi"/>
                <w:lang w:eastAsia="es-ES"/>
              </w:rPr>
              <w:tab/>
            </w:r>
            <w:r w:rsidR="002E6361" w:rsidRPr="00513A25">
              <w:rPr>
                <w:rStyle w:val="Hipervnculo"/>
              </w:rPr>
              <w:t>Librerías</w:t>
            </w:r>
            <w:r w:rsidR="002E6361">
              <w:rPr>
                <w:webHidden/>
              </w:rPr>
              <w:tab/>
            </w:r>
            <w:r w:rsidR="002E6361">
              <w:rPr>
                <w:webHidden/>
              </w:rPr>
              <w:fldChar w:fldCharType="begin"/>
            </w:r>
            <w:r w:rsidR="002E6361">
              <w:rPr>
                <w:webHidden/>
              </w:rPr>
              <w:instrText xml:space="preserve"> PAGEREF _Toc536639686 \h </w:instrText>
            </w:r>
            <w:r w:rsidR="002E6361">
              <w:rPr>
                <w:webHidden/>
              </w:rPr>
            </w:r>
            <w:r w:rsidR="002E6361">
              <w:rPr>
                <w:webHidden/>
              </w:rPr>
              <w:fldChar w:fldCharType="separate"/>
            </w:r>
            <w:r w:rsidR="002E6361">
              <w:rPr>
                <w:webHidden/>
              </w:rPr>
              <w:t>40</w:t>
            </w:r>
            <w:r w:rsidR="002E6361">
              <w:rPr>
                <w:webHidden/>
              </w:rPr>
              <w:fldChar w:fldCharType="end"/>
            </w:r>
          </w:hyperlink>
        </w:p>
        <w:p w14:paraId="18041F07" w14:textId="77777777" w:rsidR="002E6361" w:rsidRDefault="006A6BD1">
          <w:pPr>
            <w:pStyle w:val="TDC1"/>
            <w:rPr>
              <w:rFonts w:asciiTheme="minorHAnsi" w:eastAsiaTheme="minorEastAsia" w:hAnsiTheme="minorHAnsi"/>
              <w:noProof/>
              <w:color w:val="auto"/>
              <w:lang w:eastAsia="es-ES"/>
            </w:rPr>
          </w:pPr>
          <w:hyperlink w:anchor="_Toc536639687" w:history="1">
            <w:r w:rsidR="002E6361" w:rsidRPr="00513A25">
              <w:rPr>
                <w:rStyle w:val="Hipervnculo"/>
                <w:noProof/>
              </w:rPr>
              <w:t>6</w:t>
            </w:r>
            <w:r w:rsidR="002E6361">
              <w:rPr>
                <w:rFonts w:asciiTheme="minorHAnsi" w:eastAsiaTheme="minorEastAsia" w:hAnsiTheme="minorHAnsi"/>
                <w:noProof/>
                <w:color w:val="auto"/>
                <w:lang w:eastAsia="es-ES"/>
              </w:rPr>
              <w:tab/>
            </w:r>
            <w:r w:rsidR="002E6361" w:rsidRPr="00513A25">
              <w:rPr>
                <w:rStyle w:val="Hipervnculo"/>
                <w:noProof/>
              </w:rPr>
              <w:t>PRUEBAS</w:t>
            </w:r>
            <w:r w:rsidR="002E6361">
              <w:rPr>
                <w:noProof/>
                <w:webHidden/>
              </w:rPr>
              <w:tab/>
            </w:r>
            <w:r w:rsidR="002E6361">
              <w:rPr>
                <w:noProof/>
                <w:webHidden/>
              </w:rPr>
              <w:fldChar w:fldCharType="begin"/>
            </w:r>
            <w:r w:rsidR="002E6361">
              <w:rPr>
                <w:noProof/>
                <w:webHidden/>
              </w:rPr>
              <w:instrText xml:space="preserve"> PAGEREF _Toc536639687 \h </w:instrText>
            </w:r>
            <w:r w:rsidR="002E6361">
              <w:rPr>
                <w:noProof/>
                <w:webHidden/>
              </w:rPr>
            </w:r>
            <w:r w:rsidR="002E6361">
              <w:rPr>
                <w:noProof/>
                <w:webHidden/>
              </w:rPr>
              <w:fldChar w:fldCharType="separate"/>
            </w:r>
            <w:r w:rsidR="002E6361">
              <w:rPr>
                <w:noProof/>
                <w:webHidden/>
              </w:rPr>
              <w:t>41</w:t>
            </w:r>
            <w:r w:rsidR="002E6361">
              <w:rPr>
                <w:noProof/>
                <w:webHidden/>
              </w:rPr>
              <w:fldChar w:fldCharType="end"/>
            </w:r>
          </w:hyperlink>
        </w:p>
        <w:p w14:paraId="712702A4" w14:textId="77777777" w:rsidR="002E6361" w:rsidRDefault="006A6BD1">
          <w:pPr>
            <w:pStyle w:val="TDC1"/>
            <w:rPr>
              <w:rFonts w:asciiTheme="minorHAnsi" w:eastAsiaTheme="minorEastAsia" w:hAnsiTheme="minorHAnsi"/>
              <w:noProof/>
              <w:color w:val="auto"/>
              <w:lang w:eastAsia="es-ES"/>
            </w:rPr>
          </w:pPr>
          <w:hyperlink w:anchor="_Toc536639688" w:history="1">
            <w:r w:rsidR="002E6361" w:rsidRPr="00513A25">
              <w:rPr>
                <w:rStyle w:val="Hipervnculo"/>
                <w:noProof/>
              </w:rPr>
              <w:t>7</w:t>
            </w:r>
            <w:r w:rsidR="002E6361">
              <w:rPr>
                <w:rFonts w:asciiTheme="minorHAnsi" w:eastAsiaTheme="minorEastAsia" w:hAnsiTheme="minorHAnsi"/>
                <w:noProof/>
                <w:color w:val="auto"/>
                <w:lang w:eastAsia="es-ES"/>
              </w:rPr>
              <w:tab/>
            </w:r>
            <w:r w:rsidR="002E6361" w:rsidRPr="00513A25">
              <w:rPr>
                <w:rStyle w:val="Hipervnculo"/>
                <w:noProof/>
              </w:rPr>
              <w:t>DESPLIEGUE</w:t>
            </w:r>
            <w:r w:rsidR="002E6361">
              <w:rPr>
                <w:noProof/>
                <w:webHidden/>
              </w:rPr>
              <w:tab/>
            </w:r>
            <w:r w:rsidR="002E6361">
              <w:rPr>
                <w:noProof/>
                <w:webHidden/>
              </w:rPr>
              <w:fldChar w:fldCharType="begin"/>
            </w:r>
            <w:r w:rsidR="002E6361">
              <w:rPr>
                <w:noProof/>
                <w:webHidden/>
              </w:rPr>
              <w:instrText xml:space="preserve"> PAGEREF _Toc536639688 \h </w:instrText>
            </w:r>
            <w:r w:rsidR="002E6361">
              <w:rPr>
                <w:noProof/>
                <w:webHidden/>
              </w:rPr>
            </w:r>
            <w:r w:rsidR="002E6361">
              <w:rPr>
                <w:noProof/>
                <w:webHidden/>
              </w:rPr>
              <w:fldChar w:fldCharType="separate"/>
            </w:r>
            <w:r w:rsidR="002E6361">
              <w:rPr>
                <w:noProof/>
                <w:webHidden/>
              </w:rPr>
              <w:t>42</w:t>
            </w:r>
            <w:r w:rsidR="002E6361">
              <w:rPr>
                <w:noProof/>
                <w:webHidden/>
              </w:rPr>
              <w:fldChar w:fldCharType="end"/>
            </w:r>
          </w:hyperlink>
        </w:p>
        <w:p w14:paraId="009D4924" w14:textId="77777777" w:rsidR="002E6361" w:rsidRDefault="006A6BD1">
          <w:pPr>
            <w:pStyle w:val="TDC1"/>
            <w:rPr>
              <w:rFonts w:asciiTheme="minorHAnsi" w:eastAsiaTheme="minorEastAsia" w:hAnsiTheme="minorHAnsi"/>
              <w:noProof/>
              <w:color w:val="auto"/>
              <w:lang w:eastAsia="es-ES"/>
            </w:rPr>
          </w:pPr>
          <w:hyperlink w:anchor="_Toc536639689" w:history="1">
            <w:r w:rsidR="002E6361" w:rsidRPr="00513A25">
              <w:rPr>
                <w:rStyle w:val="Hipervnculo"/>
                <w:noProof/>
              </w:rPr>
              <w:t>8</w:t>
            </w:r>
            <w:r w:rsidR="002E6361">
              <w:rPr>
                <w:rFonts w:asciiTheme="minorHAnsi" w:eastAsiaTheme="minorEastAsia" w:hAnsiTheme="minorHAnsi"/>
                <w:noProof/>
                <w:color w:val="auto"/>
                <w:lang w:eastAsia="es-ES"/>
              </w:rPr>
              <w:tab/>
            </w:r>
            <w:r w:rsidR="002E6361" w:rsidRPr="00513A25">
              <w:rPr>
                <w:rStyle w:val="Hipervnculo"/>
                <w:noProof/>
              </w:rPr>
              <w:t>MANUAL DE USUARIO</w:t>
            </w:r>
            <w:r w:rsidR="002E6361">
              <w:rPr>
                <w:noProof/>
                <w:webHidden/>
              </w:rPr>
              <w:tab/>
            </w:r>
            <w:r w:rsidR="002E6361">
              <w:rPr>
                <w:noProof/>
                <w:webHidden/>
              </w:rPr>
              <w:fldChar w:fldCharType="begin"/>
            </w:r>
            <w:r w:rsidR="002E6361">
              <w:rPr>
                <w:noProof/>
                <w:webHidden/>
              </w:rPr>
              <w:instrText xml:space="preserve"> PAGEREF _Toc536639689 \h </w:instrText>
            </w:r>
            <w:r w:rsidR="002E6361">
              <w:rPr>
                <w:noProof/>
                <w:webHidden/>
              </w:rPr>
            </w:r>
            <w:r w:rsidR="002E6361">
              <w:rPr>
                <w:noProof/>
                <w:webHidden/>
              </w:rPr>
              <w:fldChar w:fldCharType="separate"/>
            </w:r>
            <w:r w:rsidR="002E6361">
              <w:rPr>
                <w:noProof/>
                <w:webHidden/>
              </w:rPr>
              <w:t>43</w:t>
            </w:r>
            <w:r w:rsidR="002E6361">
              <w:rPr>
                <w:noProof/>
                <w:webHidden/>
              </w:rPr>
              <w:fldChar w:fldCharType="end"/>
            </w:r>
          </w:hyperlink>
        </w:p>
        <w:p w14:paraId="2D0B8B6C" w14:textId="77777777" w:rsidR="002E6361" w:rsidRDefault="006A6BD1">
          <w:pPr>
            <w:pStyle w:val="TDC2"/>
            <w:rPr>
              <w:rFonts w:asciiTheme="minorHAnsi" w:eastAsiaTheme="minorEastAsia" w:hAnsiTheme="minorHAnsi"/>
              <w:lang w:eastAsia="es-ES"/>
            </w:rPr>
          </w:pPr>
          <w:hyperlink w:anchor="_Toc536639690" w:history="1">
            <w:r w:rsidR="002E6361" w:rsidRPr="00513A25">
              <w:rPr>
                <w:rStyle w:val="Hipervnculo"/>
              </w:rPr>
              <w:t>5.5</w:t>
            </w:r>
            <w:r w:rsidR="002E6361">
              <w:rPr>
                <w:rFonts w:asciiTheme="minorHAnsi" w:eastAsiaTheme="minorEastAsia" w:hAnsiTheme="minorHAnsi"/>
                <w:lang w:eastAsia="es-ES"/>
              </w:rPr>
              <w:tab/>
            </w:r>
            <w:r w:rsidR="002E6361" w:rsidRPr="00513A25">
              <w:rPr>
                <w:rStyle w:val="Hipervnculo"/>
              </w:rPr>
              <w:t>Introducción</w:t>
            </w:r>
            <w:r w:rsidR="002E6361">
              <w:rPr>
                <w:webHidden/>
              </w:rPr>
              <w:tab/>
            </w:r>
            <w:r w:rsidR="002E6361">
              <w:rPr>
                <w:webHidden/>
              </w:rPr>
              <w:fldChar w:fldCharType="begin"/>
            </w:r>
            <w:r w:rsidR="002E6361">
              <w:rPr>
                <w:webHidden/>
              </w:rPr>
              <w:instrText xml:space="preserve"> PAGEREF _Toc536639690 \h </w:instrText>
            </w:r>
            <w:r w:rsidR="002E6361">
              <w:rPr>
                <w:webHidden/>
              </w:rPr>
            </w:r>
            <w:r w:rsidR="002E6361">
              <w:rPr>
                <w:webHidden/>
              </w:rPr>
              <w:fldChar w:fldCharType="separate"/>
            </w:r>
            <w:r w:rsidR="002E6361">
              <w:rPr>
                <w:webHidden/>
              </w:rPr>
              <w:t>43</w:t>
            </w:r>
            <w:r w:rsidR="002E6361">
              <w:rPr>
                <w:webHidden/>
              </w:rPr>
              <w:fldChar w:fldCharType="end"/>
            </w:r>
          </w:hyperlink>
        </w:p>
        <w:p w14:paraId="2EF0818F" w14:textId="77777777" w:rsidR="002E6361" w:rsidRDefault="006A6BD1">
          <w:pPr>
            <w:pStyle w:val="TDC2"/>
            <w:rPr>
              <w:rFonts w:asciiTheme="minorHAnsi" w:eastAsiaTheme="minorEastAsia" w:hAnsiTheme="minorHAnsi"/>
              <w:lang w:eastAsia="es-ES"/>
            </w:rPr>
          </w:pPr>
          <w:hyperlink w:anchor="_Toc536639691" w:history="1">
            <w:r w:rsidR="002E6361" w:rsidRPr="00513A25">
              <w:rPr>
                <w:rStyle w:val="Hipervnculo"/>
              </w:rPr>
              <w:t>5.6</w:t>
            </w:r>
            <w:r w:rsidR="002E6361">
              <w:rPr>
                <w:rFonts w:asciiTheme="minorHAnsi" w:eastAsiaTheme="minorEastAsia" w:hAnsiTheme="minorHAnsi"/>
                <w:lang w:eastAsia="es-ES"/>
              </w:rPr>
              <w:tab/>
            </w:r>
            <w:r w:rsidR="002E6361" w:rsidRPr="00513A25">
              <w:rPr>
                <w:rStyle w:val="Hipervnculo"/>
              </w:rPr>
              <w:t>Página principal</w:t>
            </w:r>
            <w:r w:rsidR="002E6361">
              <w:rPr>
                <w:webHidden/>
              </w:rPr>
              <w:tab/>
            </w:r>
            <w:r w:rsidR="002E6361">
              <w:rPr>
                <w:webHidden/>
              </w:rPr>
              <w:fldChar w:fldCharType="begin"/>
            </w:r>
            <w:r w:rsidR="002E6361">
              <w:rPr>
                <w:webHidden/>
              </w:rPr>
              <w:instrText xml:space="preserve"> PAGEREF _Toc536639691 \h </w:instrText>
            </w:r>
            <w:r w:rsidR="002E6361">
              <w:rPr>
                <w:webHidden/>
              </w:rPr>
            </w:r>
            <w:r w:rsidR="002E6361">
              <w:rPr>
                <w:webHidden/>
              </w:rPr>
              <w:fldChar w:fldCharType="separate"/>
            </w:r>
            <w:r w:rsidR="002E6361">
              <w:rPr>
                <w:webHidden/>
              </w:rPr>
              <w:t>43</w:t>
            </w:r>
            <w:r w:rsidR="002E6361">
              <w:rPr>
                <w:webHidden/>
              </w:rPr>
              <w:fldChar w:fldCharType="end"/>
            </w:r>
          </w:hyperlink>
        </w:p>
        <w:p w14:paraId="5BA70953" w14:textId="77777777" w:rsidR="002E6361" w:rsidRDefault="006A6BD1">
          <w:pPr>
            <w:pStyle w:val="TDC2"/>
            <w:rPr>
              <w:rFonts w:asciiTheme="minorHAnsi" w:eastAsiaTheme="minorEastAsia" w:hAnsiTheme="minorHAnsi"/>
              <w:lang w:eastAsia="es-ES"/>
            </w:rPr>
          </w:pPr>
          <w:hyperlink w:anchor="_Toc536639695" w:history="1">
            <w:r w:rsidR="002E6361" w:rsidRPr="00513A25">
              <w:rPr>
                <w:rStyle w:val="Hipervnculo"/>
              </w:rPr>
              <w:t>8.1</w:t>
            </w:r>
            <w:r w:rsidR="002E6361">
              <w:rPr>
                <w:rFonts w:asciiTheme="minorHAnsi" w:eastAsiaTheme="minorEastAsia" w:hAnsiTheme="minorHAnsi"/>
                <w:lang w:eastAsia="es-ES"/>
              </w:rPr>
              <w:tab/>
            </w:r>
            <w:r w:rsidR="002E6361" w:rsidRPr="00513A25">
              <w:rPr>
                <w:rStyle w:val="Hipervnculo"/>
              </w:rPr>
              <w:t>Registro, Login y Tipos de Usuario</w:t>
            </w:r>
            <w:r w:rsidR="002E6361">
              <w:rPr>
                <w:webHidden/>
              </w:rPr>
              <w:tab/>
            </w:r>
            <w:r w:rsidR="002E6361">
              <w:rPr>
                <w:webHidden/>
              </w:rPr>
              <w:fldChar w:fldCharType="begin"/>
            </w:r>
            <w:r w:rsidR="002E6361">
              <w:rPr>
                <w:webHidden/>
              </w:rPr>
              <w:instrText xml:space="preserve"> PAGEREF _Toc536639695 \h </w:instrText>
            </w:r>
            <w:r w:rsidR="002E6361">
              <w:rPr>
                <w:webHidden/>
              </w:rPr>
            </w:r>
            <w:r w:rsidR="002E6361">
              <w:rPr>
                <w:webHidden/>
              </w:rPr>
              <w:fldChar w:fldCharType="separate"/>
            </w:r>
            <w:r w:rsidR="002E6361">
              <w:rPr>
                <w:webHidden/>
              </w:rPr>
              <w:t>45</w:t>
            </w:r>
            <w:r w:rsidR="002E6361">
              <w:rPr>
                <w:webHidden/>
              </w:rPr>
              <w:fldChar w:fldCharType="end"/>
            </w:r>
          </w:hyperlink>
        </w:p>
        <w:p w14:paraId="321DAA74" w14:textId="77777777" w:rsidR="002E6361" w:rsidRDefault="006A6BD1">
          <w:pPr>
            <w:pStyle w:val="TDC2"/>
            <w:rPr>
              <w:rFonts w:asciiTheme="minorHAnsi" w:eastAsiaTheme="minorEastAsia" w:hAnsiTheme="minorHAnsi"/>
              <w:lang w:eastAsia="es-ES"/>
            </w:rPr>
          </w:pPr>
          <w:hyperlink w:anchor="_Toc536639696" w:history="1">
            <w:r w:rsidR="002E6361" w:rsidRPr="00513A25">
              <w:rPr>
                <w:rStyle w:val="Hipervnculo"/>
              </w:rPr>
              <w:t>8.2</w:t>
            </w:r>
            <w:r w:rsidR="002E6361">
              <w:rPr>
                <w:rFonts w:asciiTheme="minorHAnsi" w:eastAsiaTheme="minorEastAsia" w:hAnsiTheme="minorHAnsi"/>
                <w:lang w:eastAsia="es-ES"/>
              </w:rPr>
              <w:tab/>
            </w:r>
            <w:r w:rsidR="002E6361" w:rsidRPr="00513A25">
              <w:rPr>
                <w:rStyle w:val="Hipervnculo"/>
              </w:rPr>
              <w:t>Usuario No Registrado</w:t>
            </w:r>
            <w:r w:rsidR="002E6361">
              <w:rPr>
                <w:webHidden/>
              </w:rPr>
              <w:tab/>
            </w:r>
            <w:r w:rsidR="002E6361">
              <w:rPr>
                <w:webHidden/>
              </w:rPr>
              <w:fldChar w:fldCharType="begin"/>
            </w:r>
            <w:r w:rsidR="002E6361">
              <w:rPr>
                <w:webHidden/>
              </w:rPr>
              <w:instrText xml:space="preserve"> PAGEREF _Toc536639696 \h </w:instrText>
            </w:r>
            <w:r w:rsidR="002E6361">
              <w:rPr>
                <w:webHidden/>
              </w:rPr>
            </w:r>
            <w:r w:rsidR="002E6361">
              <w:rPr>
                <w:webHidden/>
              </w:rPr>
              <w:fldChar w:fldCharType="separate"/>
            </w:r>
            <w:r w:rsidR="002E6361">
              <w:rPr>
                <w:webHidden/>
              </w:rPr>
              <w:t>46</w:t>
            </w:r>
            <w:r w:rsidR="002E6361">
              <w:rPr>
                <w:webHidden/>
              </w:rPr>
              <w:fldChar w:fldCharType="end"/>
            </w:r>
          </w:hyperlink>
        </w:p>
        <w:p w14:paraId="3720F883"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97" w:history="1">
            <w:r w:rsidR="002E6361" w:rsidRPr="00513A25">
              <w:rPr>
                <w:rStyle w:val="Hipervnculo"/>
                <w:noProof/>
              </w:rPr>
              <w:t>8.2.1</w:t>
            </w:r>
            <w:r w:rsidR="002E6361">
              <w:rPr>
                <w:rFonts w:asciiTheme="minorHAnsi" w:eastAsiaTheme="minorEastAsia" w:hAnsiTheme="minorHAnsi"/>
                <w:noProof/>
                <w:lang w:eastAsia="es-ES"/>
              </w:rPr>
              <w:tab/>
            </w:r>
            <w:r w:rsidR="002E6361" w:rsidRPr="00513A25">
              <w:rPr>
                <w:rStyle w:val="Hipervnculo"/>
                <w:noProof/>
              </w:rPr>
              <w:t>Visualización de Eventos</w:t>
            </w:r>
            <w:r w:rsidR="002E6361">
              <w:rPr>
                <w:noProof/>
                <w:webHidden/>
              </w:rPr>
              <w:tab/>
            </w:r>
            <w:r w:rsidR="002E6361">
              <w:rPr>
                <w:noProof/>
                <w:webHidden/>
              </w:rPr>
              <w:fldChar w:fldCharType="begin"/>
            </w:r>
            <w:r w:rsidR="002E6361">
              <w:rPr>
                <w:noProof/>
                <w:webHidden/>
              </w:rPr>
              <w:instrText xml:space="preserve"> PAGEREF _Toc536639697 \h </w:instrText>
            </w:r>
            <w:r w:rsidR="002E6361">
              <w:rPr>
                <w:noProof/>
                <w:webHidden/>
              </w:rPr>
            </w:r>
            <w:r w:rsidR="002E6361">
              <w:rPr>
                <w:noProof/>
                <w:webHidden/>
              </w:rPr>
              <w:fldChar w:fldCharType="separate"/>
            </w:r>
            <w:r w:rsidR="002E6361">
              <w:rPr>
                <w:noProof/>
                <w:webHidden/>
              </w:rPr>
              <w:t>46</w:t>
            </w:r>
            <w:r w:rsidR="002E6361">
              <w:rPr>
                <w:noProof/>
                <w:webHidden/>
              </w:rPr>
              <w:fldChar w:fldCharType="end"/>
            </w:r>
          </w:hyperlink>
        </w:p>
        <w:p w14:paraId="06EA814D"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98" w:history="1">
            <w:r w:rsidR="002E6361" w:rsidRPr="00513A25">
              <w:rPr>
                <w:rStyle w:val="Hipervnculo"/>
                <w:noProof/>
              </w:rPr>
              <w:t>8.2.2</w:t>
            </w:r>
            <w:r w:rsidR="002E6361">
              <w:rPr>
                <w:rFonts w:asciiTheme="minorHAnsi" w:eastAsiaTheme="minorEastAsia" w:hAnsiTheme="minorHAnsi"/>
                <w:noProof/>
                <w:lang w:eastAsia="es-ES"/>
              </w:rPr>
              <w:tab/>
            </w:r>
            <w:r w:rsidR="002E6361" w:rsidRPr="00513A25">
              <w:rPr>
                <w:rStyle w:val="Hipervnculo"/>
                <w:noProof/>
              </w:rPr>
              <w:t>Visualización de Grupos</w:t>
            </w:r>
            <w:r w:rsidR="002E6361">
              <w:rPr>
                <w:noProof/>
                <w:webHidden/>
              </w:rPr>
              <w:tab/>
            </w:r>
            <w:r w:rsidR="002E6361">
              <w:rPr>
                <w:noProof/>
                <w:webHidden/>
              </w:rPr>
              <w:fldChar w:fldCharType="begin"/>
            </w:r>
            <w:r w:rsidR="002E6361">
              <w:rPr>
                <w:noProof/>
                <w:webHidden/>
              </w:rPr>
              <w:instrText xml:space="preserve"> PAGEREF _Toc536639698 \h </w:instrText>
            </w:r>
            <w:r w:rsidR="002E6361">
              <w:rPr>
                <w:noProof/>
                <w:webHidden/>
              </w:rPr>
            </w:r>
            <w:r w:rsidR="002E6361">
              <w:rPr>
                <w:noProof/>
                <w:webHidden/>
              </w:rPr>
              <w:fldChar w:fldCharType="separate"/>
            </w:r>
            <w:r w:rsidR="002E6361">
              <w:rPr>
                <w:noProof/>
                <w:webHidden/>
              </w:rPr>
              <w:t>46</w:t>
            </w:r>
            <w:r w:rsidR="002E6361">
              <w:rPr>
                <w:noProof/>
                <w:webHidden/>
              </w:rPr>
              <w:fldChar w:fldCharType="end"/>
            </w:r>
          </w:hyperlink>
        </w:p>
        <w:p w14:paraId="6D6F13ED"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699" w:history="1">
            <w:r w:rsidR="002E6361" w:rsidRPr="00513A25">
              <w:rPr>
                <w:rStyle w:val="Hipervnculo"/>
                <w:noProof/>
              </w:rPr>
              <w:t>8.2.3</w:t>
            </w:r>
            <w:r w:rsidR="002E6361">
              <w:rPr>
                <w:rFonts w:asciiTheme="minorHAnsi" w:eastAsiaTheme="minorEastAsia" w:hAnsiTheme="minorHAnsi"/>
                <w:noProof/>
                <w:lang w:eastAsia="es-ES"/>
              </w:rPr>
              <w:tab/>
            </w:r>
            <w:r w:rsidR="002E6361" w:rsidRPr="00513A25">
              <w:rPr>
                <w:rStyle w:val="Hipervnculo"/>
                <w:noProof/>
              </w:rPr>
              <w:t>Detalles de Grupo y Galería de Fotos</w:t>
            </w:r>
            <w:r w:rsidR="002E6361">
              <w:rPr>
                <w:noProof/>
                <w:webHidden/>
              </w:rPr>
              <w:tab/>
            </w:r>
            <w:r w:rsidR="002E6361">
              <w:rPr>
                <w:noProof/>
                <w:webHidden/>
              </w:rPr>
              <w:fldChar w:fldCharType="begin"/>
            </w:r>
            <w:r w:rsidR="002E6361">
              <w:rPr>
                <w:noProof/>
                <w:webHidden/>
              </w:rPr>
              <w:instrText xml:space="preserve"> PAGEREF _Toc536639699 \h </w:instrText>
            </w:r>
            <w:r w:rsidR="002E6361">
              <w:rPr>
                <w:noProof/>
                <w:webHidden/>
              </w:rPr>
            </w:r>
            <w:r w:rsidR="002E6361">
              <w:rPr>
                <w:noProof/>
                <w:webHidden/>
              </w:rPr>
              <w:fldChar w:fldCharType="separate"/>
            </w:r>
            <w:r w:rsidR="002E6361">
              <w:rPr>
                <w:noProof/>
                <w:webHidden/>
              </w:rPr>
              <w:t>47</w:t>
            </w:r>
            <w:r w:rsidR="002E6361">
              <w:rPr>
                <w:noProof/>
                <w:webHidden/>
              </w:rPr>
              <w:fldChar w:fldCharType="end"/>
            </w:r>
          </w:hyperlink>
        </w:p>
        <w:p w14:paraId="595C6AB3" w14:textId="77777777" w:rsidR="002E6361" w:rsidRDefault="006A6BD1">
          <w:pPr>
            <w:pStyle w:val="TDC2"/>
            <w:rPr>
              <w:rFonts w:asciiTheme="minorHAnsi" w:eastAsiaTheme="minorEastAsia" w:hAnsiTheme="minorHAnsi"/>
              <w:lang w:eastAsia="es-ES"/>
            </w:rPr>
          </w:pPr>
          <w:hyperlink w:anchor="_Toc536639700" w:history="1">
            <w:r w:rsidR="002E6361" w:rsidRPr="00513A25">
              <w:rPr>
                <w:rStyle w:val="Hipervnculo"/>
              </w:rPr>
              <w:t>8.3</w:t>
            </w:r>
            <w:r w:rsidR="002E6361">
              <w:rPr>
                <w:rFonts w:asciiTheme="minorHAnsi" w:eastAsiaTheme="minorEastAsia" w:hAnsiTheme="minorHAnsi"/>
                <w:lang w:eastAsia="es-ES"/>
              </w:rPr>
              <w:tab/>
            </w:r>
            <w:r w:rsidR="002E6361" w:rsidRPr="00513A25">
              <w:rPr>
                <w:rStyle w:val="Hipervnculo"/>
              </w:rPr>
              <w:t>Usuario Registrado</w:t>
            </w:r>
            <w:r w:rsidR="002E6361">
              <w:rPr>
                <w:webHidden/>
              </w:rPr>
              <w:tab/>
            </w:r>
            <w:r w:rsidR="002E6361">
              <w:rPr>
                <w:webHidden/>
              </w:rPr>
              <w:fldChar w:fldCharType="begin"/>
            </w:r>
            <w:r w:rsidR="002E6361">
              <w:rPr>
                <w:webHidden/>
              </w:rPr>
              <w:instrText xml:space="preserve"> PAGEREF _Toc536639700 \h </w:instrText>
            </w:r>
            <w:r w:rsidR="002E6361">
              <w:rPr>
                <w:webHidden/>
              </w:rPr>
            </w:r>
            <w:r w:rsidR="002E6361">
              <w:rPr>
                <w:webHidden/>
              </w:rPr>
              <w:fldChar w:fldCharType="separate"/>
            </w:r>
            <w:r w:rsidR="002E6361">
              <w:rPr>
                <w:webHidden/>
              </w:rPr>
              <w:t>48</w:t>
            </w:r>
            <w:r w:rsidR="002E6361">
              <w:rPr>
                <w:webHidden/>
              </w:rPr>
              <w:fldChar w:fldCharType="end"/>
            </w:r>
          </w:hyperlink>
        </w:p>
        <w:p w14:paraId="49763BC1"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01" w:history="1">
            <w:r w:rsidR="002E6361" w:rsidRPr="00513A25">
              <w:rPr>
                <w:rStyle w:val="Hipervnculo"/>
                <w:noProof/>
              </w:rPr>
              <w:t>8.3.1</w:t>
            </w:r>
            <w:r w:rsidR="002E6361">
              <w:rPr>
                <w:rFonts w:asciiTheme="minorHAnsi" w:eastAsiaTheme="minorEastAsia" w:hAnsiTheme="minorHAnsi"/>
                <w:noProof/>
                <w:lang w:eastAsia="es-ES"/>
              </w:rPr>
              <w:tab/>
            </w:r>
            <w:r w:rsidR="002E6361" w:rsidRPr="00513A25">
              <w:rPr>
                <w:rStyle w:val="Hipervnculo"/>
                <w:noProof/>
              </w:rPr>
              <w:t>Gestión de Eventos (Creación, Modificación, Eliminación)</w:t>
            </w:r>
            <w:r w:rsidR="002E6361">
              <w:rPr>
                <w:noProof/>
                <w:webHidden/>
              </w:rPr>
              <w:tab/>
            </w:r>
            <w:r w:rsidR="002E6361">
              <w:rPr>
                <w:noProof/>
                <w:webHidden/>
              </w:rPr>
              <w:fldChar w:fldCharType="begin"/>
            </w:r>
            <w:r w:rsidR="002E6361">
              <w:rPr>
                <w:noProof/>
                <w:webHidden/>
              </w:rPr>
              <w:instrText xml:space="preserve"> PAGEREF _Toc536639701 \h </w:instrText>
            </w:r>
            <w:r w:rsidR="002E6361">
              <w:rPr>
                <w:noProof/>
                <w:webHidden/>
              </w:rPr>
            </w:r>
            <w:r w:rsidR="002E6361">
              <w:rPr>
                <w:noProof/>
                <w:webHidden/>
              </w:rPr>
              <w:fldChar w:fldCharType="separate"/>
            </w:r>
            <w:r w:rsidR="002E6361">
              <w:rPr>
                <w:noProof/>
                <w:webHidden/>
              </w:rPr>
              <w:t>48</w:t>
            </w:r>
            <w:r w:rsidR="002E6361">
              <w:rPr>
                <w:noProof/>
                <w:webHidden/>
              </w:rPr>
              <w:fldChar w:fldCharType="end"/>
            </w:r>
          </w:hyperlink>
        </w:p>
        <w:p w14:paraId="57DF3613"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02" w:history="1">
            <w:r w:rsidR="002E6361" w:rsidRPr="00513A25">
              <w:rPr>
                <w:rStyle w:val="Hipervnculo"/>
                <w:noProof/>
              </w:rPr>
              <w:t>8.3.2</w:t>
            </w:r>
            <w:r w:rsidR="002E6361">
              <w:rPr>
                <w:rFonts w:asciiTheme="minorHAnsi" w:eastAsiaTheme="minorEastAsia" w:hAnsiTheme="minorHAnsi"/>
                <w:noProof/>
                <w:lang w:eastAsia="es-ES"/>
              </w:rPr>
              <w:tab/>
            </w:r>
            <w:r w:rsidR="002E6361" w:rsidRPr="00513A25">
              <w:rPr>
                <w:rStyle w:val="Hipervnculo"/>
                <w:noProof/>
              </w:rPr>
              <w:t>Gestión de Grupos (Creación, Modificación, Eliminación)</w:t>
            </w:r>
            <w:r w:rsidR="002E6361">
              <w:rPr>
                <w:noProof/>
                <w:webHidden/>
              </w:rPr>
              <w:tab/>
            </w:r>
            <w:r w:rsidR="002E6361">
              <w:rPr>
                <w:noProof/>
                <w:webHidden/>
              </w:rPr>
              <w:fldChar w:fldCharType="begin"/>
            </w:r>
            <w:r w:rsidR="002E6361">
              <w:rPr>
                <w:noProof/>
                <w:webHidden/>
              </w:rPr>
              <w:instrText xml:space="preserve"> PAGEREF _Toc536639702 \h </w:instrText>
            </w:r>
            <w:r w:rsidR="002E6361">
              <w:rPr>
                <w:noProof/>
                <w:webHidden/>
              </w:rPr>
            </w:r>
            <w:r w:rsidR="002E6361">
              <w:rPr>
                <w:noProof/>
                <w:webHidden/>
              </w:rPr>
              <w:fldChar w:fldCharType="separate"/>
            </w:r>
            <w:r w:rsidR="002E6361">
              <w:rPr>
                <w:noProof/>
                <w:webHidden/>
              </w:rPr>
              <w:t>49</w:t>
            </w:r>
            <w:r w:rsidR="002E6361">
              <w:rPr>
                <w:noProof/>
                <w:webHidden/>
              </w:rPr>
              <w:fldChar w:fldCharType="end"/>
            </w:r>
          </w:hyperlink>
        </w:p>
        <w:p w14:paraId="292A6460"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03" w:history="1">
            <w:r w:rsidR="002E6361" w:rsidRPr="00513A25">
              <w:rPr>
                <w:rStyle w:val="Hipervnculo"/>
                <w:noProof/>
              </w:rPr>
              <w:t>8.3.3</w:t>
            </w:r>
            <w:r w:rsidR="002E6361">
              <w:rPr>
                <w:rFonts w:asciiTheme="minorHAnsi" w:eastAsiaTheme="minorEastAsia" w:hAnsiTheme="minorHAnsi"/>
                <w:noProof/>
                <w:lang w:eastAsia="es-ES"/>
              </w:rPr>
              <w:tab/>
            </w:r>
            <w:r w:rsidR="002E6361" w:rsidRPr="00513A25">
              <w:rPr>
                <w:rStyle w:val="Hipervnculo"/>
                <w:noProof/>
              </w:rPr>
              <w:t>Incorporarse a Grupo Existente</w:t>
            </w:r>
            <w:r w:rsidR="002E6361">
              <w:rPr>
                <w:noProof/>
                <w:webHidden/>
              </w:rPr>
              <w:tab/>
            </w:r>
            <w:r w:rsidR="002E6361">
              <w:rPr>
                <w:noProof/>
                <w:webHidden/>
              </w:rPr>
              <w:fldChar w:fldCharType="begin"/>
            </w:r>
            <w:r w:rsidR="002E6361">
              <w:rPr>
                <w:noProof/>
                <w:webHidden/>
              </w:rPr>
              <w:instrText xml:space="preserve"> PAGEREF _Toc536639703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5A5978D0"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04" w:history="1">
            <w:r w:rsidR="002E6361" w:rsidRPr="00513A25">
              <w:rPr>
                <w:rStyle w:val="Hipervnculo"/>
                <w:noProof/>
              </w:rPr>
              <w:t>8.3.4</w:t>
            </w:r>
            <w:r w:rsidR="002E6361">
              <w:rPr>
                <w:rFonts w:asciiTheme="minorHAnsi" w:eastAsiaTheme="minorEastAsia" w:hAnsiTheme="minorHAnsi"/>
                <w:noProof/>
                <w:lang w:eastAsia="es-ES"/>
              </w:rPr>
              <w:tab/>
            </w:r>
            <w:r w:rsidR="002E6361" w:rsidRPr="00513A25">
              <w:rPr>
                <w:rStyle w:val="Hipervnculo"/>
                <w:noProof/>
              </w:rPr>
              <w:t>Reservar/Cancelar Reserva de Evento</w:t>
            </w:r>
            <w:r w:rsidR="002E6361">
              <w:rPr>
                <w:noProof/>
                <w:webHidden/>
              </w:rPr>
              <w:tab/>
            </w:r>
            <w:r w:rsidR="002E6361">
              <w:rPr>
                <w:noProof/>
                <w:webHidden/>
              </w:rPr>
              <w:fldChar w:fldCharType="begin"/>
            </w:r>
            <w:r w:rsidR="002E6361">
              <w:rPr>
                <w:noProof/>
                <w:webHidden/>
              </w:rPr>
              <w:instrText xml:space="preserve"> PAGEREF _Toc536639704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357C9769"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05" w:history="1">
            <w:r w:rsidR="002E6361" w:rsidRPr="00513A25">
              <w:rPr>
                <w:rStyle w:val="Hipervnculo"/>
                <w:noProof/>
              </w:rPr>
              <w:t>8.3.5</w:t>
            </w:r>
            <w:r w:rsidR="002E6361">
              <w:rPr>
                <w:rFonts w:asciiTheme="minorHAnsi" w:eastAsiaTheme="minorEastAsia" w:hAnsiTheme="minorHAnsi"/>
                <w:noProof/>
                <w:lang w:eastAsia="es-ES"/>
              </w:rPr>
              <w:tab/>
            </w:r>
            <w:r w:rsidR="002E6361" w:rsidRPr="00513A25">
              <w:rPr>
                <w:rStyle w:val="Hipervnculo"/>
                <w:noProof/>
              </w:rPr>
              <w:t>Publicar y Eliminar Fotografía</w:t>
            </w:r>
            <w:r w:rsidR="002E6361">
              <w:rPr>
                <w:noProof/>
                <w:webHidden/>
              </w:rPr>
              <w:tab/>
            </w:r>
            <w:r w:rsidR="002E6361">
              <w:rPr>
                <w:noProof/>
                <w:webHidden/>
              </w:rPr>
              <w:fldChar w:fldCharType="begin"/>
            </w:r>
            <w:r w:rsidR="002E6361">
              <w:rPr>
                <w:noProof/>
                <w:webHidden/>
              </w:rPr>
              <w:instrText xml:space="preserve"> PAGEREF _Toc536639705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07C95471"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06" w:history="1">
            <w:r w:rsidR="002E6361" w:rsidRPr="00513A25">
              <w:rPr>
                <w:rStyle w:val="Hipervnculo"/>
                <w:noProof/>
              </w:rPr>
              <w:t>8.3.6</w:t>
            </w:r>
            <w:r w:rsidR="002E6361">
              <w:rPr>
                <w:rFonts w:asciiTheme="minorHAnsi" w:eastAsiaTheme="minorEastAsia" w:hAnsiTheme="minorHAnsi"/>
                <w:noProof/>
                <w:lang w:eastAsia="es-ES"/>
              </w:rPr>
              <w:tab/>
            </w:r>
            <w:r w:rsidR="002E6361" w:rsidRPr="00513A25">
              <w:rPr>
                <w:rStyle w:val="Hipervnculo"/>
                <w:noProof/>
              </w:rPr>
              <w:t>Publicar Comentarios</w:t>
            </w:r>
            <w:r w:rsidR="002E6361">
              <w:rPr>
                <w:noProof/>
                <w:webHidden/>
              </w:rPr>
              <w:tab/>
            </w:r>
            <w:r w:rsidR="002E6361">
              <w:rPr>
                <w:noProof/>
                <w:webHidden/>
              </w:rPr>
              <w:fldChar w:fldCharType="begin"/>
            </w:r>
            <w:r w:rsidR="002E6361">
              <w:rPr>
                <w:noProof/>
                <w:webHidden/>
              </w:rPr>
              <w:instrText xml:space="preserve"> PAGEREF _Toc536639706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51B9167E"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07" w:history="1">
            <w:r w:rsidR="002E6361" w:rsidRPr="00513A25">
              <w:rPr>
                <w:rStyle w:val="Hipervnculo"/>
                <w:noProof/>
              </w:rPr>
              <w:t>8.3.7</w:t>
            </w:r>
            <w:r w:rsidR="002E6361">
              <w:rPr>
                <w:rFonts w:asciiTheme="minorHAnsi" w:eastAsiaTheme="minorEastAsia" w:hAnsiTheme="minorHAnsi"/>
                <w:noProof/>
                <w:lang w:eastAsia="es-ES"/>
              </w:rPr>
              <w:tab/>
            </w:r>
            <w:r w:rsidR="002E6361" w:rsidRPr="00513A25">
              <w:rPr>
                <w:rStyle w:val="Hipervnculo"/>
                <w:noProof/>
              </w:rPr>
              <w:t>Información sobre la Cuenta de Usuario</w:t>
            </w:r>
            <w:r w:rsidR="002E6361">
              <w:rPr>
                <w:noProof/>
                <w:webHidden/>
              </w:rPr>
              <w:tab/>
            </w:r>
            <w:r w:rsidR="002E6361">
              <w:rPr>
                <w:noProof/>
                <w:webHidden/>
              </w:rPr>
              <w:fldChar w:fldCharType="begin"/>
            </w:r>
            <w:r w:rsidR="002E6361">
              <w:rPr>
                <w:noProof/>
                <w:webHidden/>
              </w:rPr>
              <w:instrText xml:space="preserve"> PAGEREF _Toc536639707 \h </w:instrText>
            </w:r>
            <w:r w:rsidR="002E6361">
              <w:rPr>
                <w:noProof/>
                <w:webHidden/>
              </w:rPr>
            </w:r>
            <w:r w:rsidR="002E6361">
              <w:rPr>
                <w:noProof/>
                <w:webHidden/>
              </w:rPr>
              <w:fldChar w:fldCharType="separate"/>
            </w:r>
            <w:r w:rsidR="002E6361">
              <w:rPr>
                <w:noProof/>
                <w:webHidden/>
              </w:rPr>
              <w:t>52</w:t>
            </w:r>
            <w:r w:rsidR="002E6361">
              <w:rPr>
                <w:noProof/>
                <w:webHidden/>
              </w:rPr>
              <w:fldChar w:fldCharType="end"/>
            </w:r>
          </w:hyperlink>
        </w:p>
        <w:p w14:paraId="44A0B664" w14:textId="77777777" w:rsidR="002E6361" w:rsidRDefault="006A6BD1">
          <w:pPr>
            <w:pStyle w:val="TDC2"/>
            <w:rPr>
              <w:rFonts w:asciiTheme="minorHAnsi" w:eastAsiaTheme="minorEastAsia" w:hAnsiTheme="minorHAnsi"/>
              <w:lang w:eastAsia="es-ES"/>
            </w:rPr>
          </w:pPr>
          <w:hyperlink w:anchor="_Toc536639708" w:history="1">
            <w:r w:rsidR="002E6361" w:rsidRPr="00513A25">
              <w:rPr>
                <w:rStyle w:val="Hipervnculo"/>
              </w:rPr>
              <w:t>8.4</w:t>
            </w:r>
            <w:r w:rsidR="002E6361">
              <w:rPr>
                <w:rFonts w:asciiTheme="minorHAnsi" w:eastAsiaTheme="minorEastAsia" w:hAnsiTheme="minorHAnsi"/>
                <w:lang w:eastAsia="es-ES"/>
              </w:rPr>
              <w:tab/>
            </w:r>
            <w:r w:rsidR="002E6361" w:rsidRPr="00513A25">
              <w:rPr>
                <w:rStyle w:val="Hipervnculo"/>
              </w:rPr>
              <w:t>Administrador</w:t>
            </w:r>
            <w:r w:rsidR="002E6361">
              <w:rPr>
                <w:webHidden/>
              </w:rPr>
              <w:tab/>
            </w:r>
            <w:r w:rsidR="002E6361">
              <w:rPr>
                <w:webHidden/>
              </w:rPr>
              <w:fldChar w:fldCharType="begin"/>
            </w:r>
            <w:r w:rsidR="002E6361">
              <w:rPr>
                <w:webHidden/>
              </w:rPr>
              <w:instrText xml:space="preserve"> PAGEREF _Toc536639708 \h </w:instrText>
            </w:r>
            <w:r w:rsidR="002E6361">
              <w:rPr>
                <w:webHidden/>
              </w:rPr>
            </w:r>
            <w:r w:rsidR="002E6361">
              <w:rPr>
                <w:webHidden/>
              </w:rPr>
              <w:fldChar w:fldCharType="separate"/>
            </w:r>
            <w:r w:rsidR="002E6361">
              <w:rPr>
                <w:webHidden/>
              </w:rPr>
              <w:t>52</w:t>
            </w:r>
            <w:r w:rsidR="002E6361">
              <w:rPr>
                <w:webHidden/>
              </w:rPr>
              <w:fldChar w:fldCharType="end"/>
            </w:r>
          </w:hyperlink>
        </w:p>
        <w:p w14:paraId="6481F344"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09" w:history="1">
            <w:r w:rsidR="002E6361" w:rsidRPr="00513A25">
              <w:rPr>
                <w:rStyle w:val="Hipervnculo"/>
                <w:noProof/>
              </w:rPr>
              <w:t>8.4.1</w:t>
            </w:r>
            <w:r w:rsidR="002E6361">
              <w:rPr>
                <w:rFonts w:asciiTheme="minorHAnsi" w:eastAsiaTheme="minorEastAsia" w:hAnsiTheme="minorHAnsi"/>
                <w:noProof/>
                <w:lang w:eastAsia="es-ES"/>
              </w:rPr>
              <w:tab/>
            </w:r>
            <w:r w:rsidR="002E6361" w:rsidRPr="00513A25">
              <w:rPr>
                <w:rStyle w:val="Hipervnculo"/>
                <w:noProof/>
              </w:rPr>
              <w:t>Perfil administrador</w:t>
            </w:r>
            <w:r w:rsidR="002E6361">
              <w:rPr>
                <w:noProof/>
                <w:webHidden/>
              </w:rPr>
              <w:tab/>
            </w:r>
            <w:r w:rsidR="002E6361">
              <w:rPr>
                <w:noProof/>
                <w:webHidden/>
              </w:rPr>
              <w:fldChar w:fldCharType="begin"/>
            </w:r>
            <w:r w:rsidR="002E6361">
              <w:rPr>
                <w:noProof/>
                <w:webHidden/>
              </w:rPr>
              <w:instrText xml:space="preserve"> PAGEREF _Toc536639709 \h </w:instrText>
            </w:r>
            <w:r w:rsidR="002E6361">
              <w:rPr>
                <w:noProof/>
                <w:webHidden/>
              </w:rPr>
            </w:r>
            <w:r w:rsidR="002E6361">
              <w:rPr>
                <w:noProof/>
                <w:webHidden/>
              </w:rPr>
              <w:fldChar w:fldCharType="separate"/>
            </w:r>
            <w:r w:rsidR="002E6361">
              <w:rPr>
                <w:noProof/>
                <w:webHidden/>
              </w:rPr>
              <w:t>52</w:t>
            </w:r>
            <w:r w:rsidR="002E6361">
              <w:rPr>
                <w:noProof/>
                <w:webHidden/>
              </w:rPr>
              <w:fldChar w:fldCharType="end"/>
            </w:r>
          </w:hyperlink>
        </w:p>
        <w:p w14:paraId="685E68D8"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10" w:history="1">
            <w:r w:rsidR="002E6361" w:rsidRPr="00513A25">
              <w:rPr>
                <w:rStyle w:val="Hipervnculo"/>
                <w:noProof/>
              </w:rPr>
              <w:t>8.4.2</w:t>
            </w:r>
            <w:r w:rsidR="002E6361">
              <w:rPr>
                <w:rFonts w:asciiTheme="minorHAnsi" w:eastAsiaTheme="minorEastAsia" w:hAnsiTheme="minorHAnsi"/>
                <w:noProof/>
                <w:lang w:eastAsia="es-ES"/>
              </w:rPr>
              <w:tab/>
            </w:r>
            <w:r w:rsidR="002E6361" w:rsidRPr="00513A25">
              <w:rPr>
                <w:rStyle w:val="Hipervnculo"/>
                <w:noProof/>
              </w:rPr>
              <w:t>Panel de Administrador</w:t>
            </w:r>
            <w:r w:rsidR="002E6361">
              <w:rPr>
                <w:noProof/>
                <w:webHidden/>
              </w:rPr>
              <w:tab/>
            </w:r>
            <w:r w:rsidR="002E6361">
              <w:rPr>
                <w:noProof/>
                <w:webHidden/>
              </w:rPr>
              <w:fldChar w:fldCharType="begin"/>
            </w:r>
            <w:r w:rsidR="002E6361">
              <w:rPr>
                <w:noProof/>
                <w:webHidden/>
              </w:rPr>
              <w:instrText xml:space="preserve"> PAGEREF _Toc536639710 \h </w:instrText>
            </w:r>
            <w:r w:rsidR="002E6361">
              <w:rPr>
                <w:noProof/>
                <w:webHidden/>
              </w:rPr>
            </w:r>
            <w:r w:rsidR="002E6361">
              <w:rPr>
                <w:noProof/>
                <w:webHidden/>
              </w:rPr>
              <w:fldChar w:fldCharType="separate"/>
            </w:r>
            <w:r w:rsidR="002E6361">
              <w:rPr>
                <w:noProof/>
                <w:webHidden/>
              </w:rPr>
              <w:t>54</w:t>
            </w:r>
            <w:r w:rsidR="002E6361">
              <w:rPr>
                <w:noProof/>
                <w:webHidden/>
              </w:rPr>
              <w:fldChar w:fldCharType="end"/>
            </w:r>
          </w:hyperlink>
        </w:p>
        <w:p w14:paraId="08E90AF4"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11" w:history="1">
            <w:r w:rsidR="002E6361" w:rsidRPr="00513A25">
              <w:rPr>
                <w:rStyle w:val="Hipervnculo"/>
                <w:noProof/>
              </w:rPr>
              <w:t>8.4.3</w:t>
            </w:r>
            <w:r w:rsidR="002E6361">
              <w:rPr>
                <w:rFonts w:asciiTheme="minorHAnsi" w:eastAsiaTheme="minorEastAsia" w:hAnsiTheme="minorHAnsi"/>
                <w:noProof/>
                <w:lang w:eastAsia="es-ES"/>
              </w:rPr>
              <w:tab/>
            </w:r>
            <w:r w:rsidR="002E6361" w:rsidRPr="00513A25">
              <w:rPr>
                <w:rStyle w:val="Hipervnculo"/>
                <w:noProof/>
              </w:rPr>
              <w:t>Administrar anunciantes</w:t>
            </w:r>
            <w:r w:rsidR="002E6361">
              <w:rPr>
                <w:noProof/>
                <w:webHidden/>
              </w:rPr>
              <w:tab/>
            </w:r>
            <w:r w:rsidR="002E6361">
              <w:rPr>
                <w:noProof/>
                <w:webHidden/>
              </w:rPr>
              <w:fldChar w:fldCharType="begin"/>
            </w:r>
            <w:r w:rsidR="002E6361">
              <w:rPr>
                <w:noProof/>
                <w:webHidden/>
              </w:rPr>
              <w:instrText xml:space="preserve"> PAGEREF _Toc536639711 \h </w:instrText>
            </w:r>
            <w:r w:rsidR="002E6361">
              <w:rPr>
                <w:noProof/>
                <w:webHidden/>
              </w:rPr>
            </w:r>
            <w:r w:rsidR="002E6361">
              <w:rPr>
                <w:noProof/>
                <w:webHidden/>
              </w:rPr>
              <w:fldChar w:fldCharType="separate"/>
            </w:r>
            <w:r w:rsidR="002E6361">
              <w:rPr>
                <w:noProof/>
                <w:webHidden/>
              </w:rPr>
              <w:t>55</w:t>
            </w:r>
            <w:r w:rsidR="002E6361">
              <w:rPr>
                <w:noProof/>
                <w:webHidden/>
              </w:rPr>
              <w:fldChar w:fldCharType="end"/>
            </w:r>
          </w:hyperlink>
        </w:p>
        <w:p w14:paraId="6F55D601"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12" w:history="1">
            <w:r w:rsidR="002E6361" w:rsidRPr="00513A25">
              <w:rPr>
                <w:rStyle w:val="Hipervnculo"/>
                <w:noProof/>
              </w:rPr>
              <w:t>8.4.4</w:t>
            </w:r>
            <w:r w:rsidR="002E6361">
              <w:rPr>
                <w:rFonts w:asciiTheme="minorHAnsi" w:eastAsiaTheme="minorEastAsia" w:hAnsiTheme="minorHAnsi"/>
                <w:noProof/>
                <w:lang w:eastAsia="es-ES"/>
              </w:rPr>
              <w:tab/>
            </w:r>
            <w:r w:rsidR="002E6361" w:rsidRPr="00513A25">
              <w:rPr>
                <w:rStyle w:val="Hipervnculo"/>
                <w:noProof/>
              </w:rPr>
              <w:t>Dar de alta evento anunciantes</w:t>
            </w:r>
            <w:r w:rsidR="002E6361">
              <w:rPr>
                <w:noProof/>
                <w:webHidden/>
              </w:rPr>
              <w:tab/>
            </w:r>
            <w:r w:rsidR="002E6361">
              <w:rPr>
                <w:noProof/>
                <w:webHidden/>
              </w:rPr>
              <w:fldChar w:fldCharType="begin"/>
            </w:r>
            <w:r w:rsidR="002E6361">
              <w:rPr>
                <w:noProof/>
                <w:webHidden/>
              </w:rPr>
              <w:instrText xml:space="preserve"> PAGEREF _Toc536639712 \h </w:instrText>
            </w:r>
            <w:r w:rsidR="002E6361">
              <w:rPr>
                <w:noProof/>
                <w:webHidden/>
              </w:rPr>
            </w:r>
            <w:r w:rsidR="002E6361">
              <w:rPr>
                <w:noProof/>
                <w:webHidden/>
              </w:rPr>
              <w:fldChar w:fldCharType="separate"/>
            </w:r>
            <w:r w:rsidR="002E6361">
              <w:rPr>
                <w:noProof/>
                <w:webHidden/>
              </w:rPr>
              <w:t>55</w:t>
            </w:r>
            <w:r w:rsidR="002E6361">
              <w:rPr>
                <w:noProof/>
                <w:webHidden/>
              </w:rPr>
              <w:fldChar w:fldCharType="end"/>
            </w:r>
          </w:hyperlink>
        </w:p>
        <w:p w14:paraId="4AFFDA60" w14:textId="77777777" w:rsidR="002E6361" w:rsidRDefault="006A6BD1">
          <w:pPr>
            <w:pStyle w:val="TDC1"/>
            <w:rPr>
              <w:rFonts w:asciiTheme="minorHAnsi" w:eastAsiaTheme="minorEastAsia" w:hAnsiTheme="minorHAnsi"/>
              <w:noProof/>
              <w:color w:val="auto"/>
              <w:lang w:eastAsia="es-ES"/>
            </w:rPr>
          </w:pPr>
          <w:hyperlink w:anchor="_Toc536639713" w:history="1">
            <w:r w:rsidR="002E6361" w:rsidRPr="00513A25">
              <w:rPr>
                <w:rStyle w:val="Hipervnculo"/>
                <w:noProof/>
              </w:rPr>
              <w:t>9</w:t>
            </w:r>
            <w:r w:rsidR="002E6361">
              <w:rPr>
                <w:rFonts w:asciiTheme="minorHAnsi" w:eastAsiaTheme="minorEastAsia" w:hAnsiTheme="minorHAnsi"/>
                <w:noProof/>
                <w:color w:val="auto"/>
                <w:lang w:eastAsia="es-ES"/>
              </w:rPr>
              <w:tab/>
            </w:r>
            <w:r w:rsidR="002E6361" w:rsidRPr="00513A25">
              <w:rPr>
                <w:rStyle w:val="Hipervnculo"/>
                <w:noProof/>
              </w:rPr>
              <w:t>Resumen</w:t>
            </w:r>
            <w:r w:rsidR="002E6361">
              <w:rPr>
                <w:noProof/>
                <w:webHidden/>
              </w:rPr>
              <w:tab/>
            </w:r>
            <w:r w:rsidR="002E6361">
              <w:rPr>
                <w:noProof/>
                <w:webHidden/>
              </w:rPr>
              <w:fldChar w:fldCharType="begin"/>
            </w:r>
            <w:r w:rsidR="002E6361">
              <w:rPr>
                <w:noProof/>
                <w:webHidden/>
              </w:rPr>
              <w:instrText xml:space="preserve"> PAGEREF _Toc536639713 \h </w:instrText>
            </w:r>
            <w:r w:rsidR="002E6361">
              <w:rPr>
                <w:noProof/>
                <w:webHidden/>
              </w:rPr>
            </w:r>
            <w:r w:rsidR="002E6361">
              <w:rPr>
                <w:noProof/>
                <w:webHidden/>
              </w:rPr>
              <w:fldChar w:fldCharType="separate"/>
            </w:r>
            <w:r w:rsidR="002E6361">
              <w:rPr>
                <w:noProof/>
                <w:webHidden/>
              </w:rPr>
              <w:t>56</w:t>
            </w:r>
            <w:r w:rsidR="002E6361">
              <w:rPr>
                <w:noProof/>
                <w:webHidden/>
              </w:rPr>
              <w:fldChar w:fldCharType="end"/>
            </w:r>
          </w:hyperlink>
        </w:p>
        <w:p w14:paraId="54697203" w14:textId="77777777" w:rsidR="002E6361" w:rsidRDefault="006A6BD1">
          <w:pPr>
            <w:pStyle w:val="TDC2"/>
            <w:rPr>
              <w:rFonts w:asciiTheme="minorHAnsi" w:eastAsiaTheme="minorEastAsia" w:hAnsiTheme="minorHAnsi"/>
              <w:lang w:eastAsia="es-ES"/>
            </w:rPr>
          </w:pPr>
          <w:hyperlink w:anchor="_Toc536639714" w:history="1">
            <w:r w:rsidR="002E6361" w:rsidRPr="00513A25">
              <w:rPr>
                <w:rStyle w:val="Hipervnculo"/>
              </w:rPr>
              <w:t>8.5</w:t>
            </w:r>
            <w:r w:rsidR="002E6361">
              <w:rPr>
                <w:rFonts w:asciiTheme="minorHAnsi" w:eastAsiaTheme="minorEastAsia" w:hAnsiTheme="minorHAnsi"/>
                <w:lang w:eastAsia="es-ES"/>
              </w:rPr>
              <w:tab/>
            </w:r>
            <w:r w:rsidR="002E6361" w:rsidRPr="00513A25">
              <w:rPr>
                <w:rStyle w:val="Hipervnculo"/>
              </w:rPr>
              <w:t>Entidades</w:t>
            </w:r>
            <w:r w:rsidR="002E6361">
              <w:rPr>
                <w:webHidden/>
              </w:rPr>
              <w:tab/>
            </w:r>
            <w:r w:rsidR="002E6361">
              <w:rPr>
                <w:webHidden/>
              </w:rPr>
              <w:fldChar w:fldCharType="begin"/>
            </w:r>
            <w:r w:rsidR="002E6361">
              <w:rPr>
                <w:webHidden/>
              </w:rPr>
              <w:instrText xml:space="preserve"> PAGEREF _Toc536639714 \h </w:instrText>
            </w:r>
            <w:r w:rsidR="002E6361">
              <w:rPr>
                <w:webHidden/>
              </w:rPr>
            </w:r>
            <w:r w:rsidR="002E6361">
              <w:rPr>
                <w:webHidden/>
              </w:rPr>
              <w:fldChar w:fldCharType="separate"/>
            </w:r>
            <w:r w:rsidR="002E6361">
              <w:rPr>
                <w:webHidden/>
              </w:rPr>
              <w:t>56</w:t>
            </w:r>
            <w:r w:rsidR="002E6361">
              <w:rPr>
                <w:webHidden/>
              </w:rPr>
              <w:fldChar w:fldCharType="end"/>
            </w:r>
          </w:hyperlink>
        </w:p>
        <w:p w14:paraId="6C47AE76" w14:textId="77777777" w:rsidR="002E6361" w:rsidRDefault="006A6BD1">
          <w:pPr>
            <w:pStyle w:val="TDC2"/>
            <w:rPr>
              <w:rFonts w:asciiTheme="minorHAnsi" w:eastAsiaTheme="minorEastAsia" w:hAnsiTheme="minorHAnsi"/>
              <w:lang w:eastAsia="es-ES"/>
            </w:rPr>
          </w:pPr>
          <w:hyperlink w:anchor="_Toc536639715" w:history="1">
            <w:r w:rsidR="002E6361" w:rsidRPr="00513A25">
              <w:rPr>
                <w:rStyle w:val="Hipervnculo"/>
              </w:rPr>
              <w:t>8.6</w:t>
            </w:r>
            <w:r w:rsidR="002E6361">
              <w:rPr>
                <w:rFonts w:asciiTheme="minorHAnsi" w:eastAsiaTheme="minorEastAsia" w:hAnsiTheme="minorHAnsi"/>
                <w:lang w:eastAsia="es-ES"/>
              </w:rPr>
              <w:tab/>
            </w:r>
            <w:r w:rsidR="002E6361" w:rsidRPr="00513A25">
              <w:rPr>
                <w:rStyle w:val="Hipervnculo"/>
              </w:rPr>
              <w:t>Aportaciones JavaScript</w:t>
            </w:r>
            <w:r w:rsidR="002E6361">
              <w:rPr>
                <w:webHidden/>
              </w:rPr>
              <w:tab/>
            </w:r>
            <w:r w:rsidR="002E6361">
              <w:rPr>
                <w:webHidden/>
              </w:rPr>
              <w:fldChar w:fldCharType="begin"/>
            </w:r>
            <w:r w:rsidR="002E6361">
              <w:rPr>
                <w:webHidden/>
              </w:rPr>
              <w:instrText xml:space="preserve"> PAGEREF _Toc536639715 \h </w:instrText>
            </w:r>
            <w:r w:rsidR="002E6361">
              <w:rPr>
                <w:webHidden/>
              </w:rPr>
            </w:r>
            <w:r w:rsidR="002E6361">
              <w:rPr>
                <w:webHidden/>
              </w:rPr>
              <w:fldChar w:fldCharType="separate"/>
            </w:r>
            <w:r w:rsidR="002E6361">
              <w:rPr>
                <w:webHidden/>
              </w:rPr>
              <w:t>59</w:t>
            </w:r>
            <w:r w:rsidR="002E6361">
              <w:rPr>
                <w:webHidden/>
              </w:rPr>
              <w:fldChar w:fldCharType="end"/>
            </w:r>
          </w:hyperlink>
        </w:p>
        <w:p w14:paraId="14FCC8C0"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16" w:history="1">
            <w:r w:rsidR="002E6361" w:rsidRPr="00513A25">
              <w:rPr>
                <w:rStyle w:val="Hipervnculo"/>
                <w:noProof/>
              </w:rPr>
              <w:t>8.6.1</w:t>
            </w:r>
            <w:r w:rsidR="002E6361">
              <w:rPr>
                <w:rFonts w:asciiTheme="minorHAnsi" w:eastAsiaTheme="minorEastAsia" w:hAnsiTheme="minorHAnsi"/>
                <w:noProof/>
                <w:lang w:eastAsia="es-ES"/>
              </w:rPr>
              <w:tab/>
            </w:r>
            <w:r w:rsidR="002E6361" w:rsidRPr="00513A25">
              <w:rPr>
                <w:rStyle w:val="Hipervnculo"/>
                <w:noProof/>
              </w:rPr>
              <w:t>Botones de Inicio</w:t>
            </w:r>
            <w:r w:rsidR="002E6361">
              <w:rPr>
                <w:noProof/>
                <w:webHidden/>
              </w:rPr>
              <w:tab/>
            </w:r>
            <w:r w:rsidR="002E6361">
              <w:rPr>
                <w:noProof/>
                <w:webHidden/>
              </w:rPr>
              <w:fldChar w:fldCharType="begin"/>
            </w:r>
            <w:r w:rsidR="002E6361">
              <w:rPr>
                <w:noProof/>
                <w:webHidden/>
              </w:rPr>
              <w:instrText xml:space="preserve"> PAGEREF _Toc536639716 \h </w:instrText>
            </w:r>
            <w:r w:rsidR="002E6361">
              <w:rPr>
                <w:noProof/>
                <w:webHidden/>
              </w:rPr>
            </w:r>
            <w:r w:rsidR="002E6361">
              <w:rPr>
                <w:noProof/>
                <w:webHidden/>
              </w:rPr>
              <w:fldChar w:fldCharType="separate"/>
            </w:r>
            <w:r w:rsidR="002E6361">
              <w:rPr>
                <w:noProof/>
                <w:webHidden/>
              </w:rPr>
              <w:t>59</w:t>
            </w:r>
            <w:r w:rsidR="002E6361">
              <w:rPr>
                <w:noProof/>
                <w:webHidden/>
              </w:rPr>
              <w:fldChar w:fldCharType="end"/>
            </w:r>
          </w:hyperlink>
        </w:p>
        <w:p w14:paraId="40AE262C"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17" w:history="1">
            <w:r w:rsidR="002E6361" w:rsidRPr="00513A25">
              <w:rPr>
                <w:rStyle w:val="Hipervnculo"/>
                <w:noProof/>
              </w:rPr>
              <w:t>8.6.2</w:t>
            </w:r>
            <w:r w:rsidR="002E6361">
              <w:rPr>
                <w:rFonts w:asciiTheme="minorHAnsi" w:eastAsiaTheme="minorEastAsia" w:hAnsiTheme="minorHAnsi"/>
                <w:noProof/>
                <w:lang w:eastAsia="es-ES"/>
              </w:rPr>
              <w:tab/>
            </w:r>
            <w:r w:rsidR="002E6361" w:rsidRPr="00513A25">
              <w:rPr>
                <w:rStyle w:val="Hipervnculo"/>
                <w:noProof/>
              </w:rPr>
              <w:t>Validaciones JavaScript</w:t>
            </w:r>
            <w:r w:rsidR="002E6361">
              <w:rPr>
                <w:noProof/>
                <w:webHidden/>
              </w:rPr>
              <w:tab/>
            </w:r>
            <w:r w:rsidR="002E6361">
              <w:rPr>
                <w:noProof/>
                <w:webHidden/>
              </w:rPr>
              <w:fldChar w:fldCharType="begin"/>
            </w:r>
            <w:r w:rsidR="002E6361">
              <w:rPr>
                <w:noProof/>
                <w:webHidden/>
              </w:rPr>
              <w:instrText xml:space="preserve"> PAGEREF _Toc536639717 \h </w:instrText>
            </w:r>
            <w:r w:rsidR="002E6361">
              <w:rPr>
                <w:noProof/>
                <w:webHidden/>
              </w:rPr>
            </w:r>
            <w:r w:rsidR="002E6361">
              <w:rPr>
                <w:noProof/>
                <w:webHidden/>
              </w:rPr>
              <w:fldChar w:fldCharType="separate"/>
            </w:r>
            <w:r w:rsidR="002E6361">
              <w:rPr>
                <w:noProof/>
                <w:webHidden/>
              </w:rPr>
              <w:t>59</w:t>
            </w:r>
            <w:r w:rsidR="002E6361">
              <w:rPr>
                <w:noProof/>
                <w:webHidden/>
              </w:rPr>
              <w:fldChar w:fldCharType="end"/>
            </w:r>
          </w:hyperlink>
        </w:p>
        <w:p w14:paraId="73FB3734"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18" w:history="1">
            <w:r w:rsidR="002E6361" w:rsidRPr="00513A25">
              <w:rPr>
                <w:rStyle w:val="Hipervnculo"/>
                <w:noProof/>
              </w:rPr>
              <w:t>8.6.3</w:t>
            </w:r>
            <w:r w:rsidR="002E6361">
              <w:rPr>
                <w:rFonts w:asciiTheme="minorHAnsi" w:eastAsiaTheme="minorEastAsia" w:hAnsiTheme="minorHAnsi"/>
                <w:noProof/>
                <w:lang w:eastAsia="es-ES"/>
              </w:rPr>
              <w:tab/>
            </w:r>
            <w:r w:rsidR="002E6361" w:rsidRPr="00513A25">
              <w:rPr>
                <w:rStyle w:val="Hipervnculo"/>
                <w:noProof/>
              </w:rPr>
              <w:t>Formulario Modificación de Datos Dinámico</w:t>
            </w:r>
            <w:r w:rsidR="002E6361">
              <w:rPr>
                <w:noProof/>
                <w:webHidden/>
              </w:rPr>
              <w:tab/>
            </w:r>
            <w:r w:rsidR="002E6361">
              <w:rPr>
                <w:noProof/>
                <w:webHidden/>
              </w:rPr>
              <w:fldChar w:fldCharType="begin"/>
            </w:r>
            <w:r w:rsidR="002E6361">
              <w:rPr>
                <w:noProof/>
                <w:webHidden/>
              </w:rPr>
              <w:instrText xml:space="preserve"> PAGEREF _Toc536639718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0781C233"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19" w:history="1">
            <w:r w:rsidR="002E6361" w:rsidRPr="00513A25">
              <w:rPr>
                <w:rStyle w:val="Hipervnculo"/>
                <w:noProof/>
              </w:rPr>
              <w:t>8.6.4</w:t>
            </w:r>
            <w:r w:rsidR="002E6361">
              <w:rPr>
                <w:rFonts w:asciiTheme="minorHAnsi" w:eastAsiaTheme="minorEastAsia" w:hAnsiTheme="minorHAnsi"/>
                <w:noProof/>
                <w:lang w:eastAsia="es-ES"/>
              </w:rPr>
              <w:tab/>
            </w:r>
            <w:r w:rsidR="002E6361" w:rsidRPr="00513A25">
              <w:rPr>
                <w:rStyle w:val="Hipervnculo"/>
                <w:noProof/>
              </w:rPr>
              <w:t>Confirmación opciones definitivas</w:t>
            </w:r>
            <w:r w:rsidR="002E6361">
              <w:rPr>
                <w:noProof/>
                <w:webHidden/>
              </w:rPr>
              <w:tab/>
            </w:r>
            <w:r w:rsidR="002E6361">
              <w:rPr>
                <w:noProof/>
                <w:webHidden/>
              </w:rPr>
              <w:fldChar w:fldCharType="begin"/>
            </w:r>
            <w:r w:rsidR="002E6361">
              <w:rPr>
                <w:noProof/>
                <w:webHidden/>
              </w:rPr>
              <w:instrText xml:space="preserve"> PAGEREF _Toc536639719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1803DF31" w14:textId="77777777" w:rsidR="002E6361" w:rsidRDefault="006A6BD1">
          <w:pPr>
            <w:pStyle w:val="TDC2"/>
            <w:rPr>
              <w:rFonts w:asciiTheme="minorHAnsi" w:eastAsiaTheme="minorEastAsia" w:hAnsiTheme="minorHAnsi"/>
              <w:lang w:eastAsia="es-ES"/>
            </w:rPr>
          </w:pPr>
          <w:hyperlink w:anchor="_Toc536639720" w:history="1">
            <w:r w:rsidR="002E6361" w:rsidRPr="00513A25">
              <w:rPr>
                <w:rStyle w:val="Hipervnculo"/>
              </w:rPr>
              <w:t>8.7</w:t>
            </w:r>
            <w:r w:rsidR="002E6361">
              <w:rPr>
                <w:rFonts w:asciiTheme="minorHAnsi" w:eastAsiaTheme="minorEastAsia" w:hAnsiTheme="minorHAnsi"/>
                <w:lang w:eastAsia="es-ES"/>
              </w:rPr>
              <w:tab/>
            </w:r>
            <w:r w:rsidR="002E6361" w:rsidRPr="00513A25">
              <w:rPr>
                <w:rStyle w:val="Hipervnculo"/>
              </w:rPr>
              <w:t>Aportaciones Extraordinarias</w:t>
            </w:r>
            <w:r w:rsidR="002E6361">
              <w:rPr>
                <w:webHidden/>
              </w:rPr>
              <w:tab/>
            </w:r>
            <w:r w:rsidR="002E6361">
              <w:rPr>
                <w:webHidden/>
              </w:rPr>
              <w:fldChar w:fldCharType="begin"/>
            </w:r>
            <w:r w:rsidR="002E6361">
              <w:rPr>
                <w:webHidden/>
              </w:rPr>
              <w:instrText xml:space="preserve"> PAGEREF _Toc536639720 \h </w:instrText>
            </w:r>
            <w:r w:rsidR="002E6361">
              <w:rPr>
                <w:webHidden/>
              </w:rPr>
            </w:r>
            <w:r w:rsidR="002E6361">
              <w:rPr>
                <w:webHidden/>
              </w:rPr>
              <w:fldChar w:fldCharType="separate"/>
            </w:r>
            <w:r w:rsidR="002E6361">
              <w:rPr>
                <w:webHidden/>
              </w:rPr>
              <w:t>60</w:t>
            </w:r>
            <w:r w:rsidR="002E6361">
              <w:rPr>
                <w:webHidden/>
              </w:rPr>
              <w:fldChar w:fldCharType="end"/>
            </w:r>
          </w:hyperlink>
        </w:p>
        <w:p w14:paraId="67962B46"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21" w:history="1">
            <w:r w:rsidR="002E6361" w:rsidRPr="00513A25">
              <w:rPr>
                <w:rStyle w:val="Hipervnculo"/>
                <w:noProof/>
              </w:rPr>
              <w:t>8.7.1</w:t>
            </w:r>
            <w:r w:rsidR="002E6361">
              <w:rPr>
                <w:rFonts w:asciiTheme="minorHAnsi" w:eastAsiaTheme="minorEastAsia" w:hAnsiTheme="minorHAnsi"/>
                <w:noProof/>
                <w:lang w:eastAsia="es-ES"/>
              </w:rPr>
              <w:tab/>
            </w:r>
            <w:r w:rsidR="002E6361" w:rsidRPr="00513A25">
              <w:rPr>
                <w:rStyle w:val="Hipervnculo"/>
                <w:noProof/>
              </w:rPr>
              <w:t>Paginación</w:t>
            </w:r>
            <w:r w:rsidR="002E6361">
              <w:rPr>
                <w:noProof/>
                <w:webHidden/>
              </w:rPr>
              <w:tab/>
            </w:r>
            <w:r w:rsidR="002E6361">
              <w:rPr>
                <w:noProof/>
                <w:webHidden/>
              </w:rPr>
              <w:fldChar w:fldCharType="begin"/>
            </w:r>
            <w:r w:rsidR="002E6361">
              <w:rPr>
                <w:noProof/>
                <w:webHidden/>
              </w:rPr>
              <w:instrText xml:space="preserve"> PAGEREF _Toc536639721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0706F96B"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22" w:history="1">
            <w:r w:rsidR="002E6361" w:rsidRPr="00513A25">
              <w:rPr>
                <w:rStyle w:val="Hipervnculo"/>
                <w:noProof/>
              </w:rPr>
              <w:t>8.7.2</w:t>
            </w:r>
            <w:r w:rsidR="002E6361">
              <w:rPr>
                <w:rFonts w:asciiTheme="minorHAnsi" w:eastAsiaTheme="minorEastAsia" w:hAnsiTheme="minorHAnsi"/>
                <w:noProof/>
                <w:lang w:eastAsia="es-ES"/>
              </w:rPr>
              <w:tab/>
            </w:r>
            <w:r w:rsidR="002E6361" w:rsidRPr="00513A25">
              <w:rPr>
                <w:rStyle w:val="Hipervnculo"/>
                <w:noProof/>
              </w:rPr>
              <w:t>HTML5</w:t>
            </w:r>
            <w:r w:rsidR="002E6361">
              <w:rPr>
                <w:noProof/>
                <w:webHidden/>
              </w:rPr>
              <w:tab/>
            </w:r>
            <w:r w:rsidR="002E6361">
              <w:rPr>
                <w:noProof/>
                <w:webHidden/>
              </w:rPr>
              <w:fldChar w:fldCharType="begin"/>
            </w:r>
            <w:r w:rsidR="002E6361">
              <w:rPr>
                <w:noProof/>
                <w:webHidden/>
              </w:rPr>
              <w:instrText xml:space="preserve"> PAGEREF _Toc536639722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319B414F"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23" w:history="1">
            <w:r w:rsidR="002E6361" w:rsidRPr="00513A25">
              <w:rPr>
                <w:rStyle w:val="Hipervnculo"/>
                <w:noProof/>
              </w:rPr>
              <w:t>8.7.3</w:t>
            </w:r>
            <w:r w:rsidR="002E6361">
              <w:rPr>
                <w:rFonts w:asciiTheme="minorHAnsi" w:eastAsiaTheme="minorEastAsia" w:hAnsiTheme="minorHAnsi"/>
                <w:noProof/>
                <w:lang w:eastAsia="es-ES"/>
              </w:rPr>
              <w:tab/>
            </w:r>
            <w:r w:rsidR="002E6361" w:rsidRPr="00513A25">
              <w:rPr>
                <w:rStyle w:val="Hipervnculo"/>
                <w:noProof/>
              </w:rPr>
              <w:t>Sticky Header</w:t>
            </w:r>
            <w:r w:rsidR="002E6361">
              <w:rPr>
                <w:noProof/>
                <w:webHidden/>
              </w:rPr>
              <w:tab/>
            </w:r>
            <w:r w:rsidR="002E6361">
              <w:rPr>
                <w:noProof/>
                <w:webHidden/>
              </w:rPr>
              <w:fldChar w:fldCharType="begin"/>
            </w:r>
            <w:r w:rsidR="002E6361">
              <w:rPr>
                <w:noProof/>
                <w:webHidden/>
              </w:rPr>
              <w:instrText xml:space="preserve"> PAGEREF _Toc536639723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C253976"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24" w:history="1">
            <w:r w:rsidR="002E6361" w:rsidRPr="00513A25">
              <w:rPr>
                <w:rStyle w:val="Hipervnculo"/>
                <w:noProof/>
              </w:rPr>
              <w:t>8.7.4</w:t>
            </w:r>
            <w:r w:rsidR="002E6361">
              <w:rPr>
                <w:rFonts w:asciiTheme="minorHAnsi" w:eastAsiaTheme="minorEastAsia" w:hAnsiTheme="minorHAnsi"/>
                <w:noProof/>
                <w:lang w:eastAsia="es-ES"/>
              </w:rPr>
              <w:tab/>
            </w:r>
            <w:r w:rsidR="002E6361" w:rsidRPr="00513A25">
              <w:rPr>
                <w:rStyle w:val="Hipervnculo"/>
                <w:noProof/>
              </w:rPr>
              <w:t>Google Maps</w:t>
            </w:r>
            <w:r w:rsidR="002E6361">
              <w:rPr>
                <w:noProof/>
                <w:webHidden/>
              </w:rPr>
              <w:tab/>
            </w:r>
            <w:r w:rsidR="002E6361">
              <w:rPr>
                <w:noProof/>
                <w:webHidden/>
              </w:rPr>
              <w:fldChar w:fldCharType="begin"/>
            </w:r>
            <w:r w:rsidR="002E6361">
              <w:rPr>
                <w:noProof/>
                <w:webHidden/>
              </w:rPr>
              <w:instrText xml:space="preserve"> PAGEREF _Toc536639724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B1A1B77"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25" w:history="1">
            <w:r w:rsidR="002E6361" w:rsidRPr="00513A25">
              <w:rPr>
                <w:rStyle w:val="Hipervnculo"/>
                <w:noProof/>
              </w:rPr>
              <w:t>8.7.5</w:t>
            </w:r>
            <w:r w:rsidR="002E6361">
              <w:rPr>
                <w:rFonts w:asciiTheme="minorHAnsi" w:eastAsiaTheme="minorEastAsia" w:hAnsiTheme="minorHAnsi"/>
                <w:noProof/>
                <w:lang w:eastAsia="es-ES"/>
              </w:rPr>
              <w:tab/>
            </w:r>
            <w:r w:rsidR="002E6361" w:rsidRPr="00513A25">
              <w:rPr>
                <w:rStyle w:val="Hipervnculo"/>
                <w:noProof/>
              </w:rPr>
              <w:t>AJAX</w:t>
            </w:r>
            <w:r w:rsidR="002E6361">
              <w:rPr>
                <w:noProof/>
                <w:webHidden/>
              </w:rPr>
              <w:tab/>
            </w:r>
            <w:r w:rsidR="002E6361">
              <w:rPr>
                <w:noProof/>
                <w:webHidden/>
              </w:rPr>
              <w:fldChar w:fldCharType="begin"/>
            </w:r>
            <w:r w:rsidR="002E6361">
              <w:rPr>
                <w:noProof/>
                <w:webHidden/>
              </w:rPr>
              <w:instrText xml:space="preserve"> PAGEREF _Toc536639725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39C7588"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26" w:history="1">
            <w:r w:rsidR="002E6361" w:rsidRPr="00513A25">
              <w:rPr>
                <w:rStyle w:val="Hipervnculo"/>
                <w:noProof/>
              </w:rPr>
              <w:t>8.7.6</w:t>
            </w:r>
            <w:r w:rsidR="002E6361">
              <w:rPr>
                <w:rFonts w:asciiTheme="minorHAnsi" w:eastAsiaTheme="minorEastAsia" w:hAnsiTheme="minorHAnsi"/>
                <w:noProof/>
                <w:lang w:eastAsia="es-ES"/>
              </w:rPr>
              <w:tab/>
            </w:r>
            <w:r w:rsidR="002E6361" w:rsidRPr="00513A25">
              <w:rPr>
                <w:rStyle w:val="Hipervnculo"/>
                <w:noProof/>
              </w:rPr>
              <w:t>Áreas de Texto Dinámicas</w:t>
            </w:r>
            <w:r w:rsidR="002E6361">
              <w:rPr>
                <w:noProof/>
                <w:webHidden/>
              </w:rPr>
              <w:tab/>
            </w:r>
            <w:r w:rsidR="002E6361">
              <w:rPr>
                <w:noProof/>
                <w:webHidden/>
              </w:rPr>
              <w:fldChar w:fldCharType="begin"/>
            </w:r>
            <w:r w:rsidR="002E6361">
              <w:rPr>
                <w:noProof/>
                <w:webHidden/>
              </w:rPr>
              <w:instrText xml:space="preserve"> PAGEREF _Toc536639726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445598F4"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27" w:history="1">
            <w:r w:rsidR="002E6361" w:rsidRPr="00513A25">
              <w:rPr>
                <w:rStyle w:val="Hipervnculo"/>
                <w:noProof/>
              </w:rPr>
              <w:t>8.7.7</w:t>
            </w:r>
            <w:r w:rsidR="002E6361">
              <w:rPr>
                <w:rFonts w:asciiTheme="minorHAnsi" w:eastAsiaTheme="minorEastAsia" w:hAnsiTheme="minorHAnsi"/>
                <w:noProof/>
                <w:lang w:eastAsia="es-ES"/>
              </w:rPr>
              <w:tab/>
            </w:r>
            <w:r w:rsidR="002E6361" w:rsidRPr="00513A25">
              <w:rPr>
                <w:rStyle w:val="Hipervnculo"/>
                <w:noProof/>
              </w:rPr>
              <w:t>Plugin Carrusel</w:t>
            </w:r>
            <w:r w:rsidR="002E6361">
              <w:rPr>
                <w:noProof/>
                <w:webHidden/>
              </w:rPr>
              <w:tab/>
            </w:r>
            <w:r w:rsidR="002E6361">
              <w:rPr>
                <w:noProof/>
                <w:webHidden/>
              </w:rPr>
              <w:fldChar w:fldCharType="begin"/>
            </w:r>
            <w:r w:rsidR="002E6361">
              <w:rPr>
                <w:noProof/>
                <w:webHidden/>
              </w:rPr>
              <w:instrText xml:space="preserve"> PAGEREF _Toc536639727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2D9AB79" w14:textId="77777777" w:rsidR="002E6361" w:rsidRDefault="006A6BD1">
          <w:pPr>
            <w:pStyle w:val="TDC3"/>
            <w:tabs>
              <w:tab w:val="left" w:pos="1320"/>
              <w:tab w:val="right" w:leader="dot" w:pos="8777"/>
            </w:tabs>
            <w:rPr>
              <w:rFonts w:asciiTheme="minorHAnsi" w:eastAsiaTheme="minorEastAsia" w:hAnsiTheme="minorHAnsi"/>
              <w:noProof/>
              <w:lang w:eastAsia="es-ES"/>
            </w:rPr>
          </w:pPr>
          <w:hyperlink w:anchor="_Toc536639728" w:history="1">
            <w:r w:rsidR="002E6361" w:rsidRPr="00513A25">
              <w:rPr>
                <w:rStyle w:val="Hipervnculo"/>
                <w:noProof/>
              </w:rPr>
              <w:t>8.7.8</w:t>
            </w:r>
            <w:r w:rsidR="002E6361">
              <w:rPr>
                <w:rFonts w:asciiTheme="minorHAnsi" w:eastAsiaTheme="minorEastAsia" w:hAnsiTheme="minorHAnsi"/>
                <w:noProof/>
                <w:lang w:eastAsia="es-ES"/>
              </w:rPr>
              <w:tab/>
            </w:r>
            <w:r w:rsidR="002E6361" w:rsidRPr="00513A25">
              <w:rPr>
                <w:rStyle w:val="Hipervnculo"/>
                <w:noProof/>
              </w:rPr>
              <w:t>Snippets</w:t>
            </w:r>
            <w:r w:rsidR="002E6361">
              <w:rPr>
                <w:noProof/>
                <w:webHidden/>
              </w:rPr>
              <w:tab/>
            </w:r>
            <w:r w:rsidR="002E6361">
              <w:rPr>
                <w:noProof/>
                <w:webHidden/>
              </w:rPr>
              <w:fldChar w:fldCharType="begin"/>
            </w:r>
            <w:r w:rsidR="002E6361">
              <w:rPr>
                <w:noProof/>
                <w:webHidden/>
              </w:rPr>
              <w:instrText xml:space="preserve"> PAGEREF _Toc536639728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13940AD7" w14:textId="77777777" w:rsidR="002E6361" w:rsidRDefault="006A6BD1">
          <w:pPr>
            <w:pStyle w:val="TDC2"/>
            <w:rPr>
              <w:rFonts w:asciiTheme="minorHAnsi" w:eastAsiaTheme="minorEastAsia" w:hAnsiTheme="minorHAnsi"/>
              <w:lang w:eastAsia="es-ES"/>
            </w:rPr>
          </w:pPr>
          <w:hyperlink w:anchor="_Toc536639729" w:history="1">
            <w:r w:rsidR="002E6361" w:rsidRPr="00513A25">
              <w:rPr>
                <w:rStyle w:val="Hipervnculo"/>
              </w:rPr>
              <w:t>8.8</w:t>
            </w:r>
            <w:r w:rsidR="002E6361">
              <w:rPr>
                <w:rFonts w:asciiTheme="minorHAnsi" w:eastAsiaTheme="minorEastAsia" w:hAnsiTheme="minorHAnsi"/>
                <w:lang w:eastAsia="es-ES"/>
              </w:rPr>
              <w:tab/>
            </w:r>
            <w:r w:rsidR="002E6361" w:rsidRPr="00513A25">
              <w:rPr>
                <w:rStyle w:val="Hipervnculo"/>
              </w:rPr>
              <w:t>Usos de JQUERY</w:t>
            </w:r>
            <w:r w:rsidR="002E6361">
              <w:rPr>
                <w:webHidden/>
              </w:rPr>
              <w:tab/>
            </w:r>
            <w:r w:rsidR="002E6361">
              <w:rPr>
                <w:webHidden/>
              </w:rPr>
              <w:fldChar w:fldCharType="begin"/>
            </w:r>
            <w:r w:rsidR="002E6361">
              <w:rPr>
                <w:webHidden/>
              </w:rPr>
              <w:instrText xml:space="preserve"> PAGEREF _Toc536639729 \h </w:instrText>
            </w:r>
            <w:r w:rsidR="002E6361">
              <w:rPr>
                <w:webHidden/>
              </w:rPr>
            </w:r>
            <w:r w:rsidR="002E6361">
              <w:rPr>
                <w:webHidden/>
              </w:rPr>
              <w:fldChar w:fldCharType="separate"/>
            </w:r>
            <w:r w:rsidR="002E6361">
              <w:rPr>
                <w:webHidden/>
              </w:rPr>
              <w:t>60</w:t>
            </w:r>
            <w:r w:rsidR="002E6361">
              <w:rPr>
                <w:webHidden/>
              </w:rPr>
              <w:fldChar w:fldCharType="end"/>
            </w:r>
          </w:hyperlink>
        </w:p>
        <w:p w14:paraId="31709154" w14:textId="77777777" w:rsidR="002E6361" w:rsidRDefault="006A6BD1">
          <w:pPr>
            <w:pStyle w:val="TDC2"/>
            <w:rPr>
              <w:rFonts w:asciiTheme="minorHAnsi" w:eastAsiaTheme="minorEastAsia" w:hAnsiTheme="minorHAnsi"/>
              <w:lang w:eastAsia="es-ES"/>
            </w:rPr>
          </w:pPr>
          <w:hyperlink w:anchor="_Toc536639730" w:history="1">
            <w:r w:rsidR="002E6361" w:rsidRPr="00513A25">
              <w:rPr>
                <w:rStyle w:val="Hipervnculo"/>
              </w:rPr>
              <w:t>8.9</w:t>
            </w:r>
            <w:r w:rsidR="002E6361">
              <w:rPr>
                <w:rFonts w:asciiTheme="minorHAnsi" w:eastAsiaTheme="minorEastAsia" w:hAnsiTheme="minorHAnsi"/>
                <w:lang w:eastAsia="es-ES"/>
              </w:rPr>
              <w:tab/>
            </w:r>
            <w:r w:rsidR="002E6361" w:rsidRPr="00513A25">
              <w:rPr>
                <w:rStyle w:val="Hipervnculo"/>
              </w:rPr>
              <w:t>Tecnologías no vistas en la asignatura</w:t>
            </w:r>
            <w:r w:rsidR="002E6361">
              <w:rPr>
                <w:webHidden/>
              </w:rPr>
              <w:tab/>
            </w:r>
            <w:r w:rsidR="002E6361">
              <w:rPr>
                <w:webHidden/>
              </w:rPr>
              <w:fldChar w:fldCharType="begin"/>
            </w:r>
            <w:r w:rsidR="002E6361">
              <w:rPr>
                <w:webHidden/>
              </w:rPr>
              <w:instrText xml:space="preserve"> PAGEREF _Toc536639730 \h </w:instrText>
            </w:r>
            <w:r w:rsidR="002E6361">
              <w:rPr>
                <w:webHidden/>
              </w:rPr>
            </w:r>
            <w:r w:rsidR="002E6361">
              <w:rPr>
                <w:webHidden/>
              </w:rPr>
              <w:fldChar w:fldCharType="separate"/>
            </w:r>
            <w:r w:rsidR="002E6361">
              <w:rPr>
                <w:webHidden/>
              </w:rPr>
              <w:t>60</w:t>
            </w:r>
            <w:r w:rsidR="002E6361">
              <w:rPr>
                <w:webHidden/>
              </w:rPr>
              <w:fldChar w:fldCharType="end"/>
            </w:r>
          </w:hyperlink>
        </w:p>
        <w:p w14:paraId="46841856" w14:textId="77777777" w:rsidR="00932204" w:rsidRDefault="002A7EDC">
          <w:r w:rsidRPr="004B2954">
            <w:rPr>
              <w:b/>
              <w:bCs/>
              <w:sz w:val="24"/>
              <w:szCs w:val="24"/>
            </w:rPr>
            <w:fldChar w:fldCharType="end"/>
          </w:r>
        </w:p>
      </w:sdtContent>
    </w:sdt>
    <w:p w14:paraId="54A66665" w14:textId="77777777" w:rsidR="00932204" w:rsidRDefault="00A81A89" w:rsidP="00384E6E">
      <w:pPr>
        <w:pStyle w:val="Ttulo1"/>
      </w:pPr>
      <w:bookmarkStart w:id="1" w:name="_Toc536639633"/>
      <w:r>
        <w:lastRenderedPageBreak/>
        <w:t>INTRODUCCIÓ</w:t>
      </w:r>
      <w:r w:rsidR="003A27EA">
        <w:t>N</w:t>
      </w:r>
      <w:bookmarkEnd w:id="1"/>
    </w:p>
    <w:p w14:paraId="0EB311A7" w14:textId="77777777" w:rsidR="00E7726A" w:rsidRPr="00E7726A" w:rsidRDefault="00E7726A" w:rsidP="00E7726A">
      <w:pPr>
        <w:ind w:firstLine="0"/>
        <w:rPr>
          <w:rFonts w:asciiTheme="minorBidi" w:hAnsiTheme="minorBidi"/>
        </w:rPr>
      </w:pPr>
    </w:p>
    <w:p w14:paraId="06B8E8CC" w14:textId="77777777"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El objetivo del presente trabajo es el desarrollo de un Sistema de Gestión de Eventos de Ocio y Cultura </w:t>
      </w:r>
      <w:r>
        <w:rPr>
          <w:rFonts w:asciiTheme="minorBidi" w:hAnsiTheme="minorBidi"/>
          <w:sz w:val="24"/>
          <w:szCs w:val="24"/>
        </w:rPr>
        <w:t xml:space="preserve">con interacción social </w:t>
      </w:r>
      <w:r w:rsidRPr="00E7726A">
        <w:rPr>
          <w:rFonts w:asciiTheme="minorBidi" w:hAnsiTheme="minorBidi"/>
          <w:sz w:val="24"/>
          <w:szCs w:val="24"/>
        </w:rPr>
        <w:t xml:space="preserve">denominado </w:t>
      </w:r>
      <w:proofErr w:type="spellStart"/>
      <w:r w:rsidRPr="00E7726A">
        <w:rPr>
          <w:rFonts w:asciiTheme="minorBidi" w:hAnsiTheme="minorBidi"/>
          <w:b/>
          <w:bCs/>
          <w:sz w:val="24"/>
          <w:szCs w:val="24"/>
        </w:rPr>
        <w:t>Infinity</w:t>
      </w:r>
      <w:proofErr w:type="spellEnd"/>
      <w:r w:rsidRPr="00E7726A">
        <w:rPr>
          <w:rFonts w:asciiTheme="minorBidi" w:hAnsiTheme="minorBidi"/>
          <w:sz w:val="24"/>
          <w:szCs w:val="24"/>
        </w:rPr>
        <w:t xml:space="preserve">. </w:t>
      </w:r>
      <w:proofErr w:type="spellStart"/>
      <w:r w:rsidRPr="00E7726A">
        <w:rPr>
          <w:rFonts w:asciiTheme="minorBidi" w:hAnsiTheme="minorBidi"/>
          <w:sz w:val="24"/>
          <w:szCs w:val="24"/>
        </w:rPr>
        <w:t>Infinity</w:t>
      </w:r>
      <w:proofErr w:type="spellEnd"/>
      <w:r w:rsidRPr="00E7726A">
        <w:rPr>
          <w:rFonts w:asciiTheme="minorBidi" w:hAnsiTheme="minorBidi"/>
          <w:sz w:val="24"/>
          <w:szCs w:val="24"/>
        </w:rPr>
        <w:t xml:space="preserve"> se ha desarrollado utilizando</w:t>
      </w:r>
      <w:r>
        <w:rPr>
          <w:rFonts w:asciiTheme="minorBidi" w:hAnsiTheme="minorBidi"/>
          <w:sz w:val="24"/>
          <w:szCs w:val="24"/>
        </w:rPr>
        <w:t xml:space="preserve"> un amplio abanico de tecnologí</w:t>
      </w:r>
      <w:r w:rsidRPr="00E7726A">
        <w:rPr>
          <w:rFonts w:asciiTheme="minorBidi" w:hAnsiTheme="minorBidi"/>
          <w:sz w:val="24"/>
          <w:szCs w:val="24"/>
        </w:rPr>
        <w:t>as Web estudiadas en el marco de la asignatura de Programación Avanzada del Grado de Ingeniería Informática en Sistemas de Información de la Universidad Pablo Olavide</w:t>
      </w:r>
      <w:r w:rsidR="00D84CE4">
        <w:rPr>
          <w:rFonts w:asciiTheme="minorBidi" w:hAnsiTheme="minorBidi"/>
          <w:sz w:val="24"/>
          <w:szCs w:val="24"/>
        </w:rPr>
        <w:t xml:space="preserve"> y otras adicionales no dadas durante el curso</w:t>
      </w:r>
      <w:r w:rsidRPr="00E7726A">
        <w:rPr>
          <w:rFonts w:asciiTheme="minorBidi" w:hAnsiTheme="minorBidi"/>
          <w:sz w:val="24"/>
          <w:szCs w:val="24"/>
        </w:rPr>
        <w:t>.</w:t>
      </w:r>
    </w:p>
    <w:p w14:paraId="7EC78544" w14:textId="77777777" w:rsidR="00E7726A" w:rsidRPr="00E7726A" w:rsidRDefault="00E7726A" w:rsidP="00E7726A">
      <w:pPr>
        <w:rPr>
          <w:rFonts w:asciiTheme="minorBidi" w:hAnsiTheme="minorBidi"/>
          <w:sz w:val="24"/>
          <w:szCs w:val="24"/>
        </w:rPr>
      </w:pPr>
    </w:p>
    <w:p w14:paraId="47507385" w14:textId="77777777"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Los resultados del trabajo realizado se exponen en siete secciones posteriores a esta breve introducción: </w:t>
      </w:r>
    </w:p>
    <w:p w14:paraId="746C8BDB" w14:textId="77777777" w:rsidR="00E7726A" w:rsidRPr="00E7726A" w:rsidRDefault="00E7726A" w:rsidP="00E7726A">
      <w:pPr>
        <w:rPr>
          <w:rFonts w:asciiTheme="minorBidi" w:hAnsiTheme="minorBidi"/>
          <w:sz w:val="24"/>
          <w:szCs w:val="24"/>
        </w:rPr>
      </w:pPr>
    </w:p>
    <w:p w14:paraId="033E48E6" w14:textId="77777777" w:rsid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Descripción</w:t>
      </w:r>
      <w:r w:rsidRPr="00E7726A">
        <w:rPr>
          <w:rFonts w:asciiTheme="minorBidi" w:hAnsiTheme="minorBidi"/>
          <w:sz w:val="24"/>
          <w:szCs w:val="24"/>
        </w:rPr>
        <w:t>: Visión a alto nivel de la funcionalidad del sistema y de la navegación a través de su funcionalidad.</w:t>
      </w:r>
    </w:p>
    <w:p w14:paraId="077F483F" w14:textId="77777777" w:rsidR="00E7726A" w:rsidRPr="00E7726A" w:rsidRDefault="00E7726A" w:rsidP="00E7726A">
      <w:pPr>
        <w:pStyle w:val="Prrafodelista"/>
        <w:spacing w:after="0" w:line="360" w:lineRule="auto"/>
        <w:ind w:left="1429"/>
        <w:rPr>
          <w:rFonts w:asciiTheme="minorBidi" w:hAnsiTheme="minorBidi"/>
          <w:sz w:val="24"/>
          <w:szCs w:val="24"/>
        </w:rPr>
      </w:pPr>
    </w:p>
    <w:p w14:paraId="39033E34" w14:textId="77777777" w:rsid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Análisis</w:t>
      </w:r>
      <w:r w:rsidRPr="00E7726A">
        <w:rPr>
          <w:rFonts w:asciiTheme="minorBidi" w:hAnsiTheme="minorBidi"/>
          <w:sz w:val="24"/>
          <w:szCs w:val="24"/>
        </w:rPr>
        <w:t>: Descripción detallada de la funcionalidad del sistema por medio de Casos de Uso UML</w:t>
      </w:r>
    </w:p>
    <w:p w14:paraId="4C762CE5" w14:textId="77777777" w:rsidR="00E7726A" w:rsidRPr="00E7726A" w:rsidRDefault="00E7726A" w:rsidP="00E7726A">
      <w:pPr>
        <w:ind w:firstLine="0"/>
        <w:rPr>
          <w:rFonts w:asciiTheme="minorBidi" w:hAnsiTheme="minorBidi"/>
          <w:sz w:val="24"/>
          <w:szCs w:val="24"/>
        </w:rPr>
      </w:pPr>
    </w:p>
    <w:p w14:paraId="6CA519D7" w14:textId="77777777"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Diseño</w:t>
      </w:r>
      <w:r w:rsidRPr="00E7726A">
        <w:rPr>
          <w:rFonts w:asciiTheme="minorBidi" w:hAnsiTheme="minorBidi"/>
          <w:sz w:val="24"/>
          <w:szCs w:val="24"/>
        </w:rPr>
        <w:t xml:space="preserve">: Descripción de cómo se aborda el desarrollo de la funcionalidad especificada </w:t>
      </w:r>
      <w:proofErr w:type="gramStart"/>
      <w:r w:rsidRPr="00E7726A">
        <w:rPr>
          <w:rFonts w:asciiTheme="minorBidi" w:hAnsiTheme="minorBidi"/>
          <w:sz w:val="24"/>
          <w:szCs w:val="24"/>
        </w:rPr>
        <w:t>previamente  con</w:t>
      </w:r>
      <w:proofErr w:type="gramEnd"/>
      <w:r w:rsidRPr="00E7726A">
        <w:rPr>
          <w:rFonts w:asciiTheme="minorBidi" w:hAnsiTheme="minorBidi"/>
          <w:sz w:val="24"/>
          <w:szCs w:val="24"/>
        </w:rPr>
        <w:t xml:space="preserve"> especial profundidad en la persistencia, entidades y su interacción.</w:t>
      </w:r>
    </w:p>
    <w:p w14:paraId="14DD4658" w14:textId="77777777" w:rsidR="00E7726A" w:rsidRPr="00E7726A" w:rsidRDefault="00E7726A" w:rsidP="00E7726A">
      <w:pPr>
        <w:rPr>
          <w:rFonts w:asciiTheme="minorBidi" w:hAnsiTheme="minorBidi"/>
          <w:sz w:val="24"/>
          <w:szCs w:val="24"/>
        </w:rPr>
      </w:pPr>
    </w:p>
    <w:p w14:paraId="07E04D8D" w14:textId="77777777"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Implementación</w:t>
      </w:r>
      <w:r w:rsidRPr="00E7726A">
        <w:rPr>
          <w:rFonts w:asciiTheme="minorBidi" w:hAnsiTheme="minorBidi"/>
          <w:sz w:val="24"/>
          <w:szCs w:val="24"/>
        </w:rPr>
        <w:t xml:space="preserve">: Descripción de los aspectos más relevantes del paso al </w:t>
      </w:r>
      <w:r w:rsidR="00D84CE4" w:rsidRPr="00E7726A">
        <w:rPr>
          <w:rFonts w:asciiTheme="minorBidi" w:hAnsiTheme="minorBidi"/>
          <w:sz w:val="24"/>
          <w:szCs w:val="24"/>
        </w:rPr>
        <w:t>código;</w:t>
      </w:r>
      <w:r w:rsidRPr="00E7726A">
        <w:rPr>
          <w:rFonts w:asciiTheme="minorBidi" w:hAnsiTheme="minorBidi"/>
          <w:sz w:val="24"/>
          <w:szCs w:val="24"/>
        </w:rPr>
        <w:t xml:space="preserve"> base de datos, interfaz de usuario, páginas PHP y librerías.</w:t>
      </w:r>
    </w:p>
    <w:p w14:paraId="430BDAD0" w14:textId="77777777" w:rsidR="00E7726A" w:rsidRPr="00E7726A" w:rsidRDefault="00E7726A" w:rsidP="00E7726A">
      <w:pPr>
        <w:rPr>
          <w:rFonts w:asciiTheme="minorBidi" w:hAnsiTheme="minorBidi"/>
          <w:sz w:val="24"/>
          <w:szCs w:val="24"/>
        </w:rPr>
      </w:pPr>
    </w:p>
    <w:p w14:paraId="38D62711" w14:textId="77777777"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Pruebas</w:t>
      </w:r>
      <w:r w:rsidRPr="00E7726A">
        <w:rPr>
          <w:rFonts w:asciiTheme="minorBidi" w:hAnsiTheme="minorBidi"/>
          <w:sz w:val="24"/>
          <w:szCs w:val="24"/>
        </w:rPr>
        <w:t xml:space="preserve">: Descripción </w:t>
      </w:r>
      <w:proofErr w:type="spellStart"/>
      <w:proofErr w:type="gramStart"/>
      <w:r w:rsidRPr="00E7726A">
        <w:rPr>
          <w:rFonts w:asciiTheme="minorBidi" w:hAnsiTheme="minorBidi"/>
          <w:sz w:val="24"/>
          <w:szCs w:val="24"/>
        </w:rPr>
        <w:t>del</w:t>
      </w:r>
      <w:proofErr w:type="spellEnd"/>
      <w:r w:rsidRPr="00E7726A">
        <w:rPr>
          <w:rFonts w:asciiTheme="minorBidi" w:hAnsiTheme="minorBidi"/>
          <w:sz w:val="24"/>
          <w:szCs w:val="24"/>
        </w:rPr>
        <w:t xml:space="preserve"> la estrategia</w:t>
      </w:r>
      <w:proofErr w:type="gramEnd"/>
      <w:r w:rsidRPr="00E7726A">
        <w:rPr>
          <w:rFonts w:asciiTheme="minorBidi" w:hAnsiTheme="minorBidi"/>
          <w:sz w:val="24"/>
          <w:szCs w:val="24"/>
        </w:rPr>
        <w:t xml:space="preserve"> de validación y pruebas realizadas.</w:t>
      </w:r>
    </w:p>
    <w:p w14:paraId="0AA59849" w14:textId="77777777" w:rsidR="00E7726A" w:rsidRPr="00E7726A" w:rsidRDefault="00E7726A" w:rsidP="00E7726A">
      <w:pPr>
        <w:rPr>
          <w:rFonts w:asciiTheme="minorBidi" w:hAnsiTheme="minorBidi"/>
          <w:sz w:val="24"/>
          <w:szCs w:val="24"/>
        </w:rPr>
      </w:pPr>
    </w:p>
    <w:p w14:paraId="0DCFEB95" w14:textId="77777777"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Despliegue</w:t>
      </w:r>
      <w:r w:rsidRPr="00E7726A">
        <w:rPr>
          <w:rFonts w:asciiTheme="minorBidi" w:hAnsiTheme="minorBidi"/>
          <w:sz w:val="24"/>
          <w:szCs w:val="24"/>
        </w:rPr>
        <w:t>: Descripción relativa a las consideraciones a tener en cuenta para el despliegue en un entorno de computación para el correcto funcionamiento.</w:t>
      </w:r>
    </w:p>
    <w:p w14:paraId="7C8D7C68" w14:textId="77777777" w:rsidR="00E7726A" w:rsidRPr="00E7726A" w:rsidRDefault="00E7726A" w:rsidP="00E7726A">
      <w:pPr>
        <w:rPr>
          <w:rFonts w:asciiTheme="minorBidi" w:hAnsiTheme="minorBidi"/>
          <w:sz w:val="24"/>
          <w:szCs w:val="24"/>
        </w:rPr>
      </w:pPr>
    </w:p>
    <w:p w14:paraId="5AEA9458" w14:textId="77777777"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9E1225">
        <w:rPr>
          <w:rFonts w:asciiTheme="minorBidi" w:hAnsiTheme="minorBidi"/>
          <w:b/>
          <w:bCs/>
          <w:sz w:val="24"/>
          <w:szCs w:val="24"/>
        </w:rPr>
        <w:lastRenderedPageBreak/>
        <w:t>Manual de Usuario</w:t>
      </w:r>
      <w:r w:rsidRPr="00E7726A">
        <w:rPr>
          <w:rFonts w:asciiTheme="minorBidi" w:hAnsiTheme="minorBidi"/>
          <w:sz w:val="24"/>
          <w:szCs w:val="24"/>
        </w:rPr>
        <w:t>: Descripción de la funcionalidad del sistema orientada a su utilización considerando los dos tipos de usuario posible; administrador y usuario general.</w:t>
      </w:r>
    </w:p>
    <w:p w14:paraId="7449E9D4" w14:textId="77777777" w:rsidR="00386225" w:rsidRPr="00E07E3F" w:rsidRDefault="00386225" w:rsidP="00C96D27">
      <w:pPr>
        <w:rPr>
          <w:rFonts w:asciiTheme="minorBidi" w:hAnsiTheme="minorBidi"/>
        </w:rPr>
      </w:pPr>
    </w:p>
    <w:p w14:paraId="529C5F81" w14:textId="77777777" w:rsidR="001F302D" w:rsidRDefault="00064936" w:rsidP="007120B6">
      <w:pPr>
        <w:pStyle w:val="Ttulo1"/>
      </w:pPr>
      <w:bookmarkStart w:id="2" w:name="_Toc536639634"/>
      <w:r>
        <w:lastRenderedPageBreak/>
        <w:t>DESCRIPCIÓN</w:t>
      </w:r>
      <w:bookmarkEnd w:id="2"/>
    </w:p>
    <w:p w14:paraId="5408AA82" w14:textId="77777777"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3" w:name="_Toc535539332"/>
      <w:bookmarkStart w:id="4" w:name="_Toc535539467"/>
      <w:bookmarkStart w:id="5" w:name="_Toc535623553"/>
      <w:bookmarkStart w:id="6" w:name="_Toc536113347"/>
      <w:bookmarkStart w:id="7" w:name="_Toc536405255"/>
      <w:bookmarkStart w:id="8" w:name="_Toc536556007"/>
      <w:bookmarkStart w:id="9" w:name="_Toc536639537"/>
      <w:bookmarkStart w:id="10" w:name="_Toc536639635"/>
      <w:bookmarkEnd w:id="3"/>
      <w:bookmarkEnd w:id="4"/>
      <w:bookmarkEnd w:id="5"/>
      <w:bookmarkEnd w:id="6"/>
      <w:bookmarkEnd w:id="7"/>
      <w:bookmarkEnd w:id="8"/>
      <w:bookmarkEnd w:id="9"/>
      <w:bookmarkEnd w:id="10"/>
    </w:p>
    <w:p w14:paraId="6B82247A" w14:textId="77777777"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1" w:name="_Toc535539333"/>
      <w:bookmarkStart w:id="12" w:name="_Toc535539468"/>
      <w:bookmarkStart w:id="13" w:name="_Toc535623554"/>
      <w:bookmarkStart w:id="14" w:name="_Toc536113348"/>
      <w:bookmarkStart w:id="15" w:name="_Toc536405256"/>
      <w:bookmarkStart w:id="16" w:name="_Toc536556008"/>
      <w:bookmarkStart w:id="17" w:name="_Toc536639538"/>
      <w:bookmarkStart w:id="18" w:name="_Toc536639636"/>
      <w:bookmarkEnd w:id="11"/>
      <w:bookmarkEnd w:id="12"/>
      <w:bookmarkEnd w:id="13"/>
      <w:bookmarkEnd w:id="14"/>
      <w:bookmarkEnd w:id="15"/>
      <w:bookmarkEnd w:id="16"/>
      <w:bookmarkEnd w:id="17"/>
      <w:bookmarkEnd w:id="18"/>
    </w:p>
    <w:p w14:paraId="7ABE41B2" w14:textId="77777777" w:rsidR="00064936" w:rsidRDefault="00064936" w:rsidP="0079431A">
      <w:pPr>
        <w:pStyle w:val="Ttulo2"/>
      </w:pPr>
      <w:bookmarkStart w:id="19" w:name="_Toc536639637"/>
      <w:r>
        <w:t>Objetivo</w:t>
      </w:r>
      <w:bookmarkEnd w:id="19"/>
    </w:p>
    <w:p w14:paraId="6FEB40B9" w14:textId="77777777" w:rsidR="00BD1ADF" w:rsidRPr="00BD1ADF" w:rsidRDefault="00BD1ADF" w:rsidP="00BD1ADF"/>
    <w:p w14:paraId="2F1EEB2D" w14:textId="77777777" w:rsidR="009E1225" w:rsidRDefault="009E1225" w:rsidP="009E1225">
      <w:pPr>
        <w:rPr>
          <w:rFonts w:asciiTheme="minorBidi" w:hAnsiTheme="minorBidi"/>
          <w:sz w:val="24"/>
          <w:szCs w:val="24"/>
        </w:rPr>
      </w:pPr>
      <w:r w:rsidRPr="009E1225">
        <w:rPr>
          <w:rFonts w:asciiTheme="minorBidi" w:hAnsiTheme="minorBidi"/>
          <w:sz w:val="24"/>
          <w:szCs w:val="24"/>
        </w:rPr>
        <w:t xml:space="preserve">El objetivo </w:t>
      </w:r>
      <w:r>
        <w:rPr>
          <w:rFonts w:asciiTheme="minorBidi" w:hAnsiTheme="minorBidi"/>
          <w:sz w:val="24"/>
          <w:szCs w:val="24"/>
        </w:rPr>
        <w:t xml:space="preserve">de la aplicación es la </w:t>
      </w:r>
      <w:r w:rsidRPr="00BD1ADF">
        <w:rPr>
          <w:rFonts w:asciiTheme="minorBidi" w:hAnsiTheme="minorBidi"/>
          <w:b/>
          <w:bCs/>
          <w:sz w:val="24"/>
          <w:szCs w:val="24"/>
        </w:rPr>
        <w:t>gestión de eventos</w:t>
      </w:r>
      <w:r>
        <w:rPr>
          <w:rFonts w:asciiTheme="minorBidi" w:hAnsiTheme="minorBidi"/>
          <w:sz w:val="24"/>
          <w:szCs w:val="24"/>
        </w:rPr>
        <w:t xml:space="preserve"> con </w:t>
      </w:r>
      <w:r w:rsidRPr="009E1225">
        <w:rPr>
          <w:rFonts w:asciiTheme="minorBidi" w:hAnsiTheme="minorBidi"/>
          <w:sz w:val="24"/>
          <w:szCs w:val="24"/>
        </w:rPr>
        <w:t xml:space="preserve">la posibilidad de apuntarse a ellos por parte de los usuarios. Estos podrán </w:t>
      </w:r>
      <w:r w:rsidRPr="00BD1ADF">
        <w:rPr>
          <w:rFonts w:asciiTheme="minorBidi" w:hAnsiTheme="minorBidi"/>
          <w:b/>
          <w:bCs/>
          <w:sz w:val="24"/>
          <w:szCs w:val="24"/>
        </w:rPr>
        <w:t>participar</w:t>
      </w:r>
      <w:r>
        <w:rPr>
          <w:rFonts w:asciiTheme="minorBidi" w:hAnsiTheme="minorBidi"/>
          <w:sz w:val="24"/>
          <w:szCs w:val="24"/>
        </w:rPr>
        <w:t xml:space="preserve"> activamente </w:t>
      </w:r>
      <w:proofErr w:type="gramStart"/>
      <w:r>
        <w:rPr>
          <w:rFonts w:asciiTheme="minorBidi" w:hAnsiTheme="minorBidi"/>
          <w:sz w:val="24"/>
          <w:szCs w:val="24"/>
        </w:rPr>
        <w:t xml:space="preserve">en </w:t>
      </w:r>
      <w:r w:rsidRPr="009E1225">
        <w:rPr>
          <w:rFonts w:asciiTheme="minorBidi" w:hAnsiTheme="minorBidi"/>
          <w:sz w:val="24"/>
          <w:szCs w:val="24"/>
        </w:rPr>
        <w:t xml:space="preserve"> los</w:t>
      </w:r>
      <w:proofErr w:type="gramEnd"/>
      <w:r w:rsidRPr="009E1225">
        <w:rPr>
          <w:rFonts w:asciiTheme="minorBidi" w:hAnsiTheme="minorBidi"/>
          <w:sz w:val="24"/>
          <w:szCs w:val="24"/>
        </w:rPr>
        <w:t xml:space="preserve"> que estén apuntados mediante una </w:t>
      </w:r>
      <w:r w:rsidRPr="00BD1ADF">
        <w:rPr>
          <w:rFonts w:asciiTheme="minorBidi" w:hAnsiTheme="minorBidi"/>
          <w:b/>
          <w:bCs/>
          <w:sz w:val="24"/>
          <w:szCs w:val="24"/>
        </w:rPr>
        <w:t>herramienta de comentarios</w:t>
      </w:r>
      <w:r>
        <w:rPr>
          <w:rFonts w:asciiTheme="minorBidi" w:hAnsiTheme="minorBidi"/>
          <w:sz w:val="24"/>
          <w:szCs w:val="24"/>
        </w:rPr>
        <w:t xml:space="preserve"> donde se podrán publicar </w:t>
      </w:r>
      <w:r w:rsidRPr="009E1225">
        <w:rPr>
          <w:rFonts w:asciiTheme="minorBidi" w:hAnsiTheme="minorBidi"/>
          <w:sz w:val="24"/>
          <w:szCs w:val="24"/>
        </w:rPr>
        <w:t xml:space="preserve">comentarios. </w:t>
      </w:r>
    </w:p>
    <w:p w14:paraId="5030DB76" w14:textId="77777777" w:rsidR="009E1225" w:rsidRPr="009E1225" w:rsidRDefault="009E1225" w:rsidP="009E1225">
      <w:pPr>
        <w:rPr>
          <w:rFonts w:asciiTheme="minorBidi" w:hAnsiTheme="minorBidi"/>
          <w:sz w:val="24"/>
          <w:szCs w:val="24"/>
        </w:rPr>
      </w:pPr>
    </w:p>
    <w:p w14:paraId="7D602DF5" w14:textId="77777777" w:rsidR="009E1225" w:rsidRDefault="00C849DA" w:rsidP="009E1225">
      <w:pPr>
        <w:rPr>
          <w:rFonts w:asciiTheme="minorBidi" w:hAnsiTheme="minorBidi"/>
          <w:sz w:val="24"/>
          <w:szCs w:val="24"/>
        </w:rPr>
      </w:pPr>
      <w:r>
        <w:rPr>
          <w:rFonts w:asciiTheme="minorBidi" w:hAnsiTheme="minorBidi"/>
          <w:sz w:val="24"/>
          <w:szCs w:val="24"/>
        </w:rPr>
        <w:t>Los</w:t>
      </w:r>
      <w:r w:rsidR="009E1225" w:rsidRPr="009E1225">
        <w:rPr>
          <w:rFonts w:asciiTheme="minorBidi" w:hAnsiTheme="minorBidi"/>
          <w:sz w:val="24"/>
          <w:szCs w:val="24"/>
        </w:rPr>
        <w:t xml:space="preserve"> eventos pueden ser tan</w:t>
      </w:r>
      <w:r w:rsidR="00BD1ADF">
        <w:rPr>
          <w:rFonts w:asciiTheme="minorBidi" w:hAnsiTheme="minorBidi"/>
          <w:sz w:val="24"/>
          <w:szCs w:val="24"/>
        </w:rPr>
        <w:t xml:space="preserve">to </w:t>
      </w:r>
      <w:r w:rsidR="00BD1ADF" w:rsidRPr="00BD1ADF">
        <w:rPr>
          <w:rFonts w:asciiTheme="minorBidi" w:hAnsiTheme="minorBidi"/>
          <w:b/>
          <w:bCs/>
          <w:sz w:val="24"/>
          <w:szCs w:val="24"/>
        </w:rPr>
        <w:t>patrocinados</w:t>
      </w:r>
      <w:r w:rsidR="00BD1ADF">
        <w:rPr>
          <w:rFonts w:asciiTheme="minorBidi" w:hAnsiTheme="minorBidi"/>
          <w:sz w:val="24"/>
          <w:szCs w:val="24"/>
        </w:rPr>
        <w:t xml:space="preserve"> por terceras entidades</w:t>
      </w:r>
      <w:r>
        <w:rPr>
          <w:rFonts w:asciiTheme="minorBidi" w:hAnsiTheme="minorBidi"/>
          <w:sz w:val="24"/>
          <w:szCs w:val="24"/>
        </w:rPr>
        <w:t>,</w:t>
      </w:r>
      <w:r w:rsidR="009E1225" w:rsidRPr="009E1225">
        <w:rPr>
          <w:rFonts w:asciiTheme="minorBidi" w:hAnsiTheme="minorBidi"/>
          <w:sz w:val="24"/>
          <w:szCs w:val="24"/>
        </w:rPr>
        <w:t xml:space="preserve"> en forma</w:t>
      </w:r>
      <w:r>
        <w:rPr>
          <w:rFonts w:asciiTheme="minorBidi" w:hAnsiTheme="minorBidi"/>
          <w:sz w:val="24"/>
          <w:szCs w:val="24"/>
        </w:rPr>
        <w:t xml:space="preserve"> de anunciantes, o</w:t>
      </w:r>
      <w:r w:rsidR="009E1225" w:rsidRPr="009E1225">
        <w:rPr>
          <w:rFonts w:asciiTheme="minorBidi" w:hAnsiTheme="minorBidi"/>
          <w:sz w:val="24"/>
          <w:szCs w:val="24"/>
        </w:rPr>
        <w:t xml:space="preserve"> creados por los usuarios. Los anunciantes serán gestionados previamente por usuarios con el rol de administrador. El beneficio de ser un anunciante es que sus eventos se verán por defecto al entrar en la página web, ofreciéndoles una forma perfecta de publicitarse.</w:t>
      </w:r>
    </w:p>
    <w:p w14:paraId="6DD00603" w14:textId="77777777" w:rsidR="00C849DA" w:rsidRPr="009E1225" w:rsidRDefault="00C849DA" w:rsidP="009E1225">
      <w:pPr>
        <w:rPr>
          <w:rFonts w:asciiTheme="minorBidi" w:hAnsiTheme="minorBidi"/>
          <w:sz w:val="24"/>
          <w:szCs w:val="24"/>
        </w:rPr>
      </w:pPr>
    </w:p>
    <w:p w14:paraId="6083A496" w14:textId="77777777" w:rsidR="009E1225" w:rsidRDefault="009E1225" w:rsidP="00C849DA">
      <w:pPr>
        <w:rPr>
          <w:rFonts w:asciiTheme="minorBidi" w:hAnsiTheme="minorBidi"/>
          <w:sz w:val="24"/>
          <w:szCs w:val="24"/>
        </w:rPr>
      </w:pPr>
      <w:r w:rsidRPr="009E1225">
        <w:rPr>
          <w:rFonts w:asciiTheme="minorBidi" w:hAnsiTheme="minorBidi"/>
          <w:sz w:val="24"/>
          <w:szCs w:val="24"/>
        </w:rPr>
        <w:t xml:space="preserve">Los usuarios tienen la </w:t>
      </w:r>
      <w:r w:rsidRPr="00BD1ADF">
        <w:rPr>
          <w:rFonts w:asciiTheme="minorBidi" w:hAnsiTheme="minorBidi"/>
          <w:b/>
          <w:bCs/>
          <w:sz w:val="24"/>
          <w:szCs w:val="24"/>
        </w:rPr>
        <w:t xml:space="preserve">opción de formar grupos y </w:t>
      </w:r>
      <w:r w:rsidR="009978F3">
        <w:rPr>
          <w:rFonts w:asciiTheme="minorBidi" w:hAnsiTheme="minorBidi"/>
          <w:b/>
          <w:bCs/>
          <w:sz w:val="24"/>
          <w:szCs w:val="24"/>
        </w:rPr>
        <w:t>crear</w:t>
      </w:r>
      <w:r w:rsidRPr="00BD1ADF">
        <w:rPr>
          <w:rFonts w:asciiTheme="minorBidi" w:hAnsiTheme="minorBidi"/>
          <w:b/>
          <w:bCs/>
          <w:sz w:val="24"/>
          <w:szCs w:val="24"/>
        </w:rPr>
        <w:t xml:space="preserve"> eventos </w:t>
      </w:r>
      <w:r w:rsidR="009978F3">
        <w:rPr>
          <w:rFonts w:asciiTheme="minorBidi" w:hAnsiTheme="minorBidi"/>
          <w:b/>
          <w:bCs/>
          <w:sz w:val="24"/>
          <w:szCs w:val="24"/>
        </w:rPr>
        <w:t>de</w:t>
      </w:r>
      <w:r w:rsidR="00C849DA" w:rsidRPr="00BD1ADF">
        <w:rPr>
          <w:rFonts w:asciiTheme="minorBidi" w:hAnsiTheme="minorBidi"/>
          <w:b/>
          <w:bCs/>
          <w:sz w:val="24"/>
          <w:szCs w:val="24"/>
        </w:rPr>
        <w:t xml:space="preserve"> estos</w:t>
      </w:r>
      <w:r w:rsidR="00C849DA">
        <w:rPr>
          <w:rFonts w:asciiTheme="minorBidi" w:hAnsiTheme="minorBidi"/>
          <w:sz w:val="24"/>
          <w:szCs w:val="24"/>
        </w:rPr>
        <w:t xml:space="preserve">, </w:t>
      </w:r>
      <w:r w:rsidR="00871398">
        <w:rPr>
          <w:rFonts w:asciiTheme="minorBidi" w:hAnsiTheme="minorBidi"/>
          <w:sz w:val="24"/>
          <w:szCs w:val="24"/>
        </w:rPr>
        <w:t>apoyando</w:t>
      </w:r>
      <w:r w:rsidR="009978F3">
        <w:rPr>
          <w:rFonts w:asciiTheme="minorBidi" w:hAnsiTheme="minorBidi"/>
          <w:sz w:val="24"/>
          <w:szCs w:val="24"/>
        </w:rPr>
        <w:t xml:space="preserve"> </w:t>
      </w:r>
      <w:r w:rsidR="00C849DA">
        <w:rPr>
          <w:rFonts w:asciiTheme="minorBidi" w:hAnsiTheme="minorBidi"/>
          <w:sz w:val="24"/>
          <w:szCs w:val="24"/>
        </w:rPr>
        <w:t xml:space="preserve">la </w:t>
      </w:r>
      <w:r w:rsidR="00C849DA" w:rsidRPr="00BD1ADF">
        <w:rPr>
          <w:rFonts w:asciiTheme="minorBidi" w:hAnsiTheme="minorBidi"/>
          <w:b/>
          <w:bCs/>
          <w:sz w:val="24"/>
          <w:szCs w:val="24"/>
        </w:rPr>
        <w:t xml:space="preserve">formación de </w:t>
      </w:r>
      <w:r w:rsidRPr="00BD1ADF">
        <w:rPr>
          <w:rFonts w:asciiTheme="minorBidi" w:hAnsiTheme="minorBidi"/>
          <w:b/>
          <w:bCs/>
          <w:sz w:val="24"/>
          <w:szCs w:val="24"/>
        </w:rPr>
        <w:t xml:space="preserve">comunidades </w:t>
      </w:r>
      <w:r w:rsidR="00C849DA" w:rsidRPr="00BD1ADF">
        <w:rPr>
          <w:rFonts w:asciiTheme="minorBidi" w:hAnsiTheme="minorBidi"/>
          <w:b/>
          <w:bCs/>
          <w:sz w:val="24"/>
          <w:szCs w:val="24"/>
        </w:rPr>
        <w:t>con</w:t>
      </w:r>
      <w:r w:rsidRPr="00BD1ADF">
        <w:rPr>
          <w:rFonts w:asciiTheme="minorBidi" w:hAnsiTheme="minorBidi"/>
          <w:b/>
          <w:bCs/>
          <w:sz w:val="24"/>
          <w:szCs w:val="24"/>
        </w:rPr>
        <w:t xml:space="preserve"> una motivación común</w:t>
      </w:r>
      <w:r w:rsidR="00001A5A">
        <w:rPr>
          <w:rFonts w:asciiTheme="minorBidi" w:hAnsiTheme="minorBidi"/>
          <w:b/>
          <w:bCs/>
          <w:sz w:val="24"/>
          <w:szCs w:val="24"/>
        </w:rPr>
        <w:t xml:space="preserve">, </w:t>
      </w:r>
      <w:r w:rsidR="00001A5A" w:rsidRPr="00001A5A">
        <w:rPr>
          <w:rFonts w:asciiTheme="minorBidi" w:hAnsiTheme="minorBidi"/>
          <w:bCs/>
          <w:sz w:val="24"/>
          <w:szCs w:val="24"/>
        </w:rPr>
        <w:t>los grupos cuentan con logros</w:t>
      </w:r>
      <w:r w:rsidR="00001A5A">
        <w:rPr>
          <w:rFonts w:asciiTheme="minorBidi" w:hAnsiTheme="minorBidi"/>
          <w:bCs/>
          <w:sz w:val="24"/>
          <w:szCs w:val="24"/>
        </w:rPr>
        <w:t xml:space="preserve"> e imágenes para promocionar las comunidades y darles un valor adicional, de forma que los usuarios se sientan motivados a crearlas e interactuar con </w:t>
      </w:r>
      <w:proofErr w:type="spellStart"/>
      <w:proofErr w:type="gramStart"/>
      <w:r w:rsidR="00001A5A">
        <w:rPr>
          <w:rFonts w:asciiTheme="minorBidi" w:hAnsiTheme="minorBidi"/>
          <w:bCs/>
          <w:sz w:val="24"/>
          <w:szCs w:val="24"/>
        </w:rPr>
        <w:t>ellas</w:t>
      </w:r>
      <w:r w:rsidRPr="009E1225">
        <w:rPr>
          <w:rFonts w:asciiTheme="minorBidi" w:hAnsiTheme="minorBidi"/>
          <w:sz w:val="24"/>
          <w:szCs w:val="24"/>
        </w:rPr>
        <w:t>.Toda</w:t>
      </w:r>
      <w:proofErr w:type="spellEnd"/>
      <w:proofErr w:type="gramEnd"/>
      <w:r w:rsidRPr="009E1225">
        <w:rPr>
          <w:rFonts w:asciiTheme="minorBidi" w:hAnsiTheme="minorBidi"/>
          <w:sz w:val="24"/>
          <w:szCs w:val="24"/>
        </w:rPr>
        <w:t xml:space="preserve"> la información volcada en</w:t>
      </w:r>
      <w:r w:rsidR="00C849DA">
        <w:rPr>
          <w:rFonts w:asciiTheme="minorBidi" w:hAnsiTheme="minorBidi"/>
          <w:sz w:val="24"/>
          <w:szCs w:val="24"/>
        </w:rPr>
        <w:t xml:space="preserve"> la aplicación se guardará en una</w:t>
      </w:r>
      <w:r w:rsidRPr="009E1225">
        <w:rPr>
          <w:rFonts w:asciiTheme="minorBidi" w:hAnsiTheme="minorBidi"/>
          <w:sz w:val="24"/>
          <w:szCs w:val="24"/>
        </w:rPr>
        <w:t xml:space="preserve"> base de datos de forma que </w:t>
      </w:r>
      <w:r w:rsidR="00BD1ADF">
        <w:rPr>
          <w:rFonts w:asciiTheme="minorBidi" w:hAnsiTheme="minorBidi"/>
          <w:sz w:val="24"/>
          <w:szCs w:val="24"/>
        </w:rPr>
        <w:t>se facilite el correcto funcionamiento, mantenimiento y extensión futura.</w:t>
      </w:r>
    </w:p>
    <w:p w14:paraId="354E064E" w14:textId="77777777" w:rsidR="00BD1ADF" w:rsidRPr="009E1225" w:rsidRDefault="00BD1ADF" w:rsidP="00C849DA">
      <w:pPr>
        <w:rPr>
          <w:rFonts w:asciiTheme="minorBidi" w:hAnsiTheme="minorBidi"/>
          <w:sz w:val="24"/>
          <w:szCs w:val="24"/>
        </w:rPr>
      </w:pPr>
    </w:p>
    <w:p w14:paraId="0D54A2D3" w14:textId="77777777" w:rsidR="00BD1ADF" w:rsidRDefault="009E1225" w:rsidP="00BD1ADF">
      <w:pPr>
        <w:rPr>
          <w:rFonts w:asciiTheme="minorBidi" w:hAnsiTheme="minorBidi"/>
          <w:sz w:val="24"/>
          <w:szCs w:val="24"/>
        </w:rPr>
      </w:pPr>
      <w:r w:rsidRPr="009E1225">
        <w:rPr>
          <w:rFonts w:asciiTheme="minorBidi" w:hAnsiTheme="minorBidi"/>
          <w:sz w:val="24"/>
          <w:szCs w:val="24"/>
        </w:rPr>
        <w:t>Se puede navegar por la</w:t>
      </w:r>
      <w:r w:rsidR="00BD1ADF">
        <w:rPr>
          <w:rFonts w:asciiTheme="minorBidi" w:hAnsiTheme="minorBidi"/>
          <w:sz w:val="24"/>
          <w:szCs w:val="24"/>
        </w:rPr>
        <w:t>s</w:t>
      </w:r>
      <w:r w:rsidRPr="009E1225">
        <w:rPr>
          <w:rFonts w:asciiTheme="minorBidi" w:hAnsiTheme="minorBidi"/>
          <w:sz w:val="24"/>
          <w:szCs w:val="24"/>
        </w:rPr>
        <w:t xml:space="preserve"> página</w:t>
      </w:r>
      <w:r w:rsidR="00BD1ADF">
        <w:rPr>
          <w:rFonts w:asciiTheme="minorBidi" w:hAnsiTheme="minorBidi"/>
          <w:sz w:val="24"/>
          <w:szCs w:val="24"/>
        </w:rPr>
        <w:t>s</w:t>
      </w:r>
      <w:r w:rsidRPr="009E1225">
        <w:rPr>
          <w:rFonts w:asciiTheme="minorBidi" w:hAnsiTheme="minorBidi"/>
          <w:sz w:val="24"/>
          <w:szCs w:val="24"/>
        </w:rPr>
        <w:t xml:space="preserve"> web </w:t>
      </w:r>
      <w:r w:rsidR="00BD1ADF">
        <w:rPr>
          <w:rFonts w:asciiTheme="minorBidi" w:hAnsiTheme="minorBidi"/>
          <w:sz w:val="24"/>
          <w:szCs w:val="24"/>
        </w:rPr>
        <w:t>de la aplicación bien como</w:t>
      </w:r>
      <w:r w:rsidRPr="009E1225">
        <w:rPr>
          <w:rFonts w:asciiTheme="minorBidi" w:hAnsiTheme="minorBidi"/>
          <w:sz w:val="24"/>
          <w:szCs w:val="24"/>
        </w:rPr>
        <w:t xml:space="preserve"> usuario registrado o sin registrar. Para poder crear eventos, acceder al panel de usuario y postear mensajes será necesario que e</w:t>
      </w:r>
      <w:r w:rsidR="00BD1ADF">
        <w:rPr>
          <w:rFonts w:asciiTheme="minorBidi" w:hAnsiTheme="minorBidi"/>
          <w:sz w:val="24"/>
          <w:szCs w:val="24"/>
        </w:rPr>
        <w:t xml:space="preserve">l usuario haya introducido sus credenciales (usuario y </w:t>
      </w:r>
      <w:proofErr w:type="spellStart"/>
      <w:proofErr w:type="gramStart"/>
      <w:r w:rsidR="00BD1ADF">
        <w:rPr>
          <w:rFonts w:asciiTheme="minorBidi" w:hAnsiTheme="minorBidi"/>
          <w:sz w:val="24"/>
          <w:szCs w:val="24"/>
        </w:rPr>
        <w:t>password</w:t>
      </w:r>
      <w:proofErr w:type="spellEnd"/>
      <w:proofErr w:type="gramEnd"/>
      <w:r w:rsidR="00BD1ADF">
        <w:rPr>
          <w:rFonts w:asciiTheme="minorBidi" w:hAnsiTheme="minorBidi"/>
          <w:sz w:val="24"/>
          <w:szCs w:val="24"/>
        </w:rPr>
        <w:t>) en la página correspondiente de la aplicación</w:t>
      </w:r>
      <w:r w:rsidRPr="009E1225">
        <w:rPr>
          <w:rFonts w:asciiTheme="minorBidi" w:hAnsiTheme="minorBidi"/>
          <w:sz w:val="24"/>
          <w:szCs w:val="24"/>
        </w:rPr>
        <w:t xml:space="preserve">. </w:t>
      </w:r>
      <w:r w:rsidR="00BD1ADF">
        <w:rPr>
          <w:rFonts w:asciiTheme="minorBidi" w:hAnsiTheme="minorBidi"/>
          <w:sz w:val="24"/>
          <w:szCs w:val="24"/>
        </w:rPr>
        <w:t>El administrador será el único</w:t>
      </w:r>
      <w:r w:rsidRPr="009E1225">
        <w:rPr>
          <w:rFonts w:asciiTheme="minorBidi" w:hAnsiTheme="minorBidi"/>
          <w:sz w:val="24"/>
          <w:szCs w:val="24"/>
        </w:rPr>
        <w:t xml:space="preserve"> usuario </w:t>
      </w:r>
      <w:r w:rsidR="00BD1ADF">
        <w:rPr>
          <w:rFonts w:asciiTheme="minorBidi" w:hAnsiTheme="minorBidi"/>
          <w:sz w:val="24"/>
          <w:szCs w:val="24"/>
        </w:rPr>
        <w:t>con acceso a un área de gestión donde se podrán realizar las acciones propias de este rol.</w:t>
      </w:r>
    </w:p>
    <w:p w14:paraId="02F72CE2" w14:textId="77777777" w:rsidR="00BD1ADF" w:rsidRDefault="00BD1ADF">
      <w:pPr>
        <w:spacing w:after="160" w:line="259" w:lineRule="auto"/>
        <w:ind w:firstLine="0"/>
        <w:jc w:val="left"/>
        <w:rPr>
          <w:rFonts w:asciiTheme="minorBidi" w:hAnsiTheme="minorBidi"/>
          <w:sz w:val="24"/>
          <w:szCs w:val="24"/>
        </w:rPr>
      </w:pPr>
      <w:r>
        <w:rPr>
          <w:rFonts w:asciiTheme="minorBidi" w:hAnsiTheme="minorBidi"/>
          <w:sz w:val="24"/>
          <w:szCs w:val="24"/>
        </w:rPr>
        <w:br w:type="page"/>
      </w:r>
    </w:p>
    <w:p w14:paraId="5F817E5E" w14:textId="77777777" w:rsidR="00064936" w:rsidRDefault="00BD1ADF" w:rsidP="00064936">
      <w:pPr>
        <w:pStyle w:val="Ttulo2"/>
      </w:pPr>
      <w:bookmarkStart w:id="20" w:name="_Toc536639638"/>
      <w:r>
        <w:lastRenderedPageBreak/>
        <w:t>E</w:t>
      </w:r>
      <w:r w:rsidR="00064936">
        <w:t>squema de Navegación</w:t>
      </w:r>
      <w:r>
        <w:t xml:space="preserve"> Web</w:t>
      </w:r>
      <w:bookmarkEnd w:id="20"/>
    </w:p>
    <w:p w14:paraId="05D9B2B2" w14:textId="77777777" w:rsidR="00F072FF" w:rsidRDefault="00F072FF" w:rsidP="00064936">
      <w:pPr>
        <w:rPr>
          <w:rFonts w:asciiTheme="minorBidi" w:hAnsiTheme="minorBidi"/>
          <w:sz w:val="24"/>
          <w:szCs w:val="24"/>
        </w:rPr>
      </w:pPr>
    </w:p>
    <w:p w14:paraId="0BA91947" w14:textId="77777777" w:rsidR="00BD1ADF" w:rsidRDefault="00BD1ADF" w:rsidP="00064936">
      <w:pPr>
        <w:rPr>
          <w:rFonts w:asciiTheme="minorBidi" w:hAnsiTheme="minorBidi"/>
          <w:sz w:val="24"/>
          <w:szCs w:val="24"/>
        </w:rPr>
      </w:pPr>
      <w:r>
        <w:rPr>
          <w:rFonts w:asciiTheme="minorBidi" w:hAnsiTheme="minorBidi"/>
          <w:sz w:val="24"/>
          <w:szCs w:val="24"/>
        </w:rPr>
        <w:t xml:space="preserve">A </w:t>
      </w:r>
      <w:r w:rsidR="005510E2">
        <w:rPr>
          <w:rFonts w:asciiTheme="minorBidi" w:hAnsiTheme="minorBidi"/>
          <w:sz w:val="24"/>
          <w:szCs w:val="24"/>
        </w:rPr>
        <w:t>continuación,</w:t>
      </w:r>
      <w:r>
        <w:rPr>
          <w:rFonts w:asciiTheme="minorBidi" w:hAnsiTheme="minorBidi"/>
          <w:sz w:val="24"/>
          <w:szCs w:val="24"/>
        </w:rPr>
        <w:t xml:space="preserve"> se presenta un mapa de navegación Web para facilitar la comprensión del alcance del sistema a alto nivel, si bien la interfaz de usuario se describirá en apartados posteriores.</w:t>
      </w:r>
    </w:p>
    <w:p w14:paraId="713B7EA0" w14:textId="77777777" w:rsidR="005510E2" w:rsidRDefault="005510E2" w:rsidP="005510E2">
      <w:pPr>
        <w:ind w:firstLine="0"/>
        <w:rPr>
          <w:rFonts w:asciiTheme="minorBidi" w:hAnsiTheme="minorBidi"/>
          <w:sz w:val="24"/>
          <w:szCs w:val="24"/>
        </w:rPr>
      </w:pPr>
    </w:p>
    <w:p w14:paraId="1275A50E" w14:textId="77777777" w:rsidR="00F072FF" w:rsidRPr="00F072FF" w:rsidRDefault="00894F50" w:rsidP="005510E2">
      <w:pPr>
        <w:ind w:firstLine="0"/>
        <w:rPr>
          <w:rFonts w:asciiTheme="minorBidi" w:hAnsiTheme="minorBidi"/>
          <w:sz w:val="24"/>
          <w:szCs w:val="24"/>
        </w:rPr>
      </w:pPr>
      <w:r>
        <w:rPr>
          <w:rFonts w:asciiTheme="minorBidi" w:hAnsiTheme="minorBidi"/>
          <w:noProof/>
          <w:sz w:val="24"/>
          <w:szCs w:val="24"/>
        </w:rPr>
        <w:drawing>
          <wp:inline distT="0" distB="0" distL="0" distR="0" wp14:anchorId="567318AD" wp14:editId="18869B63">
            <wp:extent cx="5579745" cy="4184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a Navegación Web V0-3 (1).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inline>
        </w:drawing>
      </w:r>
    </w:p>
    <w:p w14:paraId="4649D756" w14:textId="77777777" w:rsidR="00AA1FC0" w:rsidRPr="005F7BAD" w:rsidRDefault="00B71789" w:rsidP="00AA1FC0">
      <w:pPr>
        <w:rPr>
          <w:rFonts w:asciiTheme="minorBidi" w:hAnsiTheme="minorBidi"/>
          <w:sz w:val="24"/>
          <w:szCs w:val="24"/>
        </w:rPr>
      </w:pPr>
      <w:r>
        <w:rPr>
          <w:rStyle w:val="apple-converted-space"/>
          <w:rFonts w:cs="Arial"/>
          <w:color w:val="222222"/>
          <w:sz w:val="21"/>
          <w:szCs w:val="21"/>
          <w:shd w:val="clear" w:color="auto" w:fill="FFFFFF"/>
        </w:rPr>
        <w:t> </w:t>
      </w:r>
      <w:r w:rsidR="00AA1FC0" w:rsidRPr="005F7BAD">
        <w:rPr>
          <w:rFonts w:asciiTheme="minorBidi" w:hAnsiTheme="minorBidi"/>
          <w:sz w:val="24"/>
          <w:szCs w:val="24"/>
        </w:rPr>
        <w:t>La accesibilidad a las funciones proporcionadas por el Sistema de Gestión de Eventos depende del tipo de usuario:</w:t>
      </w:r>
    </w:p>
    <w:p w14:paraId="19D6E280" w14:textId="77777777" w:rsidR="00AA1FC0" w:rsidRPr="005F7BAD" w:rsidRDefault="00AA1FC0" w:rsidP="00AA1FC0">
      <w:pPr>
        <w:rPr>
          <w:rFonts w:asciiTheme="minorBidi" w:hAnsiTheme="minorBidi"/>
          <w:sz w:val="24"/>
          <w:szCs w:val="24"/>
        </w:rPr>
      </w:pPr>
    </w:p>
    <w:p w14:paraId="63BBFD53"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Usuario no registrado</w:t>
      </w:r>
    </w:p>
    <w:p w14:paraId="3DF2352A"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Usuario registrado</w:t>
      </w:r>
    </w:p>
    <w:p w14:paraId="0FEE6833"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Administrador</w:t>
      </w:r>
    </w:p>
    <w:p w14:paraId="48201B22"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no registrado puede visualizar la lista de eventos publicados y detalle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la lista de grupos de usuarios existentes, detalle de estos y galería de fotografía relacionadas.</w:t>
      </w:r>
    </w:p>
    <w:p w14:paraId="12BDC072" w14:textId="77777777" w:rsidR="00AA1FC0" w:rsidRPr="005F7BAD" w:rsidRDefault="00AA1FC0" w:rsidP="00AA1FC0">
      <w:pPr>
        <w:rPr>
          <w:rFonts w:asciiTheme="minorBidi" w:hAnsiTheme="minorBidi"/>
          <w:sz w:val="24"/>
          <w:szCs w:val="24"/>
        </w:rPr>
      </w:pPr>
    </w:p>
    <w:p w14:paraId="148C87C5"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lastRenderedPageBreak/>
        <w:t xml:space="preserve">Por otra parte, un usuario puede registrarse proporcionando los datos de alta. Una vez registrado, e introducidas sus credenciales, usuario y </w:t>
      </w:r>
      <w:proofErr w:type="spellStart"/>
      <w:proofErr w:type="gramStart"/>
      <w:r w:rsidRPr="005F7BAD">
        <w:rPr>
          <w:rFonts w:asciiTheme="minorBidi" w:hAnsiTheme="minorBidi"/>
          <w:sz w:val="24"/>
          <w:szCs w:val="24"/>
        </w:rPr>
        <w:t>password</w:t>
      </w:r>
      <w:proofErr w:type="spellEnd"/>
      <w:proofErr w:type="gramEnd"/>
      <w:r w:rsidRPr="005F7BAD">
        <w:rPr>
          <w:rFonts w:asciiTheme="minorBidi" w:hAnsiTheme="minorBidi"/>
          <w:sz w:val="24"/>
          <w:szCs w:val="24"/>
        </w:rPr>
        <w:t>, el usuario tiene acceso a funciones de creación, modificación y borrado que extienden las de visualización.</w:t>
      </w:r>
    </w:p>
    <w:p w14:paraId="6E414670" w14:textId="77777777" w:rsidR="00AA1FC0" w:rsidRPr="005F7BAD" w:rsidRDefault="00AA1FC0" w:rsidP="00AA1FC0">
      <w:pPr>
        <w:rPr>
          <w:rFonts w:asciiTheme="minorBidi" w:hAnsiTheme="minorBidi"/>
          <w:sz w:val="24"/>
          <w:szCs w:val="24"/>
        </w:rPr>
      </w:pPr>
    </w:p>
    <w:p w14:paraId="59382787"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En relación a los eventos, un usuario registrado puede crearlos, modificarlos o borrarlos, publicar comentarios sobre los mismos y realizar o cancelar reservas.</w:t>
      </w:r>
    </w:p>
    <w:p w14:paraId="5A515529" w14:textId="77777777" w:rsidR="00AA1FC0" w:rsidRPr="005F7BAD" w:rsidRDefault="00AA1FC0" w:rsidP="00AA1FC0">
      <w:pPr>
        <w:rPr>
          <w:rFonts w:asciiTheme="minorBidi" w:hAnsiTheme="minorBidi"/>
          <w:sz w:val="24"/>
          <w:szCs w:val="24"/>
        </w:rPr>
      </w:pPr>
    </w:p>
    <w:p w14:paraId="7D3CEE0B"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registrado puede crear grupos en los que otros usuarios pueden incorporarse y publicar </w:t>
      </w:r>
      <w:proofErr w:type="gramStart"/>
      <w:r w:rsidRPr="005F7BAD">
        <w:rPr>
          <w:rFonts w:asciiTheme="minorBidi" w:hAnsiTheme="minorBidi"/>
          <w:sz w:val="24"/>
          <w:szCs w:val="24"/>
        </w:rPr>
        <w:t>fotografías</w:t>
      </w:r>
      <w:proofErr w:type="gramEnd"/>
      <w:r w:rsidRPr="005F7BAD">
        <w:rPr>
          <w:rFonts w:asciiTheme="minorBidi" w:hAnsiTheme="minorBidi"/>
          <w:sz w:val="24"/>
          <w:szCs w:val="24"/>
        </w:rPr>
        <w:t xml:space="preserve"> así como acceder a los datos asociados a su cuenta.</w:t>
      </w:r>
    </w:p>
    <w:p w14:paraId="25850845" w14:textId="77777777" w:rsidR="00AA1FC0" w:rsidRPr="005F7BAD" w:rsidRDefault="00AA1FC0" w:rsidP="00AA1FC0">
      <w:pPr>
        <w:rPr>
          <w:rFonts w:asciiTheme="minorBidi" w:hAnsiTheme="minorBidi"/>
          <w:sz w:val="24"/>
          <w:szCs w:val="24"/>
        </w:rPr>
      </w:pPr>
    </w:p>
    <w:p w14:paraId="7B9B04AC"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administrador puede acceder a un panel especifico que da acceso a la lista de anunciantes permitiendo la gestión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creación, modificación y borrado.</w:t>
      </w:r>
    </w:p>
    <w:p w14:paraId="050F30E0" w14:textId="77777777" w:rsidR="00743B49" w:rsidRPr="00B71789" w:rsidRDefault="00743B49" w:rsidP="005510E2">
      <w:pPr>
        <w:ind w:firstLine="0"/>
      </w:pPr>
    </w:p>
    <w:p w14:paraId="32D2B48D" w14:textId="77777777" w:rsidR="007B5C89" w:rsidRDefault="002E0A4F" w:rsidP="007B5C89">
      <w:pPr>
        <w:pStyle w:val="Ttulo1"/>
      </w:pPr>
      <w:bookmarkStart w:id="21" w:name="_Toc536639639"/>
      <w:r>
        <w:lastRenderedPageBreak/>
        <w:t>ANÁLISIS</w:t>
      </w:r>
      <w:bookmarkEnd w:id="21"/>
    </w:p>
    <w:p w14:paraId="58656162" w14:textId="77777777"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22" w:name="_Toc535539472"/>
      <w:bookmarkStart w:id="23" w:name="_Toc535623558"/>
      <w:bookmarkStart w:id="24" w:name="_Toc536113352"/>
      <w:bookmarkStart w:id="25" w:name="_Toc536405260"/>
      <w:bookmarkStart w:id="26" w:name="_Toc536556012"/>
      <w:bookmarkStart w:id="27" w:name="_Toc536639542"/>
      <w:bookmarkStart w:id="28" w:name="_Toc536639640"/>
      <w:bookmarkEnd w:id="22"/>
      <w:bookmarkEnd w:id="23"/>
      <w:bookmarkEnd w:id="24"/>
      <w:bookmarkEnd w:id="25"/>
      <w:bookmarkEnd w:id="26"/>
      <w:bookmarkEnd w:id="27"/>
      <w:bookmarkEnd w:id="28"/>
    </w:p>
    <w:p w14:paraId="4455D67A" w14:textId="77777777" w:rsidR="00064936" w:rsidRDefault="00064936" w:rsidP="00EF64E8">
      <w:pPr>
        <w:pStyle w:val="Ttulo2"/>
      </w:pPr>
      <w:bookmarkStart w:id="29" w:name="_Toc536639641"/>
      <w:r>
        <w:t>Diagramas de Casos de Uso</w:t>
      </w:r>
      <w:bookmarkEnd w:id="29"/>
    </w:p>
    <w:p w14:paraId="2C11D30C" w14:textId="77777777" w:rsidR="00064936" w:rsidRDefault="00AA1FC0" w:rsidP="00064936">
      <w:r>
        <w:rPr>
          <w:noProof/>
        </w:rPr>
        <w:drawing>
          <wp:inline distT="0" distB="0" distL="0" distR="0" wp14:anchorId="7F03E613" wp14:editId="539E612F">
            <wp:extent cx="5579745" cy="4017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4017645"/>
                    </a:xfrm>
                    <a:prstGeom prst="rect">
                      <a:avLst/>
                    </a:prstGeom>
                  </pic:spPr>
                </pic:pic>
              </a:graphicData>
            </a:graphic>
          </wp:inline>
        </w:drawing>
      </w:r>
    </w:p>
    <w:p w14:paraId="42DA4D33" w14:textId="77777777" w:rsidR="00064936" w:rsidRDefault="00064936" w:rsidP="00064936"/>
    <w:p w14:paraId="4BD06F33" w14:textId="77777777" w:rsidR="00064936" w:rsidRDefault="00064936" w:rsidP="00EF64E8">
      <w:pPr>
        <w:pStyle w:val="Ttulo2"/>
      </w:pPr>
      <w:bookmarkStart w:id="30" w:name="_Toc536639642"/>
      <w:r>
        <w:t>Descripción de Casos de Uso</w:t>
      </w:r>
      <w:bookmarkEnd w:id="30"/>
    </w:p>
    <w:p w14:paraId="1646D0EB" w14:textId="77777777" w:rsidR="0065032C" w:rsidRPr="0055461B"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7DD0E137"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C99599" w14:textId="77777777" w:rsidR="0065032C" w:rsidRPr="00421E43" w:rsidRDefault="0065032C" w:rsidP="007B0FCE">
            <w:pPr>
              <w:pStyle w:val="Ttulo3"/>
            </w:pPr>
            <w:bookmarkStart w:id="31" w:name="_Toc533814793"/>
            <w:bookmarkStart w:id="32" w:name="_Toc536639643"/>
            <w:r w:rsidRPr="00421E43">
              <w:t>CU-</w:t>
            </w:r>
            <w:r>
              <w:t>01</w:t>
            </w:r>
            <w:bookmarkEnd w:id="31"/>
            <w:bookmarkEnd w:id="3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7CDA56" w14:textId="77777777" w:rsidR="0065032C" w:rsidRPr="00421E43" w:rsidRDefault="0065032C" w:rsidP="007B0FCE">
            <w:pPr>
              <w:pStyle w:val="Predeterminado"/>
              <w:rPr>
                <w:sz w:val="20"/>
                <w:szCs w:val="20"/>
              </w:rPr>
            </w:pPr>
            <w:proofErr w:type="spellStart"/>
            <w:r>
              <w:rPr>
                <w:b/>
                <w:sz w:val="20"/>
                <w:szCs w:val="20"/>
              </w:rPr>
              <w:t>Login</w:t>
            </w:r>
            <w:proofErr w:type="spellEnd"/>
          </w:p>
        </w:tc>
      </w:tr>
      <w:tr w:rsidR="0065032C" w:rsidRPr="00421E43" w14:paraId="2E36395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5D023A"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2B3FA9" w14:textId="77777777" w:rsidR="0065032C" w:rsidRPr="003207F9" w:rsidRDefault="0065032C" w:rsidP="007B0FCE">
            <w:pPr>
              <w:pStyle w:val="Predeterminado"/>
              <w:rPr>
                <w:sz w:val="20"/>
                <w:szCs w:val="20"/>
              </w:rPr>
            </w:pPr>
            <w:r w:rsidRPr="003B201C">
              <w:rPr>
                <w:sz w:val="20"/>
                <w:szCs w:val="20"/>
              </w:rPr>
              <w:t xml:space="preserve">El sistema deberá permitir que los </w:t>
            </w:r>
            <w:r>
              <w:rPr>
                <w:sz w:val="20"/>
                <w:szCs w:val="20"/>
              </w:rPr>
              <w:t>usuarios se loguen en el sistema.</w:t>
            </w:r>
          </w:p>
        </w:tc>
      </w:tr>
      <w:tr w:rsidR="0065032C" w:rsidRPr="00421E43" w14:paraId="3E066C3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43B877"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08ADF5" w14:textId="77777777" w:rsidR="0065032C" w:rsidRPr="00421E43" w:rsidRDefault="0065032C" w:rsidP="007B0FCE">
            <w:pPr>
              <w:pStyle w:val="Predeterminado"/>
              <w:rPr>
                <w:sz w:val="20"/>
                <w:szCs w:val="20"/>
              </w:rPr>
            </w:pPr>
            <w:r>
              <w:rPr>
                <w:sz w:val="20"/>
                <w:szCs w:val="20"/>
              </w:rPr>
              <w:t>Persona</w:t>
            </w:r>
          </w:p>
        </w:tc>
      </w:tr>
      <w:tr w:rsidR="0065032C" w:rsidRPr="00421E43" w14:paraId="5590134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735101"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F75BF8" w14:textId="77777777" w:rsidR="0065032C" w:rsidRPr="00421E43" w:rsidRDefault="0065032C" w:rsidP="007B0FCE">
            <w:pPr>
              <w:pStyle w:val="Predeterminado"/>
              <w:rPr>
                <w:sz w:val="20"/>
                <w:szCs w:val="20"/>
              </w:rPr>
            </w:pPr>
            <w:r>
              <w:rPr>
                <w:sz w:val="20"/>
                <w:szCs w:val="20"/>
              </w:rPr>
              <w:t>-</w:t>
            </w:r>
          </w:p>
        </w:tc>
      </w:tr>
      <w:tr w:rsidR="0065032C" w:rsidRPr="00421E43" w14:paraId="7042E34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418BDA"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9EEEFB" w14:textId="77777777" w:rsidR="0065032C" w:rsidRDefault="0065032C" w:rsidP="007B0FCE">
            <w:pPr>
              <w:pStyle w:val="Predeterminado"/>
              <w:rPr>
                <w:sz w:val="20"/>
                <w:szCs w:val="20"/>
              </w:rPr>
            </w:pPr>
            <w:r>
              <w:rPr>
                <w:sz w:val="20"/>
                <w:szCs w:val="20"/>
              </w:rPr>
              <w:t>-</w:t>
            </w:r>
          </w:p>
        </w:tc>
      </w:tr>
      <w:tr w:rsidR="0065032C" w:rsidRPr="00421E43" w14:paraId="47D9D25C"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1621AA"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164ECC" w14:textId="77777777" w:rsidR="0065032C" w:rsidRPr="00421E43" w:rsidRDefault="0065032C" w:rsidP="007B0FCE">
            <w:pPr>
              <w:pStyle w:val="Predeterminado"/>
              <w:rPr>
                <w:sz w:val="20"/>
                <w:szCs w:val="20"/>
              </w:rPr>
            </w:pPr>
            <w:r>
              <w:rPr>
                <w:sz w:val="20"/>
                <w:szCs w:val="20"/>
              </w:rPr>
              <w:t>El usuario quedará logado en el sistema.</w:t>
            </w:r>
          </w:p>
        </w:tc>
      </w:tr>
      <w:tr w:rsidR="0065032C" w:rsidRPr="00421E43" w14:paraId="119CA8E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A67DCA1"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D87D1B9"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8579C0"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122EFC62"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20833A1"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FB18A8B"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1CD547" w14:textId="77777777" w:rsidR="0065032C" w:rsidRPr="003207F9" w:rsidRDefault="0065032C" w:rsidP="007B0FCE">
            <w:r>
              <w:t xml:space="preserve">El usuario accede al menú de </w:t>
            </w:r>
            <w:proofErr w:type="spellStart"/>
            <w:r>
              <w:t>login</w:t>
            </w:r>
            <w:proofErr w:type="spellEnd"/>
          </w:p>
        </w:tc>
      </w:tr>
      <w:tr w:rsidR="0065032C" w:rsidRPr="00421E43" w14:paraId="70D93C85"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F94EB2F"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0F2AA9"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E48544" w14:textId="77777777" w:rsidR="0065032C" w:rsidRPr="003207F9" w:rsidRDefault="0065032C" w:rsidP="007B0FCE">
            <w:r>
              <w:t>El sistema pide el usuario y la contraseña</w:t>
            </w:r>
          </w:p>
        </w:tc>
      </w:tr>
      <w:tr w:rsidR="0065032C" w:rsidRPr="00421E43" w14:paraId="3C60AD6A"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8F3AAB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E8CD47"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17E95E" w14:textId="77777777" w:rsidR="0065032C" w:rsidRPr="003207F9" w:rsidRDefault="0065032C" w:rsidP="007B0FCE">
            <w:r>
              <w:t>El usuario introduce el usuario y la contraseña</w:t>
            </w:r>
          </w:p>
        </w:tc>
      </w:tr>
      <w:tr w:rsidR="0065032C" w:rsidRPr="00421E43" w14:paraId="115E4EBF"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3E9957F"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1908C0"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715889" w14:textId="77777777" w:rsidR="0065032C" w:rsidRPr="003207F9" w:rsidRDefault="0065032C" w:rsidP="007B0FCE">
            <w:r>
              <w:t>El sistema devuelve al usuario a la página principal</w:t>
            </w:r>
          </w:p>
        </w:tc>
      </w:tr>
      <w:tr w:rsidR="0065032C" w:rsidRPr="00421E43" w14:paraId="24CF3E8E"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9FFBA18"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931A37"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616E3F"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349A96D9"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D9F94FE"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23B216"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73B95B" w14:textId="77777777" w:rsidR="0065032C" w:rsidRPr="009F460D" w:rsidRDefault="0065032C" w:rsidP="007B0FCE">
            <w:proofErr w:type="spellStart"/>
            <w:r>
              <w:t>Login</w:t>
            </w:r>
            <w:proofErr w:type="spellEnd"/>
            <w:r>
              <w:t xml:space="preserve"> incorrecto</w:t>
            </w:r>
          </w:p>
        </w:tc>
      </w:tr>
      <w:tr w:rsidR="0065032C" w:rsidRPr="00421E43" w14:paraId="37236144"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999E4EA"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EFB5EF"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234BE4" w14:textId="77777777" w:rsidR="0065032C" w:rsidRDefault="0065032C" w:rsidP="007B0FCE">
            <w:r>
              <w:t xml:space="preserve">El sistema avisa que el </w:t>
            </w:r>
            <w:proofErr w:type="spellStart"/>
            <w:r>
              <w:t>login</w:t>
            </w:r>
            <w:proofErr w:type="spellEnd"/>
            <w:r>
              <w:t xml:space="preserve"> ha fallado y devuelve al usuario a la página de </w:t>
            </w:r>
            <w:proofErr w:type="spellStart"/>
            <w:r>
              <w:t>logueo</w:t>
            </w:r>
            <w:proofErr w:type="spellEnd"/>
          </w:p>
        </w:tc>
      </w:tr>
      <w:tr w:rsidR="0065032C" w:rsidRPr="00421E43" w14:paraId="33F8B9D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5735DB"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BA0FB1" w14:textId="77777777" w:rsidR="0065032C" w:rsidRPr="00421E43" w:rsidRDefault="0065032C" w:rsidP="007B0FCE">
            <w:pPr>
              <w:pStyle w:val="Textonotapie"/>
            </w:pPr>
            <w:r>
              <w:t>-</w:t>
            </w:r>
          </w:p>
        </w:tc>
      </w:tr>
    </w:tbl>
    <w:p w14:paraId="67FD4976" w14:textId="77777777" w:rsidR="0065032C" w:rsidRDefault="0065032C" w:rsidP="0065032C"/>
    <w:p w14:paraId="7AF81918"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453F46B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E796C5" w14:textId="77777777" w:rsidR="0065032C" w:rsidRPr="00421E43" w:rsidRDefault="0065032C" w:rsidP="007B0FCE">
            <w:pPr>
              <w:pStyle w:val="Ttulo3"/>
            </w:pPr>
            <w:bookmarkStart w:id="33" w:name="_Toc533814794"/>
            <w:bookmarkStart w:id="34" w:name="_Toc536639644"/>
            <w:r w:rsidRPr="00421E43">
              <w:lastRenderedPageBreak/>
              <w:t>CU-</w:t>
            </w:r>
            <w:r>
              <w:t>02</w:t>
            </w:r>
            <w:bookmarkEnd w:id="33"/>
            <w:bookmarkEnd w:id="3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8FD085" w14:textId="77777777" w:rsidR="0065032C" w:rsidRPr="00421E43" w:rsidRDefault="0065032C" w:rsidP="007B0FCE">
            <w:pPr>
              <w:pStyle w:val="Predeterminado"/>
              <w:rPr>
                <w:sz w:val="20"/>
                <w:szCs w:val="20"/>
              </w:rPr>
            </w:pPr>
            <w:r>
              <w:rPr>
                <w:b/>
                <w:sz w:val="20"/>
                <w:szCs w:val="20"/>
              </w:rPr>
              <w:t>Registro</w:t>
            </w:r>
          </w:p>
        </w:tc>
      </w:tr>
      <w:tr w:rsidR="0065032C" w:rsidRPr="00421E43" w14:paraId="35CC352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880656"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67EBC2" w14:textId="77777777"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14:paraId="0D88403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1F5A60"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DB0CD6" w14:textId="77777777" w:rsidR="0065032C" w:rsidRPr="00421E43" w:rsidRDefault="0065032C" w:rsidP="007B0FCE">
            <w:pPr>
              <w:pStyle w:val="Predeterminado"/>
              <w:rPr>
                <w:sz w:val="20"/>
                <w:szCs w:val="20"/>
              </w:rPr>
            </w:pPr>
            <w:r>
              <w:rPr>
                <w:sz w:val="20"/>
                <w:szCs w:val="20"/>
              </w:rPr>
              <w:t>Usuario</w:t>
            </w:r>
          </w:p>
        </w:tc>
      </w:tr>
      <w:tr w:rsidR="0065032C" w:rsidRPr="00421E43" w14:paraId="4A5B55A4"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153D7A"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E43894" w14:textId="77777777" w:rsidR="0065032C" w:rsidRPr="00421E43" w:rsidRDefault="0065032C" w:rsidP="007B0FCE">
            <w:pPr>
              <w:pStyle w:val="Predeterminado"/>
              <w:rPr>
                <w:sz w:val="20"/>
                <w:szCs w:val="20"/>
              </w:rPr>
            </w:pPr>
            <w:r>
              <w:rPr>
                <w:sz w:val="20"/>
                <w:szCs w:val="20"/>
              </w:rPr>
              <w:t>-</w:t>
            </w:r>
          </w:p>
        </w:tc>
      </w:tr>
      <w:tr w:rsidR="0065032C" w:rsidRPr="00421E43" w14:paraId="06C286A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F1402F"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38091E" w14:textId="77777777" w:rsidR="0065032C" w:rsidRDefault="0065032C" w:rsidP="007B0FCE">
            <w:pPr>
              <w:pStyle w:val="Predeterminado"/>
              <w:rPr>
                <w:sz w:val="20"/>
                <w:szCs w:val="20"/>
              </w:rPr>
            </w:pPr>
            <w:r>
              <w:rPr>
                <w:sz w:val="20"/>
                <w:szCs w:val="20"/>
              </w:rPr>
              <w:t>-</w:t>
            </w:r>
          </w:p>
        </w:tc>
      </w:tr>
      <w:tr w:rsidR="0065032C" w:rsidRPr="00421E43" w14:paraId="6A2C79E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B4D529"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6288F3" w14:textId="77777777" w:rsidR="0065032C" w:rsidRPr="00421E43" w:rsidRDefault="00554A19" w:rsidP="00554A19">
            <w:pPr>
              <w:pStyle w:val="Predeterminado"/>
              <w:rPr>
                <w:sz w:val="20"/>
                <w:szCs w:val="20"/>
              </w:rPr>
            </w:pPr>
            <w:r>
              <w:rPr>
                <w:sz w:val="20"/>
                <w:szCs w:val="20"/>
              </w:rPr>
              <w:t>El usuario quedará registrado</w:t>
            </w:r>
            <w:r w:rsidR="0065032C">
              <w:rPr>
                <w:sz w:val="20"/>
                <w:szCs w:val="20"/>
              </w:rPr>
              <w:t xml:space="preserve"> en el sistema.</w:t>
            </w:r>
          </w:p>
        </w:tc>
      </w:tr>
      <w:tr w:rsidR="0065032C" w:rsidRPr="00421E43" w14:paraId="51D93BF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74DE338"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12B3B0"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842054"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1DF536F4"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5DE398A"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9522F90"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F76548" w14:textId="77777777" w:rsidR="0065032C" w:rsidRPr="003207F9" w:rsidRDefault="0065032C" w:rsidP="007B0FCE">
            <w:r>
              <w:t>El usuario accede al menú de registro</w:t>
            </w:r>
          </w:p>
        </w:tc>
      </w:tr>
      <w:tr w:rsidR="0065032C" w:rsidRPr="00421E43" w14:paraId="703FF0E9"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349E02B"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29ADEF"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027B45" w14:textId="77777777" w:rsidR="0065032C" w:rsidRPr="003207F9" w:rsidRDefault="0065032C" w:rsidP="007B0FCE">
            <w:r>
              <w:t>El sistema pide los datos de registro</w:t>
            </w:r>
          </w:p>
        </w:tc>
      </w:tr>
      <w:tr w:rsidR="0065032C" w:rsidRPr="00421E43" w14:paraId="7E0E764F"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00A1BBF"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D74706"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CCACD0" w14:textId="77777777" w:rsidR="0065032C" w:rsidRPr="003207F9" w:rsidRDefault="0065032C" w:rsidP="007B0FCE">
            <w:r>
              <w:t>El usuario introduce los datos de registro</w:t>
            </w:r>
          </w:p>
        </w:tc>
      </w:tr>
      <w:tr w:rsidR="0065032C" w:rsidRPr="00421E43" w14:paraId="702CB5F4"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DDB13C"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E4FA13"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5A9C58" w14:textId="77777777" w:rsidR="0065032C" w:rsidRPr="003C4CFF" w:rsidRDefault="0065032C" w:rsidP="007B0FCE">
            <w:r>
              <w:t xml:space="preserve">El sistema registra al usuario y le devuelve a la página de </w:t>
            </w:r>
            <w:proofErr w:type="spellStart"/>
            <w:r>
              <w:t>login</w:t>
            </w:r>
            <w:proofErr w:type="spellEnd"/>
            <w:r>
              <w:t>.</w:t>
            </w:r>
          </w:p>
        </w:tc>
      </w:tr>
      <w:tr w:rsidR="0065032C" w:rsidRPr="00421E43" w14:paraId="489F9461"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E4D579C"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26F32E"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4C2121"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947A97A"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D0C1938"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3033DD"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4279CF" w14:textId="77777777" w:rsidR="0065032C" w:rsidRPr="009F460D" w:rsidRDefault="0065032C" w:rsidP="007B0FCE">
            <w:r>
              <w:t>Datos introducidos incorrectos</w:t>
            </w:r>
          </w:p>
        </w:tc>
      </w:tr>
      <w:tr w:rsidR="0065032C" w:rsidRPr="00421E43" w14:paraId="28376B0E"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D3D9EC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0078FA"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2DFC5E" w14:textId="77777777" w:rsidR="0065032C" w:rsidRDefault="0065032C" w:rsidP="007B0FCE">
            <w:r>
              <w:t xml:space="preserve">El sistema avisa de los errores en los datos introducidos y devuelve al usuario a la página de </w:t>
            </w:r>
            <w:proofErr w:type="spellStart"/>
            <w:r>
              <w:t>login</w:t>
            </w:r>
            <w:proofErr w:type="spellEnd"/>
          </w:p>
        </w:tc>
      </w:tr>
      <w:tr w:rsidR="0065032C" w:rsidRPr="00421E43" w14:paraId="1C4881C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12C7CF"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88343A" w14:textId="77777777" w:rsidR="0065032C" w:rsidRPr="00421E43" w:rsidRDefault="0065032C" w:rsidP="007B0FCE">
            <w:pPr>
              <w:pStyle w:val="Textonotapie"/>
            </w:pPr>
            <w:r>
              <w:t>-</w:t>
            </w:r>
          </w:p>
        </w:tc>
      </w:tr>
    </w:tbl>
    <w:p w14:paraId="24A811CE" w14:textId="77777777" w:rsidR="0065032C" w:rsidRDefault="0065032C" w:rsidP="0065032C"/>
    <w:p w14:paraId="5EBFC322"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1486728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ADCB23" w14:textId="77777777" w:rsidR="0065032C" w:rsidRPr="00421E43" w:rsidRDefault="0065032C" w:rsidP="007B0FCE">
            <w:pPr>
              <w:pStyle w:val="Ttulo3"/>
            </w:pPr>
            <w:bookmarkStart w:id="35" w:name="_Toc533814795"/>
            <w:bookmarkStart w:id="36" w:name="_Toc536639645"/>
            <w:r w:rsidRPr="00421E43">
              <w:lastRenderedPageBreak/>
              <w:t>CU-</w:t>
            </w:r>
            <w:r>
              <w:t>03</w:t>
            </w:r>
            <w:bookmarkEnd w:id="35"/>
            <w:bookmarkEnd w:id="3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6EB1D" w14:textId="77777777" w:rsidR="0065032C" w:rsidRPr="00421E43" w:rsidRDefault="0065032C" w:rsidP="007B0FCE">
            <w:pPr>
              <w:pStyle w:val="Predeterminado"/>
              <w:rPr>
                <w:sz w:val="20"/>
                <w:szCs w:val="20"/>
              </w:rPr>
            </w:pPr>
            <w:r>
              <w:rPr>
                <w:b/>
                <w:sz w:val="20"/>
                <w:szCs w:val="20"/>
              </w:rPr>
              <w:t>Baja usuario</w:t>
            </w:r>
          </w:p>
        </w:tc>
      </w:tr>
      <w:tr w:rsidR="0065032C" w:rsidRPr="00421E43" w14:paraId="61AFFEE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E396D5"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E264C" w14:textId="77777777" w:rsidR="0065032C" w:rsidRPr="003207F9" w:rsidRDefault="0065032C" w:rsidP="007B0FCE">
            <w:pPr>
              <w:pStyle w:val="Predeterminado"/>
              <w:rPr>
                <w:sz w:val="20"/>
                <w:szCs w:val="20"/>
              </w:rPr>
            </w:pPr>
            <w:r>
              <w:rPr>
                <w:sz w:val="20"/>
                <w:szCs w:val="20"/>
              </w:rPr>
              <w:t>El sistema permitirá al usuario darse de baja en el sistema.</w:t>
            </w:r>
          </w:p>
        </w:tc>
      </w:tr>
      <w:tr w:rsidR="0065032C" w:rsidRPr="00421E43" w14:paraId="748FFAF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D4020C"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5F5D6D" w14:textId="77777777" w:rsidR="0065032C" w:rsidRPr="00421E43" w:rsidRDefault="0065032C" w:rsidP="007B0FCE">
            <w:pPr>
              <w:pStyle w:val="Predeterminado"/>
              <w:rPr>
                <w:sz w:val="20"/>
                <w:szCs w:val="20"/>
              </w:rPr>
            </w:pPr>
            <w:r>
              <w:rPr>
                <w:sz w:val="20"/>
                <w:szCs w:val="20"/>
              </w:rPr>
              <w:t>Usuario</w:t>
            </w:r>
          </w:p>
        </w:tc>
      </w:tr>
      <w:tr w:rsidR="0065032C" w:rsidRPr="00421E43" w14:paraId="0B873CA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9C6DF6"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335D18" w14:textId="77777777" w:rsidR="0065032C" w:rsidRPr="00421E43" w:rsidRDefault="0065032C" w:rsidP="007B0FCE">
            <w:pPr>
              <w:pStyle w:val="Predeterminado"/>
              <w:rPr>
                <w:sz w:val="20"/>
                <w:szCs w:val="20"/>
              </w:rPr>
            </w:pPr>
            <w:r>
              <w:rPr>
                <w:sz w:val="20"/>
                <w:szCs w:val="20"/>
              </w:rPr>
              <w:t>-</w:t>
            </w:r>
          </w:p>
        </w:tc>
      </w:tr>
      <w:tr w:rsidR="0065032C" w:rsidRPr="00421E43" w14:paraId="32AED07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2FCCAE"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CC1782" w14:textId="77777777" w:rsidR="0065032C" w:rsidRDefault="0065032C" w:rsidP="007B0FCE">
            <w:pPr>
              <w:pStyle w:val="Predeterminado"/>
              <w:rPr>
                <w:sz w:val="20"/>
                <w:szCs w:val="20"/>
              </w:rPr>
            </w:pPr>
            <w:r>
              <w:rPr>
                <w:sz w:val="20"/>
                <w:szCs w:val="20"/>
              </w:rPr>
              <w:t>-</w:t>
            </w:r>
          </w:p>
        </w:tc>
      </w:tr>
      <w:tr w:rsidR="0065032C" w:rsidRPr="00421E43" w14:paraId="3634B59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7F160D"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7DE7DB" w14:textId="77777777" w:rsidR="0065032C" w:rsidRPr="00421E43" w:rsidRDefault="00554A19" w:rsidP="007B0FCE">
            <w:pPr>
              <w:pStyle w:val="Predeterminado"/>
              <w:rPr>
                <w:sz w:val="20"/>
                <w:szCs w:val="20"/>
              </w:rPr>
            </w:pPr>
            <w:r>
              <w:rPr>
                <w:sz w:val="20"/>
                <w:szCs w:val="20"/>
              </w:rPr>
              <w:t>El usuario quedará</w:t>
            </w:r>
            <w:r w:rsidR="0065032C">
              <w:rPr>
                <w:sz w:val="20"/>
                <w:szCs w:val="20"/>
              </w:rPr>
              <w:t xml:space="preserve"> borrado del sistema</w:t>
            </w:r>
          </w:p>
        </w:tc>
      </w:tr>
      <w:tr w:rsidR="0065032C" w:rsidRPr="00421E43" w14:paraId="5EE41B79"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F2662EE"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AE037A"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C82FF2"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1E71B658"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FFED28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DDED877"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22FDDD" w14:textId="77777777" w:rsidR="0065032C" w:rsidRPr="003207F9" w:rsidRDefault="0065032C" w:rsidP="007B0FCE">
            <w:r>
              <w:t>El usuario accede al panel de control de usuario</w:t>
            </w:r>
          </w:p>
        </w:tc>
      </w:tr>
      <w:tr w:rsidR="0065032C" w:rsidRPr="00421E43" w14:paraId="38209A34"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6D042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44BF6D"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70BD73" w14:textId="77777777" w:rsidR="0065032C" w:rsidRPr="003207F9" w:rsidRDefault="0065032C" w:rsidP="007B0FCE">
            <w:r>
              <w:t>El sistema presenta un botón para la eliminación del usuario</w:t>
            </w:r>
          </w:p>
        </w:tc>
      </w:tr>
      <w:tr w:rsidR="0065032C" w:rsidRPr="00421E43" w14:paraId="7D28A25B"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C883EC"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79D612"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162224" w14:textId="77777777" w:rsidR="0065032C" w:rsidRPr="003207F9" w:rsidRDefault="0065032C" w:rsidP="007B0FCE">
            <w:r>
              <w:t>El usuario pulsa el botón de eliminación</w:t>
            </w:r>
          </w:p>
        </w:tc>
      </w:tr>
      <w:tr w:rsidR="0065032C" w:rsidRPr="00421E43" w14:paraId="0209B40D"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AE970C0"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973A9D"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B049BD" w14:textId="77777777" w:rsidR="0065032C" w:rsidRPr="003207F9" w:rsidRDefault="0065032C" w:rsidP="007B0FCE">
            <w:r>
              <w:t>El sistema pide confirmación de la acción</w:t>
            </w:r>
          </w:p>
        </w:tc>
      </w:tr>
      <w:tr w:rsidR="0065032C" w:rsidRPr="00421E43" w14:paraId="0577CB0B" w14:textId="77777777" w:rsidTr="007B0FCE">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494D08C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567AA9" w14:textId="77777777" w:rsidR="0065032C" w:rsidRDefault="0065032C" w:rsidP="007B0FCE">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AC7100" w14:textId="77777777" w:rsidR="0065032C" w:rsidRDefault="0065032C" w:rsidP="007B0FCE">
            <w:r>
              <w:t>El usuario confirma la acción y queda eliminado del sistema</w:t>
            </w:r>
          </w:p>
        </w:tc>
      </w:tr>
      <w:tr w:rsidR="0065032C" w:rsidRPr="00421E43" w14:paraId="28602754"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FB527C1"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C3113F"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797A93"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045652A7"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D197C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B7C9F1" w14:textId="77777777"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CADB92" w14:textId="77777777" w:rsidR="0065032C" w:rsidRPr="009F460D" w:rsidRDefault="0065032C" w:rsidP="007B0FCE">
            <w:r>
              <w:t>Cancelación de la acción</w:t>
            </w:r>
          </w:p>
        </w:tc>
      </w:tr>
      <w:tr w:rsidR="0065032C" w:rsidRPr="00421E43" w14:paraId="2329A2AF"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EAD764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9F8909"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59193B" w14:textId="77777777" w:rsidR="0065032C" w:rsidRDefault="0065032C" w:rsidP="007B0FCE">
            <w:r>
              <w:t>El sistema termina el caso de uso Baja de Usuario</w:t>
            </w:r>
          </w:p>
        </w:tc>
      </w:tr>
      <w:tr w:rsidR="0065032C" w:rsidRPr="00421E43" w14:paraId="3DFDFAA7"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2DA89"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966DC4" w14:textId="77777777" w:rsidR="0065032C" w:rsidRPr="00421E43" w:rsidRDefault="0065032C" w:rsidP="007B0FCE">
            <w:pPr>
              <w:pStyle w:val="Textonotapie"/>
            </w:pPr>
            <w:r>
              <w:t>-</w:t>
            </w:r>
          </w:p>
        </w:tc>
      </w:tr>
    </w:tbl>
    <w:p w14:paraId="5385BBA6" w14:textId="77777777" w:rsidR="0065032C" w:rsidRDefault="0065032C" w:rsidP="0065032C"/>
    <w:p w14:paraId="4C7CA71F"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0533FBD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24259A" w14:textId="77777777" w:rsidR="0065032C" w:rsidRPr="00421E43" w:rsidRDefault="0065032C" w:rsidP="007B0FCE">
            <w:pPr>
              <w:pStyle w:val="Ttulo3"/>
            </w:pPr>
            <w:bookmarkStart w:id="37" w:name="_Toc536639646"/>
            <w:r w:rsidRPr="00421E43">
              <w:lastRenderedPageBreak/>
              <w:t>CU-</w:t>
            </w:r>
            <w:r>
              <w:t>04</w:t>
            </w:r>
            <w:bookmarkEnd w:id="3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C380E1" w14:textId="77777777" w:rsidR="0065032C" w:rsidRPr="00421E43" w:rsidRDefault="0065032C" w:rsidP="007B0FCE">
            <w:pPr>
              <w:pStyle w:val="Predeterminado"/>
              <w:rPr>
                <w:sz w:val="20"/>
                <w:szCs w:val="20"/>
              </w:rPr>
            </w:pPr>
            <w:r>
              <w:rPr>
                <w:b/>
                <w:sz w:val="20"/>
                <w:szCs w:val="20"/>
              </w:rPr>
              <w:t>Modificación usuario</w:t>
            </w:r>
          </w:p>
        </w:tc>
      </w:tr>
      <w:tr w:rsidR="0065032C" w:rsidRPr="00421E43" w14:paraId="4E7658B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5191F1"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58A9C8" w14:textId="77777777" w:rsidR="0065032C" w:rsidRPr="003207F9" w:rsidRDefault="0065032C" w:rsidP="007B0FCE">
            <w:pPr>
              <w:pStyle w:val="Predeterminado"/>
              <w:rPr>
                <w:sz w:val="20"/>
                <w:szCs w:val="20"/>
              </w:rPr>
            </w:pPr>
            <w:r>
              <w:rPr>
                <w:sz w:val="20"/>
                <w:szCs w:val="20"/>
              </w:rPr>
              <w:t>El sistema permitirá al usuario modificar datos personales tales como el correo de registro.</w:t>
            </w:r>
          </w:p>
        </w:tc>
      </w:tr>
      <w:tr w:rsidR="0065032C" w:rsidRPr="00421E43" w14:paraId="7D2026A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353BAB"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3EDFE4" w14:textId="77777777" w:rsidR="0065032C" w:rsidRPr="00421E43" w:rsidRDefault="0065032C" w:rsidP="007B0FCE">
            <w:pPr>
              <w:pStyle w:val="Predeterminado"/>
              <w:rPr>
                <w:sz w:val="20"/>
                <w:szCs w:val="20"/>
              </w:rPr>
            </w:pPr>
            <w:r>
              <w:rPr>
                <w:sz w:val="20"/>
                <w:szCs w:val="20"/>
              </w:rPr>
              <w:t>Usuario</w:t>
            </w:r>
          </w:p>
        </w:tc>
      </w:tr>
      <w:tr w:rsidR="0065032C" w:rsidRPr="00421E43" w14:paraId="676EF7A5"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790753"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1AEFD1" w14:textId="77777777" w:rsidR="0065032C" w:rsidRPr="00421E43" w:rsidRDefault="0065032C" w:rsidP="007B0FCE">
            <w:pPr>
              <w:pStyle w:val="Predeterminado"/>
              <w:rPr>
                <w:sz w:val="20"/>
                <w:szCs w:val="20"/>
              </w:rPr>
            </w:pPr>
            <w:r>
              <w:rPr>
                <w:sz w:val="20"/>
                <w:szCs w:val="20"/>
              </w:rPr>
              <w:t>-</w:t>
            </w:r>
          </w:p>
        </w:tc>
      </w:tr>
      <w:tr w:rsidR="0065032C" w:rsidRPr="00421E43" w14:paraId="049B922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1F632A"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2BFD26" w14:textId="77777777" w:rsidR="0065032C" w:rsidRDefault="0065032C" w:rsidP="007B0FCE">
            <w:pPr>
              <w:pStyle w:val="Predeterminado"/>
              <w:rPr>
                <w:sz w:val="20"/>
                <w:szCs w:val="20"/>
              </w:rPr>
            </w:pPr>
            <w:r>
              <w:rPr>
                <w:sz w:val="20"/>
                <w:szCs w:val="20"/>
              </w:rPr>
              <w:t>-</w:t>
            </w:r>
          </w:p>
        </w:tc>
      </w:tr>
      <w:tr w:rsidR="0065032C" w:rsidRPr="00421E43" w14:paraId="4210449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433CBB"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7DCC38" w14:textId="77777777" w:rsidR="0065032C" w:rsidRPr="00421E43" w:rsidRDefault="0065032C" w:rsidP="007B0FCE">
            <w:pPr>
              <w:pStyle w:val="Predeterminado"/>
              <w:rPr>
                <w:sz w:val="20"/>
                <w:szCs w:val="20"/>
              </w:rPr>
            </w:pPr>
            <w:r>
              <w:rPr>
                <w:sz w:val="20"/>
                <w:szCs w:val="20"/>
              </w:rPr>
              <w:t>El atributo seleccionado quedará modificado.</w:t>
            </w:r>
          </w:p>
        </w:tc>
      </w:tr>
      <w:tr w:rsidR="0065032C" w:rsidRPr="00421E43" w14:paraId="74648DCC"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524B3FF"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19EE43"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D67C1F"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45CC71FD"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0A0B17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FC4DA81"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FF4A25" w14:textId="77777777" w:rsidR="0065032C" w:rsidRPr="003207F9" w:rsidRDefault="0065032C" w:rsidP="007B0FCE">
            <w:r>
              <w:t>El usuario accede al panel de control de usuario.</w:t>
            </w:r>
          </w:p>
        </w:tc>
      </w:tr>
      <w:tr w:rsidR="0065032C" w:rsidRPr="00421E43" w14:paraId="5F345102"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F3DDD30"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5B51F5"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63DD7A" w14:textId="77777777" w:rsidR="0065032C" w:rsidRPr="003207F9" w:rsidRDefault="0065032C" w:rsidP="007B0FCE">
            <w:r>
              <w:t>El sistema presenta un campo para seleccionar el atributo a modificar.</w:t>
            </w:r>
          </w:p>
        </w:tc>
      </w:tr>
      <w:tr w:rsidR="0065032C" w:rsidRPr="00421E43" w14:paraId="3997AE64"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514A2B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B2993A"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AD04A2" w14:textId="77777777" w:rsidR="0065032C" w:rsidRPr="003207F9" w:rsidRDefault="0065032C" w:rsidP="007B0FCE">
            <w:r>
              <w:t>El usuario selecciona el atributo a modificar e introduce el nuevo valor.</w:t>
            </w:r>
          </w:p>
        </w:tc>
      </w:tr>
      <w:tr w:rsidR="0065032C" w:rsidRPr="00421E43" w14:paraId="0A0879C5"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0A0F9E"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05D959"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6FE09C" w14:textId="77777777" w:rsidR="0065032C" w:rsidRPr="003207F9" w:rsidRDefault="0065032C" w:rsidP="007B0FCE">
            <w:r>
              <w:t>El sistema modifica el atributo seleccionado y avisa al usuario del éxito de la operación.</w:t>
            </w:r>
          </w:p>
        </w:tc>
      </w:tr>
      <w:tr w:rsidR="0065032C" w:rsidRPr="00421E43" w14:paraId="50D59B6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2343DC8"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32D283"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C2AF8E"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0AB7997"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DB7767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4887F9" w14:textId="77777777"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954601" w14:textId="77777777" w:rsidR="0065032C" w:rsidRPr="009F460D" w:rsidRDefault="0065032C" w:rsidP="007B0FCE">
            <w:r>
              <w:t>Cancelación de la acción</w:t>
            </w:r>
          </w:p>
        </w:tc>
      </w:tr>
      <w:tr w:rsidR="0065032C" w:rsidRPr="00421E43" w14:paraId="222FC6E4"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D647EE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65573C"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D06141" w14:textId="77777777" w:rsidR="0065032C" w:rsidRDefault="0065032C" w:rsidP="007B0FCE">
            <w:r>
              <w:t>El sistema termina el caso de uso Baja de Usuario</w:t>
            </w:r>
          </w:p>
        </w:tc>
      </w:tr>
      <w:tr w:rsidR="0065032C" w:rsidRPr="00421E43" w14:paraId="15BE4D2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EDEF39"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FF21BE" w14:textId="77777777" w:rsidR="0065032C" w:rsidRPr="00421E43" w:rsidRDefault="0065032C" w:rsidP="007B0FCE">
            <w:pPr>
              <w:pStyle w:val="Textonotapie"/>
            </w:pPr>
            <w:r>
              <w:t>-</w:t>
            </w:r>
          </w:p>
        </w:tc>
      </w:tr>
    </w:tbl>
    <w:p w14:paraId="40A3279D"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265723D7"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338654" w14:textId="77777777" w:rsidR="0065032C" w:rsidRPr="00421E43" w:rsidRDefault="0065032C" w:rsidP="007B0FCE">
            <w:pPr>
              <w:pStyle w:val="Ttulo3"/>
            </w:pPr>
            <w:bookmarkStart w:id="38" w:name="_Toc536639647"/>
            <w:r w:rsidRPr="00421E43">
              <w:lastRenderedPageBreak/>
              <w:t>CU-</w:t>
            </w:r>
            <w:r>
              <w:t>05</w:t>
            </w:r>
            <w:bookmarkEnd w:id="3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B52B9E" w14:textId="77777777" w:rsidR="0065032C" w:rsidRPr="00421E43" w:rsidRDefault="0065032C" w:rsidP="007B0FCE">
            <w:pPr>
              <w:pStyle w:val="Predeterminado"/>
              <w:rPr>
                <w:sz w:val="20"/>
                <w:szCs w:val="20"/>
              </w:rPr>
            </w:pPr>
            <w:r>
              <w:rPr>
                <w:b/>
                <w:sz w:val="20"/>
                <w:szCs w:val="20"/>
              </w:rPr>
              <w:t>Consulta usuario</w:t>
            </w:r>
          </w:p>
        </w:tc>
      </w:tr>
      <w:tr w:rsidR="0065032C" w:rsidRPr="00421E43" w14:paraId="227D9C6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06C7F8"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325F45" w14:textId="77777777" w:rsidR="0065032C" w:rsidRPr="003207F9" w:rsidRDefault="0065032C" w:rsidP="007B0FCE">
            <w:pPr>
              <w:pStyle w:val="Predeterminado"/>
              <w:rPr>
                <w:sz w:val="20"/>
                <w:szCs w:val="20"/>
              </w:rPr>
            </w:pPr>
            <w:r>
              <w:rPr>
                <w:sz w:val="20"/>
                <w:szCs w:val="20"/>
              </w:rPr>
              <w:t>El sistema devolverá un usuario y su lista de atributos.</w:t>
            </w:r>
          </w:p>
        </w:tc>
      </w:tr>
      <w:tr w:rsidR="0065032C" w:rsidRPr="00421E43" w14:paraId="53CC9F76"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E50590"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13345D" w14:textId="77777777" w:rsidR="0065032C" w:rsidRPr="00421E43" w:rsidRDefault="0065032C" w:rsidP="007B0FCE">
            <w:pPr>
              <w:pStyle w:val="Predeterminado"/>
              <w:rPr>
                <w:sz w:val="20"/>
                <w:szCs w:val="20"/>
              </w:rPr>
            </w:pPr>
            <w:r>
              <w:rPr>
                <w:sz w:val="20"/>
                <w:szCs w:val="20"/>
              </w:rPr>
              <w:t>Usuario</w:t>
            </w:r>
          </w:p>
        </w:tc>
      </w:tr>
      <w:tr w:rsidR="0065032C" w:rsidRPr="00421E43" w14:paraId="0C5A696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0E5D3D"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1BD229" w14:textId="77777777" w:rsidR="0065032C" w:rsidRPr="00421E43" w:rsidRDefault="0065032C" w:rsidP="007B0FCE">
            <w:pPr>
              <w:pStyle w:val="Predeterminado"/>
              <w:rPr>
                <w:sz w:val="20"/>
                <w:szCs w:val="20"/>
              </w:rPr>
            </w:pPr>
            <w:r>
              <w:rPr>
                <w:sz w:val="20"/>
                <w:szCs w:val="20"/>
              </w:rPr>
              <w:t>-</w:t>
            </w:r>
          </w:p>
        </w:tc>
      </w:tr>
      <w:tr w:rsidR="0065032C" w:rsidRPr="00421E43" w14:paraId="6BF6899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8A6DA9"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9DACAE" w14:textId="77777777" w:rsidR="0065032C" w:rsidRDefault="0065032C" w:rsidP="007B0FCE">
            <w:pPr>
              <w:pStyle w:val="Predeterminado"/>
              <w:rPr>
                <w:sz w:val="20"/>
                <w:szCs w:val="20"/>
              </w:rPr>
            </w:pPr>
            <w:r>
              <w:rPr>
                <w:sz w:val="20"/>
                <w:szCs w:val="20"/>
              </w:rPr>
              <w:t>-</w:t>
            </w:r>
          </w:p>
        </w:tc>
      </w:tr>
      <w:tr w:rsidR="0065032C" w:rsidRPr="00421E43" w14:paraId="2B6FB2B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087157"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F10594" w14:textId="77777777" w:rsidR="0065032C" w:rsidRPr="00421E43" w:rsidRDefault="0065032C" w:rsidP="007B0FCE">
            <w:pPr>
              <w:pStyle w:val="Predeterminado"/>
              <w:rPr>
                <w:sz w:val="20"/>
                <w:szCs w:val="20"/>
              </w:rPr>
            </w:pPr>
          </w:p>
        </w:tc>
      </w:tr>
      <w:tr w:rsidR="0065032C" w:rsidRPr="00421E43" w14:paraId="65C3B16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727056B"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07C0E6"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80081A"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51CFD31C"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F797BBC"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28CA16F"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19D366" w14:textId="77777777" w:rsidR="0065032C" w:rsidRPr="003207F9" w:rsidRDefault="0065032C" w:rsidP="007B0FCE">
            <w:r>
              <w:t>El usuario inicia un caso de uso que requiera la operación de consulta</w:t>
            </w:r>
          </w:p>
        </w:tc>
      </w:tr>
      <w:tr w:rsidR="0065032C" w:rsidRPr="00421E43" w14:paraId="5B9AC00A"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CE2B7F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B8033B"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609E02" w14:textId="77777777" w:rsidR="0065032C" w:rsidRPr="003207F9" w:rsidRDefault="0065032C" w:rsidP="007B0FCE">
            <w:r>
              <w:t>El sistema mediante el nombre de usuario devuelve los atributos pertenecientes a ese usuario</w:t>
            </w:r>
          </w:p>
        </w:tc>
      </w:tr>
      <w:tr w:rsidR="0065032C" w:rsidRPr="00421E43" w14:paraId="5AE9FEFC"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AC62FA6"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1EE25A"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BDE5184"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4EE8B380"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DE7DD1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19A981" w14:textId="77777777"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886DCA" w14:textId="77777777" w:rsidR="0065032C" w:rsidRPr="009F460D" w:rsidRDefault="0065032C" w:rsidP="007B0FCE"/>
        </w:tc>
      </w:tr>
      <w:tr w:rsidR="0065032C" w:rsidRPr="00421E43" w14:paraId="63D89FF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3B1C87"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C23785" w14:textId="77777777" w:rsidR="0065032C" w:rsidRPr="00421E43" w:rsidRDefault="0065032C" w:rsidP="007B0FCE">
            <w:pPr>
              <w:pStyle w:val="Textonotapie"/>
            </w:pPr>
            <w:r>
              <w:t>-</w:t>
            </w:r>
          </w:p>
        </w:tc>
      </w:tr>
    </w:tbl>
    <w:p w14:paraId="087CA3FD" w14:textId="77777777" w:rsidR="0065032C" w:rsidRDefault="0065032C" w:rsidP="0065032C"/>
    <w:p w14:paraId="30ABE6AB" w14:textId="77777777" w:rsidR="0065032C" w:rsidRDefault="0065032C" w:rsidP="0065032C">
      <w:r>
        <w:br w:type="page"/>
      </w:r>
    </w:p>
    <w:p w14:paraId="4DBD0C15" w14:textId="77777777" w:rsidR="0065032C" w:rsidRDefault="0065032C" w:rsidP="0065032C">
      <w:r>
        <w:lastRenderedPageBreak/>
        <w:t>*****************************A PARTIR DE AQUÍ NO HECHOS POR SUSCEPTIBLES A CAMBIO, REVISAR ANTERIORES********************************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563DCE8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8552ED" w14:textId="77777777" w:rsidR="0065032C" w:rsidRPr="00421E43" w:rsidRDefault="0065032C" w:rsidP="007B0FCE">
            <w:pPr>
              <w:pStyle w:val="Ttulo3"/>
            </w:pPr>
            <w:bookmarkStart w:id="39" w:name="_Toc533814797"/>
            <w:bookmarkStart w:id="40" w:name="_Toc536639648"/>
            <w:r w:rsidRPr="00421E43">
              <w:t>CU-</w:t>
            </w:r>
            <w:r>
              <w:t>0</w:t>
            </w:r>
            <w:bookmarkEnd w:id="39"/>
            <w:r>
              <w:t>6</w:t>
            </w:r>
            <w:bookmarkEnd w:id="4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CB2B02" w14:textId="77777777" w:rsidR="0065032C" w:rsidRPr="00421E43" w:rsidRDefault="0065032C" w:rsidP="007B0FCE">
            <w:pPr>
              <w:pStyle w:val="Predeterminado"/>
              <w:rPr>
                <w:sz w:val="20"/>
                <w:szCs w:val="20"/>
              </w:rPr>
            </w:pPr>
            <w:r>
              <w:rPr>
                <w:b/>
                <w:sz w:val="20"/>
                <w:szCs w:val="20"/>
              </w:rPr>
              <w:t>Alta evento</w:t>
            </w:r>
          </w:p>
        </w:tc>
      </w:tr>
      <w:tr w:rsidR="0065032C" w:rsidRPr="00421E43" w14:paraId="7603F7C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2A0DD5"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615B9B" w14:textId="77777777" w:rsidR="0065032C" w:rsidRPr="003207F9" w:rsidRDefault="0065032C" w:rsidP="00D01F92">
            <w:pPr>
              <w:pStyle w:val="Predeterminado"/>
              <w:rPr>
                <w:sz w:val="20"/>
                <w:szCs w:val="20"/>
              </w:rPr>
            </w:pPr>
            <w:r>
              <w:rPr>
                <w:sz w:val="20"/>
                <w:szCs w:val="20"/>
              </w:rPr>
              <w:t xml:space="preserve">El sistema permitirá </w:t>
            </w:r>
            <w:r w:rsidR="0045728F">
              <w:rPr>
                <w:sz w:val="20"/>
                <w:szCs w:val="20"/>
              </w:rPr>
              <w:t>dar de alta eventos</w:t>
            </w:r>
            <w:r w:rsidR="00D01F92">
              <w:rPr>
                <w:sz w:val="20"/>
                <w:szCs w:val="20"/>
              </w:rPr>
              <w:t>, adicionalmente podremos incluir un grupo y una localización asociada al evento.</w:t>
            </w:r>
            <w:r w:rsidR="00B71D21">
              <w:rPr>
                <w:sz w:val="20"/>
                <w:szCs w:val="20"/>
              </w:rPr>
              <w:t xml:space="preserve"> Si se trata del administrador podrá seleccionar uno de los anunciantes existentes en la página habilitada para ello.</w:t>
            </w:r>
          </w:p>
        </w:tc>
      </w:tr>
      <w:tr w:rsidR="0065032C" w:rsidRPr="00421E43" w14:paraId="2A7315D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44E55C"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1FB518" w14:textId="77777777" w:rsidR="0065032C" w:rsidRPr="00421E43" w:rsidRDefault="0086158D" w:rsidP="007B0FCE">
            <w:pPr>
              <w:pStyle w:val="Predeterminado"/>
              <w:rPr>
                <w:sz w:val="20"/>
                <w:szCs w:val="20"/>
              </w:rPr>
            </w:pPr>
            <w:r>
              <w:rPr>
                <w:sz w:val="20"/>
                <w:szCs w:val="20"/>
              </w:rPr>
              <w:t>Usuario, Administrador</w:t>
            </w:r>
            <w:r w:rsidR="00B71D21">
              <w:rPr>
                <w:sz w:val="20"/>
                <w:szCs w:val="20"/>
              </w:rPr>
              <w:t>.</w:t>
            </w:r>
          </w:p>
        </w:tc>
      </w:tr>
      <w:tr w:rsidR="0065032C" w:rsidRPr="00421E43" w14:paraId="403994E5"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1899F7"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D7648E" w14:textId="77777777" w:rsidR="0065032C" w:rsidRPr="00421E43" w:rsidRDefault="0065032C" w:rsidP="007B0FCE">
            <w:pPr>
              <w:pStyle w:val="Predeterminado"/>
              <w:rPr>
                <w:sz w:val="20"/>
                <w:szCs w:val="20"/>
              </w:rPr>
            </w:pPr>
            <w:r>
              <w:rPr>
                <w:sz w:val="20"/>
                <w:szCs w:val="20"/>
              </w:rPr>
              <w:t>-</w:t>
            </w:r>
          </w:p>
        </w:tc>
      </w:tr>
      <w:tr w:rsidR="0065032C" w:rsidRPr="00421E43" w14:paraId="375AADE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11F206"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7ED267" w14:textId="77777777" w:rsidR="0065032C" w:rsidRDefault="0065032C" w:rsidP="007B0FCE">
            <w:pPr>
              <w:pStyle w:val="Predeterminado"/>
              <w:rPr>
                <w:sz w:val="20"/>
                <w:szCs w:val="20"/>
              </w:rPr>
            </w:pPr>
            <w:r>
              <w:rPr>
                <w:sz w:val="20"/>
                <w:szCs w:val="20"/>
              </w:rPr>
              <w:t>-</w:t>
            </w:r>
          </w:p>
        </w:tc>
      </w:tr>
      <w:tr w:rsidR="0065032C" w:rsidRPr="00421E43" w14:paraId="3B83341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CF6E9C"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D326C6" w14:textId="77777777" w:rsidR="0065032C" w:rsidRPr="00421E43" w:rsidRDefault="00F85895" w:rsidP="004B63E6">
            <w:pPr>
              <w:pStyle w:val="Predeterminado"/>
              <w:rPr>
                <w:sz w:val="20"/>
                <w:szCs w:val="20"/>
              </w:rPr>
            </w:pPr>
            <w:r>
              <w:rPr>
                <w:sz w:val="20"/>
                <w:szCs w:val="20"/>
              </w:rPr>
              <w:t xml:space="preserve">El evento quedará </w:t>
            </w:r>
            <w:r w:rsidR="004B63E6">
              <w:rPr>
                <w:sz w:val="20"/>
                <w:szCs w:val="20"/>
              </w:rPr>
              <w:t>registrado</w:t>
            </w:r>
            <w:r>
              <w:rPr>
                <w:sz w:val="20"/>
                <w:szCs w:val="20"/>
              </w:rPr>
              <w:t xml:space="preserve"> en el sistema</w:t>
            </w:r>
            <w:r w:rsidR="002512F4">
              <w:rPr>
                <w:sz w:val="20"/>
                <w:szCs w:val="20"/>
              </w:rPr>
              <w:t>.</w:t>
            </w:r>
          </w:p>
        </w:tc>
      </w:tr>
      <w:tr w:rsidR="0065032C" w:rsidRPr="00421E43" w14:paraId="6C9C1871"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37194F2"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6BCBCD"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7640AD"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519460BA"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B62A0F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1C5C539"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2BFCF7" w14:textId="77777777" w:rsidR="0065032C" w:rsidRPr="003207F9" w:rsidRDefault="0065032C" w:rsidP="00E25902">
            <w:r>
              <w:t xml:space="preserve">El usuario accede al menú de </w:t>
            </w:r>
            <w:r w:rsidR="00E25902">
              <w:t>creación del evento</w:t>
            </w:r>
          </w:p>
        </w:tc>
      </w:tr>
      <w:tr w:rsidR="0065032C" w:rsidRPr="00421E43" w14:paraId="0E14F75B"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44FA6F9"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C56B69"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B66387" w14:textId="77777777" w:rsidR="0065032C" w:rsidRPr="003207F9" w:rsidRDefault="0065032C" w:rsidP="00E25902">
            <w:r>
              <w:t xml:space="preserve">El sistema pide los datos de </w:t>
            </w:r>
            <w:r w:rsidR="00E25902">
              <w:t>creación del evento</w:t>
            </w:r>
          </w:p>
        </w:tc>
      </w:tr>
      <w:tr w:rsidR="0065032C" w:rsidRPr="00421E43" w14:paraId="1C646D1A"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62123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616547"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772F74" w14:textId="77777777" w:rsidR="0065032C" w:rsidRPr="003207F9" w:rsidRDefault="0065032C" w:rsidP="00A26A35">
            <w:r>
              <w:t xml:space="preserve">El usuario introduce los datos de </w:t>
            </w:r>
            <w:r w:rsidR="00A26A35">
              <w:t>creación.</w:t>
            </w:r>
          </w:p>
        </w:tc>
      </w:tr>
      <w:tr w:rsidR="0065032C" w:rsidRPr="00421E43" w14:paraId="7771F8F3"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3BA50DE"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BD26FF"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8DD004" w14:textId="77777777" w:rsidR="0065032C" w:rsidRPr="003207F9" w:rsidRDefault="00562BB2" w:rsidP="007B0FCE">
            <w:r>
              <w:t>El evento queda registrado en el sistema</w:t>
            </w:r>
          </w:p>
        </w:tc>
      </w:tr>
      <w:tr w:rsidR="0065032C" w:rsidRPr="00421E43" w14:paraId="07E81303"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A6877C3"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C76CD9"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A7A816"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57881E5D"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D2E0459"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969B542"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5B6040" w14:textId="77777777" w:rsidR="0065032C" w:rsidRPr="009F460D" w:rsidRDefault="0065032C" w:rsidP="007B0FCE">
            <w:r>
              <w:t>Datos introducidos incorrectos</w:t>
            </w:r>
          </w:p>
        </w:tc>
      </w:tr>
      <w:tr w:rsidR="0065032C" w:rsidRPr="00421E43" w14:paraId="3E4536AA"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C01A89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AD2AF5"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55AFC7" w14:textId="77777777" w:rsidR="0065032C" w:rsidRDefault="0065032C" w:rsidP="00562BB2">
            <w:r>
              <w:t xml:space="preserve">El sistema avisa de los errores en los datos introducidos y devuelve al usuario a la página de </w:t>
            </w:r>
            <w:r w:rsidR="00562BB2">
              <w:t>creación del evento.</w:t>
            </w:r>
          </w:p>
        </w:tc>
      </w:tr>
      <w:tr w:rsidR="0065032C" w:rsidRPr="00421E43" w14:paraId="5330A05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4EFBA4"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187AEC" w14:textId="77777777" w:rsidR="0065032C" w:rsidRPr="00421E43" w:rsidRDefault="0065032C" w:rsidP="007B0FCE">
            <w:pPr>
              <w:pStyle w:val="Textonotapie"/>
            </w:pPr>
            <w:r>
              <w:t>-</w:t>
            </w:r>
          </w:p>
        </w:tc>
      </w:tr>
    </w:tbl>
    <w:p w14:paraId="0B848539" w14:textId="77777777" w:rsidR="0065032C" w:rsidRDefault="0065032C" w:rsidP="0065032C"/>
    <w:p w14:paraId="75F79E17"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53F1F7BD"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78D603" w14:textId="77777777" w:rsidR="0065032C" w:rsidRPr="00421E43" w:rsidRDefault="0065032C" w:rsidP="007B0FCE">
            <w:pPr>
              <w:pStyle w:val="Ttulo3"/>
            </w:pPr>
            <w:bookmarkStart w:id="41" w:name="_Toc533814798"/>
            <w:bookmarkStart w:id="42" w:name="_Toc536639649"/>
            <w:r w:rsidRPr="00421E43">
              <w:lastRenderedPageBreak/>
              <w:t>CU-</w:t>
            </w:r>
            <w:r>
              <w:t>0</w:t>
            </w:r>
            <w:bookmarkEnd w:id="41"/>
            <w:r w:rsidR="00883A25">
              <w:t>7</w:t>
            </w:r>
            <w:bookmarkEnd w:id="4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B6FC18" w14:textId="77777777" w:rsidR="0065032C" w:rsidRPr="00421E43" w:rsidRDefault="0065032C" w:rsidP="007B0FCE">
            <w:pPr>
              <w:pStyle w:val="Predeterminado"/>
              <w:rPr>
                <w:sz w:val="20"/>
                <w:szCs w:val="20"/>
              </w:rPr>
            </w:pPr>
            <w:r>
              <w:rPr>
                <w:b/>
                <w:sz w:val="20"/>
                <w:szCs w:val="20"/>
              </w:rPr>
              <w:t>Baja evento</w:t>
            </w:r>
          </w:p>
        </w:tc>
      </w:tr>
      <w:tr w:rsidR="0065032C" w:rsidRPr="00421E43" w14:paraId="608369F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B9F165"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6E5A19" w14:textId="77777777"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14:paraId="5F7A300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841BF1"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30BAC6" w14:textId="77777777" w:rsidR="0065032C" w:rsidRPr="00421E43" w:rsidRDefault="0065032C" w:rsidP="007B0FCE">
            <w:pPr>
              <w:pStyle w:val="Predeterminado"/>
              <w:rPr>
                <w:sz w:val="20"/>
                <w:szCs w:val="20"/>
              </w:rPr>
            </w:pPr>
            <w:r>
              <w:rPr>
                <w:sz w:val="20"/>
                <w:szCs w:val="20"/>
              </w:rPr>
              <w:t>Usuario</w:t>
            </w:r>
            <w:r w:rsidR="00607628">
              <w:rPr>
                <w:sz w:val="20"/>
                <w:szCs w:val="20"/>
              </w:rPr>
              <w:t>, Administrador</w:t>
            </w:r>
          </w:p>
        </w:tc>
      </w:tr>
      <w:tr w:rsidR="0065032C" w:rsidRPr="00421E43" w14:paraId="16161C39"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920856"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56AC21" w14:textId="77777777" w:rsidR="0065032C" w:rsidRPr="00421E43" w:rsidRDefault="0065032C" w:rsidP="007B0FCE">
            <w:pPr>
              <w:pStyle w:val="Predeterminado"/>
              <w:rPr>
                <w:sz w:val="20"/>
                <w:szCs w:val="20"/>
              </w:rPr>
            </w:pPr>
            <w:r>
              <w:rPr>
                <w:sz w:val="20"/>
                <w:szCs w:val="20"/>
              </w:rPr>
              <w:t>-</w:t>
            </w:r>
          </w:p>
        </w:tc>
      </w:tr>
      <w:tr w:rsidR="0065032C" w:rsidRPr="00421E43" w14:paraId="50F7ECB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456CF4"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71B9F6" w14:textId="77777777" w:rsidR="0065032C" w:rsidRDefault="0065032C" w:rsidP="007B0FCE">
            <w:pPr>
              <w:pStyle w:val="Predeterminado"/>
              <w:rPr>
                <w:sz w:val="20"/>
                <w:szCs w:val="20"/>
              </w:rPr>
            </w:pPr>
            <w:r>
              <w:rPr>
                <w:sz w:val="20"/>
                <w:szCs w:val="20"/>
              </w:rPr>
              <w:t>-</w:t>
            </w:r>
          </w:p>
        </w:tc>
      </w:tr>
      <w:tr w:rsidR="0065032C" w:rsidRPr="00421E43" w14:paraId="5E53720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419E05"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A5808B9" w14:textId="77777777" w:rsidR="0065032C" w:rsidRPr="00421E43" w:rsidRDefault="0065032C" w:rsidP="00F85895">
            <w:pPr>
              <w:pStyle w:val="Predeterminado"/>
              <w:rPr>
                <w:sz w:val="20"/>
                <w:szCs w:val="20"/>
              </w:rPr>
            </w:pPr>
            <w:r>
              <w:rPr>
                <w:sz w:val="20"/>
                <w:szCs w:val="20"/>
              </w:rPr>
              <w:t xml:space="preserve">El </w:t>
            </w:r>
            <w:r w:rsidR="00F85895">
              <w:rPr>
                <w:sz w:val="20"/>
                <w:szCs w:val="20"/>
              </w:rPr>
              <w:t>evento quedará eliminado del sistema.</w:t>
            </w:r>
          </w:p>
        </w:tc>
      </w:tr>
      <w:tr w:rsidR="0065032C" w:rsidRPr="00421E43" w14:paraId="2518A338"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24B5C8D"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2A626A"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0E6A80"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FFD8F3B"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D3A525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175B9E3"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68EA9F" w14:textId="77777777" w:rsidR="0065032C" w:rsidRPr="003207F9" w:rsidRDefault="0065032C" w:rsidP="00400DAB">
            <w:r>
              <w:t xml:space="preserve">El usuario accede al </w:t>
            </w:r>
            <w:r w:rsidR="00400DAB">
              <w:t>menú de usuario, selecciona el evento a eliminar y pulsa el botón.</w:t>
            </w:r>
          </w:p>
        </w:tc>
      </w:tr>
      <w:tr w:rsidR="0065032C" w:rsidRPr="00421E43" w14:paraId="22517E17"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D6CBBFD"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74AA36"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B2902B" w14:textId="77777777" w:rsidR="0065032C" w:rsidRPr="003207F9" w:rsidRDefault="0065032C" w:rsidP="00400DAB">
            <w:r>
              <w:t xml:space="preserve">El sistema pide </w:t>
            </w:r>
            <w:r w:rsidR="00400DAB">
              <w:t>confirmación de la acción.</w:t>
            </w:r>
          </w:p>
        </w:tc>
      </w:tr>
      <w:tr w:rsidR="0065032C" w:rsidRPr="00421E43" w14:paraId="0DF6EB64"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B5F023D"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E59561"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A0A56B" w14:textId="77777777" w:rsidR="0065032C" w:rsidRPr="003207F9" w:rsidRDefault="00400DAB" w:rsidP="007B0FCE">
            <w:r>
              <w:t>El usuario confirma la acción</w:t>
            </w:r>
          </w:p>
        </w:tc>
      </w:tr>
      <w:tr w:rsidR="0065032C" w:rsidRPr="00421E43" w14:paraId="664F38E2"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4B115EC"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A2DA39"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9A8E3C"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2FD92200"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84632F0"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1CC5D5" w14:textId="77777777" w:rsidR="0065032C" w:rsidRPr="00421E43" w:rsidRDefault="00BF4C99" w:rsidP="007B0FCE">
            <w:pPr>
              <w:pStyle w:val="Predeterminado"/>
              <w:rPr>
                <w:sz w:val="20"/>
                <w:szCs w:val="20"/>
              </w:rPr>
            </w:pPr>
            <w:r>
              <w:rPr>
                <w:sz w:val="20"/>
                <w:szCs w:val="20"/>
              </w:rPr>
              <w:t>2</w:t>
            </w:r>
            <w:r w:rsidR="0065032C">
              <w:rPr>
                <w:sz w:val="20"/>
                <w:szCs w:val="20"/>
              </w:rPr>
              <w:t>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DE2909" w14:textId="77777777" w:rsidR="0065032C" w:rsidRPr="009F460D" w:rsidRDefault="00BF4C99" w:rsidP="007B0FCE">
            <w:r>
              <w:t>Cancelación de la confirmación.</w:t>
            </w:r>
          </w:p>
        </w:tc>
      </w:tr>
      <w:tr w:rsidR="0065032C" w:rsidRPr="00421E43" w14:paraId="25B34E44"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7FA2AC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47C06E"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ADEEEA" w14:textId="77777777" w:rsidR="0065032C" w:rsidRDefault="0065032C" w:rsidP="0054309A">
            <w:r>
              <w:t xml:space="preserve">El sistema </w:t>
            </w:r>
            <w:r w:rsidR="0054309A">
              <w:t>aborta la operación de eliminación de evento.</w:t>
            </w:r>
          </w:p>
        </w:tc>
      </w:tr>
      <w:tr w:rsidR="0065032C" w:rsidRPr="00421E43" w14:paraId="0344F5A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CE5693"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DC375F" w14:textId="77777777" w:rsidR="0065032C" w:rsidRPr="00421E43" w:rsidRDefault="0065032C" w:rsidP="007B0FCE">
            <w:pPr>
              <w:pStyle w:val="Textonotapie"/>
            </w:pPr>
            <w:r>
              <w:t>-</w:t>
            </w:r>
          </w:p>
        </w:tc>
      </w:tr>
    </w:tbl>
    <w:p w14:paraId="078FEB39" w14:textId="77777777" w:rsidR="0065032C" w:rsidRDefault="0065032C" w:rsidP="0065032C"/>
    <w:p w14:paraId="373F92FF"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4F11853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F70E55" w14:textId="77777777" w:rsidR="0065032C" w:rsidRPr="00421E43" w:rsidRDefault="0065032C" w:rsidP="007B0FCE">
            <w:pPr>
              <w:pStyle w:val="Ttulo3"/>
            </w:pPr>
            <w:bookmarkStart w:id="43" w:name="_Toc533814799"/>
            <w:bookmarkStart w:id="44" w:name="_Toc536639650"/>
            <w:r w:rsidRPr="00421E43">
              <w:lastRenderedPageBreak/>
              <w:t>CU-</w:t>
            </w:r>
            <w:r>
              <w:t>0</w:t>
            </w:r>
            <w:bookmarkEnd w:id="43"/>
            <w:r w:rsidR="00883A25">
              <w:t>8</w:t>
            </w:r>
            <w:bookmarkEnd w:id="4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ED84EE" w14:textId="77777777" w:rsidR="0065032C" w:rsidRPr="00421E43" w:rsidRDefault="00773F80" w:rsidP="007B0FCE">
            <w:pPr>
              <w:pStyle w:val="Predeterminado"/>
              <w:rPr>
                <w:sz w:val="20"/>
                <w:szCs w:val="20"/>
              </w:rPr>
            </w:pPr>
            <w:r>
              <w:rPr>
                <w:b/>
                <w:sz w:val="20"/>
                <w:szCs w:val="20"/>
              </w:rPr>
              <w:t>Modificación</w:t>
            </w:r>
            <w:r w:rsidR="0065032C">
              <w:rPr>
                <w:b/>
                <w:sz w:val="20"/>
                <w:szCs w:val="20"/>
              </w:rPr>
              <w:t xml:space="preserve"> evento</w:t>
            </w:r>
          </w:p>
        </w:tc>
      </w:tr>
      <w:tr w:rsidR="0065032C" w:rsidRPr="00421E43" w14:paraId="023DA00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2F5D66"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EFF87" w14:textId="77777777" w:rsidR="0065032C" w:rsidRPr="003207F9" w:rsidRDefault="0065032C" w:rsidP="003D53F1">
            <w:pPr>
              <w:pStyle w:val="Predeterminado"/>
              <w:rPr>
                <w:sz w:val="20"/>
                <w:szCs w:val="20"/>
              </w:rPr>
            </w:pPr>
            <w:r>
              <w:rPr>
                <w:sz w:val="20"/>
                <w:szCs w:val="20"/>
              </w:rPr>
              <w:t xml:space="preserve">El sistema </w:t>
            </w:r>
            <w:r w:rsidR="003D53F1">
              <w:rPr>
                <w:sz w:val="20"/>
                <w:szCs w:val="20"/>
              </w:rPr>
              <w:t>permitirá al usuario modificar datos del evento.</w:t>
            </w:r>
          </w:p>
        </w:tc>
      </w:tr>
      <w:tr w:rsidR="0065032C" w:rsidRPr="00421E43" w14:paraId="2784D98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3213E7"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323E17" w14:textId="77777777" w:rsidR="0065032C" w:rsidRPr="00421E43" w:rsidRDefault="0065032C" w:rsidP="007B0FCE">
            <w:pPr>
              <w:pStyle w:val="Predeterminado"/>
              <w:rPr>
                <w:sz w:val="20"/>
                <w:szCs w:val="20"/>
              </w:rPr>
            </w:pPr>
            <w:r>
              <w:rPr>
                <w:sz w:val="20"/>
                <w:szCs w:val="20"/>
              </w:rPr>
              <w:t>Usuario</w:t>
            </w:r>
            <w:r w:rsidR="003D53F1">
              <w:rPr>
                <w:sz w:val="20"/>
                <w:szCs w:val="20"/>
              </w:rPr>
              <w:t>, Administrador</w:t>
            </w:r>
          </w:p>
        </w:tc>
      </w:tr>
      <w:tr w:rsidR="0065032C" w:rsidRPr="00421E43" w14:paraId="3A691A7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9A4D2A"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8F096A" w14:textId="77777777" w:rsidR="0065032C" w:rsidRPr="00421E43" w:rsidRDefault="0065032C" w:rsidP="007B0FCE">
            <w:pPr>
              <w:pStyle w:val="Predeterminado"/>
              <w:rPr>
                <w:sz w:val="20"/>
                <w:szCs w:val="20"/>
              </w:rPr>
            </w:pPr>
            <w:r>
              <w:rPr>
                <w:sz w:val="20"/>
                <w:szCs w:val="20"/>
              </w:rPr>
              <w:t>-</w:t>
            </w:r>
          </w:p>
        </w:tc>
      </w:tr>
      <w:tr w:rsidR="0065032C" w:rsidRPr="00421E43" w14:paraId="790C923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2879D4"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D6A1DE" w14:textId="77777777" w:rsidR="0065032C" w:rsidRDefault="0065032C" w:rsidP="007B0FCE">
            <w:pPr>
              <w:pStyle w:val="Predeterminado"/>
              <w:rPr>
                <w:sz w:val="20"/>
                <w:szCs w:val="20"/>
              </w:rPr>
            </w:pPr>
            <w:r>
              <w:rPr>
                <w:sz w:val="20"/>
                <w:szCs w:val="20"/>
              </w:rPr>
              <w:t>-</w:t>
            </w:r>
          </w:p>
        </w:tc>
      </w:tr>
      <w:tr w:rsidR="0065032C" w:rsidRPr="00421E43" w14:paraId="77FBD3B6"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516C1E"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ADA0BA" w14:textId="77777777" w:rsidR="0065032C" w:rsidRPr="00421E43" w:rsidRDefault="00AC42D0" w:rsidP="007B0FCE">
            <w:pPr>
              <w:pStyle w:val="Predeterminado"/>
              <w:rPr>
                <w:sz w:val="20"/>
                <w:szCs w:val="20"/>
              </w:rPr>
            </w:pPr>
            <w:r>
              <w:rPr>
                <w:sz w:val="20"/>
                <w:szCs w:val="20"/>
              </w:rPr>
              <w:t>El evento quedará modificado en el sistema.</w:t>
            </w:r>
          </w:p>
        </w:tc>
      </w:tr>
      <w:tr w:rsidR="0065032C" w:rsidRPr="00421E43" w14:paraId="07D6F050"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2F5ECA6"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8455C5"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DB72FC"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7370DDF"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BCDDA78"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3430A49"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EE3A15" w14:textId="77777777" w:rsidR="0065032C" w:rsidRPr="003207F9" w:rsidRDefault="0065032C" w:rsidP="00DB0284">
            <w:r>
              <w:t xml:space="preserve">El usuario accede </w:t>
            </w:r>
            <w:r w:rsidR="00DB0284">
              <w:t>al menú de usuario, selecciona el evento y el tipo de dato a modificar.</w:t>
            </w:r>
          </w:p>
        </w:tc>
      </w:tr>
      <w:tr w:rsidR="0065032C" w:rsidRPr="00421E43" w14:paraId="6BF31018"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61C177B"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BD79B6"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F32584" w14:textId="77777777" w:rsidR="0065032C" w:rsidRPr="003207F9" w:rsidRDefault="0065032C" w:rsidP="00DB0284">
            <w:r>
              <w:t xml:space="preserve">El sistema pide </w:t>
            </w:r>
            <w:r w:rsidR="00DB0284">
              <w:t>el dato a modificar</w:t>
            </w:r>
          </w:p>
        </w:tc>
      </w:tr>
      <w:tr w:rsidR="0065032C" w:rsidRPr="00421E43" w14:paraId="4324DDED"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BD4C12"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1C495A"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36AA01" w14:textId="77777777" w:rsidR="0065032C" w:rsidRPr="003207F9" w:rsidRDefault="0065032C" w:rsidP="00DB0284">
            <w:r>
              <w:t xml:space="preserve">El </w:t>
            </w:r>
            <w:r w:rsidR="00DB0284">
              <w:t>usuario introduce el dato a modificar.</w:t>
            </w:r>
          </w:p>
        </w:tc>
      </w:tr>
      <w:tr w:rsidR="0065032C" w:rsidRPr="00421E43" w14:paraId="1073EDA1"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862A6B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A2773E"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C591B7" w14:textId="77777777" w:rsidR="0065032C" w:rsidRPr="003207F9" w:rsidRDefault="0065032C" w:rsidP="00DB0284">
            <w:r>
              <w:t xml:space="preserve">El </w:t>
            </w:r>
            <w:r w:rsidR="00DB0284">
              <w:t>evento queda modificado en el sistema.</w:t>
            </w:r>
          </w:p>
        </w:tc>
      </w:tr>
      <w:tr w:rsidR="0065032C" w:rsidRPr="00421E43" w14:paraId="0164029B"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A6FEC4A"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C8B291"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773CCB"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67EF4E50"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4C4930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495F84"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E22696" w14:textId="77777777" w:rsidR="0065032C" w:rsidRPr="009F460D" w:rsidRDefault="0065032C" w:rsidP="007B0FCE">
            <w:r>
              <w:t>Datos introducidos incorrectos</w:t>
            </w:r>
          </w:p>
        </w:tc>
      </w:tr>
      <w:tr w:rsidR="0065032C" w:rsidRPr="00421E43" w14:paraId="57E5FF19"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29C3CC9"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D4D02D"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430A10" w14:textId="77777777" w:rsidR="0065032C" w:rsidRDefault="0065032C" w:rsidP="00DB0284">
            <w:r>
              <w:t xml:space="preserve">El sistema </w:t>
            </w:r>
            <w:r w:rsidR="00DB0284">
              <w:t>cancela la opera</w:t>
            </w:r>
            <w:r w:rsidR="005A097C">
              <w:t>ción de modificación y devuelve al usuario al menú de usuario.</w:t>
            </w:r>
          </w:p>
        </w:tc>
      </w:tr>
      <w:tr w:rsidR="0065032C" w:rsidRPr="00421E43" w14:paraId="06C13B8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784284"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C9306" w14:textId="77777777" w:rsidR="0065032C" w:rsidRPr="00421E43" w:rsidRDefault="0065032C" w:rsidP="007B0FCE">
            <w:pPr>
              <w:pStyle w:val="Textonotapie"/>
            </w:pPr>
            <w:r>
              <w:t>-</w:t>
            </w:r>
          </w:p>
        </w:tc>
      </w:tr>
    </w:tbl>
    <w:p w14:paraId="3E165921" w14:textId="77777777" w:rsidR="0065032C" w:rsidRDefault="0065032C" w:rsidP="0065032C"/>
    <w:p w14:paraId="7A6616B5"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4552143D"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822826" w14:textId="77777777" w:rsidR="0065032C" w:rsidRPr="00421E43" w:rsidRDefault="0065032C" w:rsidP="007B0FCE">
            <w:pPr>
              <w:pStyle w:val="Ttulo3"/>
            </w:pPr>
            <w:bookmarkStart w:id="45" w:name="_Toc533814800"/>
            <w:bookmarkStart w:id="46" w:name="_Toc536639651"/>
            <w:r w:rsidRPr="00421E43">
              <w:lastRenderedPageBreak/>
              <w:t>CU-</w:t>
            </w:r>
            <w:r>
              <w:t>0</w:t>
            </w:r>
            <w:bookmarkEnd w:id="45"/>
            <w:r w:rsidR="00883A25">
              <w:t>9</w:t>
            </w:r>
            <w:bookmarkEnd w:id="4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4B0029" w14:textId="77777777" w:rsidR="0065032C" w:rsidRPr="00421E43" w:rsidRDefault="0065032C" w:rsidP="007B0FCE">
            <w:pPr>
              <w:pStyle w:val="Predeterminado"/>
              <w:rPr>
                <w:sz w:val="20"/>
                <w:szCs w:val="20"/>
              </w:rPr>
            </w:pPr>
            <w:r>
              <w:rPr>
                <w:b/>
                <w:sz w:val="20"/>
                <w:szCs w:val="20"/>
              </w:rPr>
              <w:t>Consulta evento</w:t>
            </w:r>
          </w:p>
        </w:tc>
      </w:tr>
      <w:tr w:rsidR="0065032C" w:rsidRPr="00421E43" w14:paraId="374BFF7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DF3ED9"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7B111B" w14:textId="77777777" w:rsidR="0065032C" w:rsidRPr="003207F9" w:rsidRDefault="0065032C" w:rsidP="009E7D53">
            <w:pPr>
              <w:pStyle w:val="Predeterminado"/>
              <w:rPr>
                <w:sz w:val="20"/>
                <w:szCs w:val="20"/>
              </w:rPr>
            </w:pPr>
            <w:r>
              <w:rPr>
                <w:sz w:val="20"/>
                <w:szCs w:val="20"/>
              </w:rPr>
              <w:t xml:space="preserve">El sistema </w:t>
            </w:r>
            <w:r w:rsidR="004F63B2">
              <w:rPr>
                <w:sz w:val="20"/>
                <w:szCs w:val="20"/>
              </w:rPr>
              <w:t xml:space="preserve">devolverá </w:t>
            </w:r>
            <w:r w:rsidR="009E7D53">
              <w:rPr>
                <w:sz w:val="20"/>
                <w:szCs w:val="20"/>
              </w:rPr>
              <w:t>un evento</w:t>
            </w:r>
            <w:r w:rsidR="004F63B2">
              <w:rPr>
                <w:sz w:val="20"/>
                <w:szCs w:val="20"/>
              </w:rPr>
              <w:t xml:space="preserve"> y sus datos asociados. </w:t>
            </w:r>
          </w:p>
        </w:tc>
      </w:tr>
      <w:tr w:rsidR="0065032C" w:rsidRPr="00421E43" w14:paraId="33BD150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45D15"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C3DB33" w14:textId="77777777" w:rsidR="0065032C" w:rsidRPr="00421E43" w:rsidRDefault="0065032C" w:rsidP="007B0FCE">
            <w:pPr>
              <w:pStyle w:val="Predeterminado"/>
              <w:rPr>
                <w:sz w:val="20"/>
                <w:szCs w:val="20"/>
              </w:rPr>
            </w:pPr>
            <w:r>
              <w:rPr>
                <w:sz w:val="20"/>
                <w:szCs w:val="20"/>
              </w:rPr>
              <w:t>Usuario</w:t>
            </w:r>
          </w:p>
        </w:tc>
      </w:tr>
      <w:tr w:rsidR="0065032C" w:rsidRPr="00421E43" w14:paraId="4831E33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DBD3A0"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52A287" w14:textId="77777777" w:rsidR="0065032C" w:rsidRPr="00421E43" w:rsidRDefault="0065032C" w:rsidP="007B0FCE">
            <w:pPr>
              <w:pStyle w:val="Predeterminado"/>
              <w:rPr>
                <w:sz w:val="20"/>
                <w:szCs w:val="20"/>
              </w:rPr>
            </w:pPr>
            <w:r>
              <w:rPr>
                <w:sz w:val="20"/>
                <w:szCs w:val="20"/>
              </w:rPr>
              <w:t>-</w:t>
            </w:r>
          </w:p>
        </w:tc>
      </w:tr>
      <w:tr w:rsidR="0065032C" w:rsidRPr="00421E43" w14:paraId="3B8C966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E5B9F3"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1B6F60" w14:textId="77777777" w:rsidR="0065032C" w:rsidRDefault="0065032C" w:rsidP="007B0FCE">
            <w:pPr>
              <w:pStyle w:val="Predeterminado"/>
              <w:rPr>
                <w:sz w:val="20"/>
                <w:szCs w:val="20"/>
              </w:rPr>
            </w:pPr>
            <w:r>
              <w:rPr>
                <w:sz w:val="20"/>
                <w:szCs w:val="20"/>
              </w:rPr>
              <w:t>-</w:t>
            </w:r>
          </w:p>
        </w:tc>
      </w:tr>
      <w:tr w:rsidR="0065032C" w:rsidRPr="00421E43" w14:paraId="7D8FE43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7205A5"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4F4ED5" w14:textId="77777777" w:rsidR="0065032C" w:rsidRPr="00421E43" w:rsidRDefault="0065032C" w:rsidP="007B0FCE">
            <w:pPr>
              <w:pStyle w:val="Predeterminado"/>
              <w:rPr>
                <w:sz w:val="20"/>
                <w:szCs w:val="20"/>
              </w:rPr>
            </w:pPr>
          </w:p>
        </w:tc>
      </w:tr>
      <w:tr w:rsidR="0065032C" w:rsidRPr="00421E43" w14:paraId="1493F99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43323F2"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F6B67C"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C37608" w14:textId="77777777" w:rsidR="0065032C" w:rsidRPr="00421E43" w:rsidRDefault="0065032C" w:rsidP="007B0FCE">
            <w:pPr>
              <w:pStyle w:val="Predeterminado"/>
              <w:rPr>
                <w:sz w:val="20"/>
                <w:szCs w:val="20"/>
              </w:rPr>
            </w:pPr>
            <w:r w:rsidRPr="00421E43">
              <w:rPr>
                <w:b/>
                <w:sz w:val="20"/>
                <w:szCs w:val="20"/>
              </w:rPr>
              <w:t>ACCIÓN</w:t>
            </w:r>
          </w:p>
        </w:tc>
      </w:tr>
      <w:tr w:rsidR="00FC0625" w:rsidRPr="00421E43" w14:paraId="339CB0E5"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DA9988" w14:textId="77777777" w:rsidR="00FC0625" w:rsidRPr="00421E43" w:rsidRDefault="00FC0625"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C40A60F" w14:textId="77777777" w:rsidR="00FC0625" w:rsidRPr="00421E43" w:rsidRDefault="00FC06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2F7B5F" w14:textId="77777777" w:rsidR="00FC0625" w:rsidRPr="003207F9" w:rsidRDefault="00FC0625" w:rsidP="00AA1FC0">
            <w:r>
              <w:t>El usuario inicia un caso de uso que requiera la operación de consulta</w:t>
            </w:r>
          </w:p>
        </w:tc>
      </w:tr>
      <w:tr w:rsidR="00FC0625" w:rsidRPr="00421E43" w14:paraId="0D72F771"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3B22AD" w14:textId="77777777" w:rsidR="00FC0625" w:rsidRPr="00421E43" w:rsidRDefault="00FC0625"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AE0664" w14:textId="77777777" w:rsidR="00FC0625" w:rsidRPr="00421E43" w:rsidRDefault="00FC06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37DF01" w14:textId="77777777" w:rsidR="00FC0625" w:rsidRPr="003207F9" w:rsidRDefault="00FC0625" w:rsidP="00FC0625">
            <w:r>
              <w:t>El sistema mediante el id de evento devuelve los atributos pertenecientes a ese evento</w:t>
            </w:r>
          </w:p>
        </w:tc>
      </w:tr>
      <w:tr w:rsidR="0065032C" w:rsidRPr="00421E43" w14:paraId="6BA1DA57"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E8B735F"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D5C005"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343A00"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4D7E8866"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B4236FA"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43DE52" w14:textId="77777777"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B4F743" w14:textId="77777777" w:rsidR="0065032C" w:rsidRPr="009F460D" w:rsidRDefault="0065032C" w:rsidP="007B0FCE"/>
        </w:tc>
      </w:tr>
      <w:tr w:rsidR="0065032C" w:rsidRPr="00421E43" w14:paraId="364D09DC"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43A0B4"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78BF3A" w14:textId="77777777" w:rsidR="0065032C" w:rsidRPr="00421E43" w:rsidRDefault="0065032C" w:rsidP="007B0FCE">
            <w:pPr>
              <w:pStyle w:val="Textonotapie"/>
            </w:pPr>
            <w:r>
              <w:t>-</w:t>
            </w:r>
          </w:p>
        </w:tc>
      </w:tr>
    </w:tbl>
    <w:p w14:paraId="44800514" w14:textId="77777777" w:rsidR="0065032C" w:rsidRDefault="0065032C" w:rsidP="0065032C"/>
    <w:p w14:paraId="7E4FA707" w14:textId="77777777" w:rsidR="0065032C" w:rsidRDefault="0065032C" w:rsidP="0065032C"/>
    <w:p w14:paraId="50C7C4C8" w14:textId="77777777" w:rsidR="005A2DBA" w:rsidRDefault="0065032C" w:rsidP="0065032C">
      <w:r>
        <w:br w:type="page"/>
      </w:r>
    </w:p>
    <w:p w14:paraId="1AD515A2" w14:textId="77777777" w:rsidR="005A2DBA" w:rsidRPr="005A2DBA" w:rsidRDefault="005A2DBA" w:rsidP="0065032C">
      <w:r>
        <w:lastRenderedPageBreak/>
        <w:t>//Casos de uso grupo y logros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5A2DBA" w:rsidRPr="00421E43" w14:paraId="324DDD1E"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ABADAE" w14:textId="77777777" w:rsidR="005A2DBA" w:rsidRPr="00421E43" w:rsidRDefault="005A2DBA" w:rsidP="00B56A43">
            <w:pPr>
              <w:pStyle w:val="Ttulo3"/>
            </w:pPr>
            <w:bookmarkStart w:id="47" w:name="_Toc536639652"/>
            <w:r w:rsidRPr="00421E43">
              <w:t>CU-</w:t>
            </w:r>
            <w:r w:rsidR="00883A25">
              <w:t>10</w:t>
            </w:r>
            <w:bookmarkEnd w:id="4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32F782" w14:textId="77777777" w:rsidR="005A2DBA" w:rsidRPr="00421E43" w:rsidRDefault="005A2DBA" w:rsidP="00B56A43">
            <w:pPr>
              <w:pStyle w:val="Predeterminado"/>
              <w:rPr>
                <w:sz w:val="20"/>
                <w:szCs w:val="20"/>
              </w:rPr>
            </w:pPr>
            <w:r>
              <w:rPr>
                <w:sz w:val="20"/>
                <w:szCs w:val="20"/>
              </w:rPr>
              <w:t>Alta Grupo</w:t>
            </w:r>
          </w:p>
        </w:tc>
      </w:tr>
      <w:tr w:rsidR="005A2DBA" w:rsidRPr="00421E43" w14:paraId="158ECA21"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2885C9" w14:textId="77777777" w:rsidR="005A2DBA" w:rsidRPr="00421E43" w:rsidRDefault="005A2DBA" w:rsidP="00B56A43">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A17192" w14:textId="77777777" w:rsidR="005A2DBA" w:rsidRPr="003207F9" w:rsidRDefault="005A2DBA" w:rsidP="00B56A43">
            <w:pPr>
              <w:pStyle w:val="Predeterminado"/>
              <w:rPr>
                <w:sz w:val="20"/>
                <w:szCs w:val="20"/>
              </w:rPr>
            </w:pPr>
            <w:r>
              <w:rPr>
                <w:sz w:val="20"/>
                <w:szCs w:val="20"/>
              </w:rPr>
              <w:t xml:space="preserve">El </w:t>
            </w:r>
            <w:r w:rsidR="00654930">
              <w:rPr>
                <w:sz w:val="20"/>
                <w:szCs w:val="20"/>
              </w:rPr>
              <w:t>usuario desea crear un grupo</w:t>
            </w:r>
            <w:r>
              <w:rPr>
                <w:sz w:val="20"/>
                <w:szCs w:val="20"/>
              </w:rPr>
              <w:t>.</w:t>
            </w:r>
          </w:p>
        </w:tc>
      </w:tr>
      <w:tr w:rsidR="005A2DBA" w:rsidRPr="00421E43" w14:paraId="7B835113"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ED1088" w14:textId="77777777" w:rsidR="005A2DBA" w:rsidRPr="00421E43" w:rsidRDefault="005A2DBA" w:rsidP="00B56A43">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A00242" w14:textId="77777777" w:rsidR="005A2DBA" w:rsidRPr="00421E43" w:rsidRDefault="005A2DBA" w:rsidP="00B56A43">
            <w:pPr>
              <w:pStyle w:val="Predeterminado"/>
              <w:rPr>
                <w:sz w:val="20"/>
                <w:szCs w:val="20"/>
              </w:rPr>
            </w:pPr>
            <w:r>
              <w:rPr>
                <w:sz w:val="20"/>
                <w:szCs w:val="20"/>
              </w:rPr>
              <w:t>Usuario</w:t>
            </w:r>
          </w:p>
        </w:tc>
      </w:tr>
      <w:tr w:rsidR="005A2DBA" w:rsidRPr="00421E43" w14:paraId="5981C1CC"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CA4175" w14:textId="77777777" w:rsidR="005A2DBA" w:rsidRPr="00421E43" w:rsidRDefault="005A2DBA" w:rsidP="00B56A43">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3E1393" w14:textId="77777777" w:rsidR="005A2DBA" w:rsidRPr="00421E43" w:rsidRDefault="005A2DBA" w:rsidP="00B56A43">
            <w:pPr>
              <w:pStyle w:val="Predeterminado"/>
              <w:rPr>
                <w:sz w:val="20"/>
                <w:szCs w:val="20"/>
              </w:rPr>
            </w:pPr>
            <w:r>
              <w:rPr>
                <w:sz w:val="20"/>
                <w:szCs w:val="20"/>
              </w:rPr>
              <w:t>-</w:t>
            </w:r>
          </w:p>
        </w:tc>
      </w:tr>
      <w:tr w:rsidR="005A2DBA" w:rsidRPr="00421E43" w14:paraId="519DA35F"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F48F51" w14:textId="77777777" w:rsidR="005A2DBA" w:rsidRPr="00421E43" w:rsidRDefault="005A2DBA" w:rsidP="00B56A43">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2AF8F4" w14:textId="77777777" w:rsidR="005A2DBA" w:rsidRDefault="005A2DBA" w:rsidP="00B56A43">
            <w:pPr>
              <w:pStyle w:val="Predeterminado"/>
              <w:rPr>
                <w:sz w:val="20"/>
                <w:szCs w:val="20"/>
              </w:rPr>
            </w:pPr>
            <w:r>
              <w:rPr>
                <w:sz w:val="20"/>
                <w:szCs w:val="20"/>
              </w:rPr>
              <w:t>-</w:t>
            </w:r>
          </w:p>
        </w:tc>
      </w:tr>
      <w:tr w:rsidR="005A2DBA" w:rsidRPr="00421E43" w14:paraId="4FFC3CCC"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9161BC" w14:textId="77777777" w:rsidR="005A2DBA" w:rsidRPr="00421E43" w:rsidRDefault="005A2DBA" w:rsidP="00B56A43">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F2432" w14:textId="77777777" w:rsidR="005A2DBA" w:rsidRPr="00421E43" w:rsidRDefault="005A2DBA" w:rsidP="00B56A43">
            <w:pPr>
              <w:pStyle w:val="Predeterminado"/>
              <w:rPr>
                <w:sz w:val="20"/>
                <w:szCs w:val="20"/>
              </w:rPr>
            </w:pPr>
            <w:r>
              <w:rPr>
                <w:sz w:val="20"/>
                <w:szCs w:val="20"/>
              </w:rPr>
              <w:t xml:space="preserve">El </w:t>
            </w:r>
            <w:r w:rsidR="00654930">
              <w:rPr>
                <w:sz w:val="20"/>
                <w:szCs w:val="20"/>
              </w:rPr>
              <w:t>grupo quedara registrado en el sistema</w:t>
            </w:r>
          </w:p>
        </w:tc>
      </w:tr>
      <w:tr w:rsidR="005A2DBA" w:rsidRPr="00421E43" w14:paraId="45AAE00C" w14:textId="77777777" w:rsidTr="0065493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AB54583" w14:textId="77777777" w:rsidR="005A2DBA" w:rsidRPr="00421E43" w:rsidRDefault="005A2DBA" w:rsidP="00B56A43">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387F8B" w14:textId="77777777" w:rsidR="005A2DBA" w:rsidRPr="00421E43" w:rsidRDefault="005A2DBA" w:rsidP="00B56A43">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81BFE1" w14:textId="77777777" w:rsidR="005A2DBA" w:rsidRPr="00421E43" w:rsidRDefault="005A2DBA" w:rsidP="00B56A43">
            <w:pPr>
              <w:pStyle w:val="Predeterminado"/>
              <w:rPr>
                <w:sz w:val="20"/>
                <w:szCs w:val="20"/>
              </w:rPr>
            </w:pPr>
            <w:r w:rsidRPr="00421E43">
              <w:rPr>
                <w:b/>
                <w:sz w:val="20"/>
                <w:szCs w:val="20"/>
              </w:rPr>
              <w:t>ACCIÓN</w:t>
            </w:r>
          </w:p>
        </w:tc>
      </w:tr>
      <w:tr w:rsidR="005A2DBA" w:rsidRPr="00421E43" w14:paraId="6DA7046B" w14:textId="77777777" w:rsidTr="0065493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76206DF"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6AE830A" w14:textId="77777777" w:rsidR="005A2DBA" w:rsidRPr="00421E43" w:rsidRDefault="005A2DBA" w:rsidP="00B56A43">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E5CAEF" w14:textId="77777777" w:rsidR="005A2DBA" w:rsidRPr="003207F9" w:rsidRDefault="005A2DBA" w:rsidP="00FE7ED6">
            <w:pPr>
              <w:ind w:firstLine="0"/>
            </w:pPr>
            <w:r>
              <w:t xml:space="preserve">El usuario accede al menú de </w:t>
            </w:r>
            <w:r w:rsidR="00654930">
              <w:t>registro de grupo</w:t>
            </w:r>
          </w:p>
        </w:tc>
      </w:tr>
      <w:tr w:rsidR="005A2DBA" w:rsidRPr="00421E43" w14:paraId="5CF180E5" w14:textId="77777777" w:rsidTr="0065493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B6175A8"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EB8061" w14:textId="77777777" w:rsidR="005A2DBA" w:rsidRPr="00421E43" w:rsidRDefault="005A2DBA" w:rsidP="00B56A43">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A8D49D" w14:textId="77777777" w:rsidR="005A2DBA" w:rsidRPr="003207F9" w:rsidRDefault="005A2DBA" w:rsidP="00FE7ED6">
            <w:pPr>
              <w:ind w:firstLine="0"/>
            </w:pPr>
            <w:r>
              <w:t>El sistema pide los datos de registro</w:t>
            </w:r>
          </w:p>
        </w:tc>
      </w:tr>
      <w:tr w:rsidR="005A2DBA" w:rsidRPr="00421E43" w14:paraId="5F44BDC7" w14:textId="77777777"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7EAC6C1"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D7B3BA" w14:textId="77777777" w:rsidR="005A2DBA" w:rsidRPr="00421E43" w:rsidRDefault="005A2DBA" w:rsidP="00B56A43">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16C9B4" w14:textId="77777777" w:rsidR="005A2DBA" w:rsidRPr="003207F9" w:rsidRDefault="005A2DBA" w:rsidP="00FE7ED6">
            <w:pPr>
              <w:ind w:firstLine="0"/>
            </w:pPr>
            <w:r>
              <w:t>El usuario introduce los datos de registro</w:t>
            </w:r>
          </w:p>
        </w:tc>
      </w:tr>
      <w:tr w:rsidR="005A2DBA" w:rsidRPr="00421E43" w14:paraId="239F9A9D" w14:textId="77777777"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B316EC1"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72DECB" w14:textId="77777777" w:rsidR="005A2DBA" w:rsidRPr="00421E43" w:rsidRDefault="005A2DBA" w:rsidP="00B56A43">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D9F52C" w14:textId="77777777" w:rsidR="005A2DBA" w:rsidRPr="003207F9" w:rsidRDefault="005A2DBA" w:rsidP="00FE7ED6">
            <w:pPr>
              <w:ind w:firstLine="0"/>
            </w:pPr>
            <w:r>
              <w:t xml:space="preserve">El </w:t>
            </w:r>
            <w:r w:rsidR="00FE7ED6">
              <w:t>grupo</w:t>
            </w:r>
            <w:r>
              <w:t xml:space="preserve"> queda registrado en el sistema</w:t>
            </w:r>
          </w:p>
        </w:tc>
      </w:tr>
      <w:tr w:rsidR="005A2DBA" w:rsidRPr="00421E43" w14:paraId="55BF812C"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FB35CD" w14:textId="77777777" w:rsidR="005A2DBA" w:rsidRPr="00421E43" w:rsidRDefault="005A2DBA" w:rsidP="00B56A43">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4BDF3B" w14:textId="77777777" w:rsidR="005A2DBA" w:rsidRPr="00421E43" w:rsidRDefault="005A2DBA" w:rsidP="00B56A43">
            <w:pPr>
              <w:pStyle w:val="Textonotapie"/>
            </w:pPr>
            <w:r>
              <w:t>-</w:t>
            </w:r>
          </w:p>
        </w:tc>
      </w:tr>
    </w:tbl>
    <w:p w14:paraId="2ECB4B4E" w14:textId="77777777" w:rsidR="0065032C"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FE7ED6" w:rsidRPr="00421E43" w14:paraId="56A0E43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14AC67" w14:textId="77777777" w:rsidR="00FE7ED6" w:rsidRPr="00421E43" w:rsidRDefault="00FE7ED6" w:rsidP="0095306E">
            <w:pPr>
              <w:pStyle w:val="Ttulo3"/>
            </w:pPr>
            <w:bookmarkStart w:id="48" w:name="_Toc536639653"/>
            <w:r w:rsidRPr="00421E43">
              <w:t>CU-</w:t>
            </w:r>
            <w:r w:rsidR="00883A25">
              <w:t>11</w:t>
            </w:r>
            <w:bookmarkEnd w:id="4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26C6AE" w14:textId="77777777" w:rsidR="00FE7ED6" w:rsidRPr="00421E43" w:rsidRDefault="00FE7ED6" w:rsidP="0095306E">
            <w:pPr>
              <w:pStyle w:val="Predeterminado"/>
              <w:rPr>
                <w:sz w:val="20"/>
                <w:szCs w:val="20"/>
              </w:rPr>
            </w:pPr>
            <w:r>
              <w:rPr>
                <w:sz w:val="20"/>
                <w:szCs w:val="20"/>
              </w:rPr>
              <w:t>Buscar Grupo</w:t>
            </w:r>
          </w:p>
        </w:tc>
      </w:tr>
      <w:tr w:rsidR="00FE7ED6" w:rsidRPr="00421E43" w14:paraId="6C88E3AA"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5F039D" w14:textId="77777777" w:rsidR="00FE7ED6" w:rsidRPr="00421E43" w:rsidRDefault="00FE7ED6"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1A99BE" w14:textId="77777777" w:rsidR="00FE7ED6" w:rsidRPr="003207F9" w:rsidRDefault="00FE7ED6" w:rsidP="0095306E">
            <w:pPr>
              <w:pStyle w:val="Predeterminado"/>
              <w:rPr>
                <w:sz w:val="20"/>
                <w:szCs w:val="20"/>
              </w:rPr>
            </w:pPr>
            <w:r>
              <w:rPr>
                <w:sz w:val="20"/>
                <w:szCs w:val="20"/>
              </w:rPr>
              <w:t xml:space="preserve">El usuario desea ver la información de un </w:t>
            </w:r>
            <w:r w:rsidR="00DA2F0C">
              <w:rPr>
                <w:sz w:val="20"/>
                <w:szCs w:val="20"/>
              </w:rPr>
              <w:t>grupo.</w:t>
            </w:r>
          </w:p>
        </w:tc>
      </w:tr>
      <w:tr w:rsidR="00FE7ED6" w:rsidRPr="00421E43" w14:paraId="28799F4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92E233" w14:textId="77777777" w:rsidR="00FE7ED6" w:rsidRPr="00421E43" w:rsidRDefault="00FE7ED6"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FFC98AA" w14:textId="77777777" w:rsidR="00FE7ED6" w:rsidRPr="00421E43" w:rsidRDefault="00FE7ED6" w:rsidP="0095306E">
            <w:pPr>
              <w:pStyle w:val="Predeterminado"/>
              <w:rPr>
                <w:sz w:val="20"/>
                <w:szCs w:val="20"/>
              </w:rPr>
            </w:pPr>
            <w:r>
              <w:rPr>
                <w:sz w:val="20"/>
                <w:szCs w:val="20"/>
              </w:rPr>
              <w:t>Usuario</w:t>
            </w:r>
          </w:p>
        </w:tc>
      </w:tr>
      <w:tr w:rsidR="00FE7ED6" w:rsidRPr="00421E43" w14:paraId="341DE2E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E13C3D" w14:textId="77777777" w:rsidR="00FE7ED6" w:rsidRPr="00421E43" w:rsidRDefault="00FE7ED6"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D0E63F" w14:textId="77777777" w:rsidR="00FE7ED6" w:rsidRPr="00421E43" w:rsidRDefault="00FE7ED6" w:rsidP="0095306E">
            <w:pPr>
              <w:pStyle w:val="Predeterminado"/>
              <w:rPr>
                <w:sz w:val="20"/>
                <w:szCs w:val="20"/>
              </w:rPr>
            </w:pPr>
            <w:r>
              <w:rPr>
                <w:sz w:val="20"/>
                <w:szCs w:val="20"/>
              </w:rPr>
              <w:t>-</w:t>
            </w:r>
          </w:p>
        </w:tc>
      </w:tr>
      <w:tr w:rsidR="00FE7ED6" w:rsidRPr="00421E43" w14:paraId="45EC62E2"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717A7" w14:textId="77777777" w:rsidR="00FE7ED6" w:rsidRPr="00421E43" w:rsidRDefault="00FE7ED6"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734A0B" w14:textId="77777777" w:rsidR="00FE7ED6" w:rsidRDefault="00FE7ED6" w:rsidP="0095306E">
            <w:pPr>
              <w:pStyle w:val="Predeterminado"/>
              <w:rPr>
                <w:sz w:val="20"/>
                <w:szCs w:val="20"/>
              </w:rPr>
            </w:pPr>
            <w:r>
              <w:rPr>
                <w:sz w:val="20"/>
                <w:szCs w:val="20"/>
              </w:rPr>
              <w:t>-</w:t>
            </w:r>
          </w:p>
        </w:tc>
      </w:tr>
      <w:tr w:rsidR="00FE7ED6" w:rsidRPr="00421E43" w14:paraId="39C8B79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9A5E9B" w14:textId="77777777" w:rsidR="00FE7ED6" w:rsidRPr="00421E43" w:rsidRDefault="00FE7ED6"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2C265D" w14:textId="77777777" w:rsidR="00FE7ED6" w:rsidRPr="00421E43" w:rsidRDefault="00FE7ED6" w:rsidP="0095306E">
            <w:pPr>
              <w:pStyle w:val="Predeterminado"/>
              <w:rPr>
                <w:sz w:val="20"/>
                <w:szCs w:val="20"/>
              </w:rPr>
            </w:pPr>
            <w:r>
              <w:rPr>
                <w:sz w:val="20"/>
                <w:szCs w:val="20"/>
              </w:rPr>
              <w:t>-</w:t>
            </w:r>
          </w:p>
        </w:tc>
      </w:tr>
      <w:tr w:rsidR="00FE7ED6" w:rsidRPr="00421E43" w14:paraId="5AF9535D"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4390FB9" w14:textId="77777777" w:rsidR="00FE7ED6" w:rsidRPr="00421E43" w:rsidRDefault="00FE7ED6"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1D188D" w14:textId="77777777" w:rsidR="00FE7ED6" w:rsidRPr="00421E43" w:rsidRDefault="00FE7ED6"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43CC17" w14:textId="77777777" w:rsidR="00FE7ED6" w:rsidRPr="00421E43" w:rsidRDefault="00FE7ED6" w:rsidP="0095306E">
            <w:pPr>
              <w:pStyle w:val="Predeterminado"/>
              <w:rPr>
                <w:sz w:val="20"/>
                <w:szCs w:val="20"/>
              </w:rPr>
            </w:pPr>
            <w:r w:rsidRPr="00421E43">
              <w:rPr>
                <w:b/>
                <w:sz w:val="20"/>
                <w:szCs w:val="20"/>
              </w:rPr>
              <w:t>ACCIÓN</w:t>
            </w:r>
          </w:p>
        </w:tc>
      </w:tr>
      <w:tr w:rsidR="00FE7ED6" w:rsidRPr="00421E43" w14:paraId="19E59960"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9FFFBCB" w14:textId="77777777" w:rsidR="00FE7ED6" w:rsidRPr="00421E43" w:rsidRDefault="00FE7ED6"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C6B5F87" w14:textId="77777777" w:rsidR="00FE7ED6" w:rsidRPr="00421E43" w:rsidRDefault="00FE7ED6"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3CB482" w14:textId="77777777" w:rsidR="00FE7ED6" w:rsidRPr="003207F9" w:rsidRDefault="00FE7ED6" w:rsidP="00FE7ED6">
            <w:pPr>
              <w:ind w:firstLine="0"/>
            </w:pPr>
            <w:r>
              <w:t>El usuario accede a la pestaña grupos.</w:t>
            </w:r>
          </w:p>
        </w:tc>
      </w:tr>
      <w:tr w:rsidR="00FE7ED6" w:rsidRPr="00421E43" w14:paraId="01325F92"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839A98E" w14:textId="77777777"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2A7078" w14:textId="77777777" w:rsidR="00FE7ED6" w:rsidRPr="00421E43" w:rsidRDefault="00FE7ED6"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299B2A" w14:textId="77777777" w:rsidR="00FE7ED6" w:rsidRPr="003207F9" w:rsidRDefault="00FE7ED6" w:rsidP="00FE7ED6">
            <w:pPr>
              <w:ind w:firstLine="0"/>
            </w:pPr>
            <w:r>
              <w:t>El sistema pide el nombre del grupo.</w:t>
            </w:r>
          </w:p>
        </w:tc>
      </w:tr>
      <w:tr w:rsidR="00FE7ED6" w:rsidRPr="00421E43" w14:paraId="386DB12A"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4891831" w14:textId="77777777"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71D377" w14:textId="77777777" w:rsidR="00FE7ED6" w:rsidRPr="00421E43" w:rsidRDefault="00FE7ED6"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CA3C08" w14:textId="77777777" w:rsidR="00FE7ED6" w:rsidRPr="003207F9" w:rsidRDefault="00FE7ED6" w:rsidP="00FE7ED6">
            <w:pPr>
              <w:ind w:firstLine="0"/>
            </w:pPr>
            <w:r>
              <w:t>El usuario introduce el nombre del grupo que desea ver.</w:t>
            </w:r>
          </w:p>
        </w:tc>
      </w:tr>
      <w:tr w:rsidR="00FE7ED6" w:rsidRPr="00421E43" w14:paraId="7705C702"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3327564" w14:textId="77777777"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CE7511" w14:textId="77777777" w:rsidR="00FE7ED6" w:rsidRPr="00421E43" w:rsidRDefault="00FE7ED6"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6DCAB2" w14:textId="77777777" w:rsidR="00FE7ED6" w:rsidRPr="003207F9" w:rsidRDefault="00FE7ED6" w:rsidP="00FE7ED6">
            <w:pPr>
              <w:ind w:firstLine="0"/>
            </w:pPr>
            <w:r>
              <w:t xml:space="preserve">El sistema muestra la </w:t>
            </w:r>
            <w:proofErr w:type="spellStart"/>
            <w:r>
              <w:t>pagina</w:t>
            </w:r>
            <w:proofErr w:type="spellEnd"/>
            <w:r>
              <w:t xml:space="preserve"> del grupo y finaliza el caso de uso.</w:t>
            </w:r>
          </w:p>
        </w:tc>
      </w:tr>
      <w:tr w:rsidR="00FE7ED6" w:rsidRPr="00421E43" w14:paraId="3305635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B08858" w14:textId="77777777" w:rsidR="00FE7ED6" w:rsidRPr="00421E43" w:rsidRDefault="00FE7ED6"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6B721C" w14:textId="77777777" w:rsidR="00FE7ED6" w:rsidRPr="00421E43" w:rsidRDefault="00FE7ED6" w:rsidP="0095306E">
            <w:pPr>
              <w:pStyle w:val="Textonotapie"/>
            </w:pPr>
            <w:r>
              <w:t>-</w:t>
            </w:r>
          </w:p>
        </w:tc>
      </w:tr>
    </w:tbl>
    <w:p w14:paraId="70C162F6" w14:textId="77777777" w:rsidR="00064936" w:rsidRDefault="00064936"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4F3CC7" w:rsidRPr="00421E43" w14:paraId="11B3614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FE6D74" w14:textId="77777777" w:rsidR="004F3CC7" w:rsidRPr="00421E43" w:rsidRDefault="004F3CC7" w:rsidP="0095306E">
            <w:pPr>
              <w:pStyle w:val="Ttulo3"/>
            </w:pPr>
            <w:bookmarkStart w:id="49" w:name="_Toc536639654"/>
            <w:r w:rsidRPr="00421E43">
              <w:lastRenderedPageBreak/>
              <w:t>CU-</w:t>
            </w:r>
            <w:r w:rsidR="00883A25">
              <w:t>12</w:t>
            </w:r>
            <w:bookmarkEnd w:id="4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B9DF2B" w14:textId="77777777" w:rsidR="004F3CC7" w:rsidRPr="00421E43" w:rsidRDefault="004F3CC7" w:rsidP="0095306E">
            <w:pPr>
              <w:pStyle w:val="Predeterminado"/>
              <w:rPr>
                <w:sz w:val="20"/>
                <w:szCs w:val="20"/>
              </w:rPr>
            </w:pPr>
            <w:r>
              <w:rPr>
                <w:sz w:val="20"/>
                <w:szCs w:val="20"/>
              </w:rPr>
              <w:t>Modificar Grupo</w:t>
            </w:r>
          </w:p>
        </w:tc>
      </w:tr>
      <w:tr w:rsidR="004F3CC7" w:rsidRPr="00421E43" w14:paraId="330E96C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A75614" w14:textId="77777777" w:rsidR="004F3CC7" w:rsidRPr="00421E43" w:rsidRDefault="004F3CC7"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9E1815" w14:textId="77777777" w:rsidR="004F3CC7" w:rsidRPr="003207F9" w:rsidRDefault="004F3CC7" w:rsidP="0095306E">
            <w:pPr>
              <w:pStyle w:val="Predeterminado"/>
              <w:rPr>
                <w:sz w:val="20"/>
                <w:szCs w:val="20"/>
              </w:rPr>
            </w:pPr>
            <w:r>
              <w:rPr>
                <w:sz w:val="20"/>
                <w:szCs w:val="20"/>
              </w:rPr>
              <w:t>El usuario desea modificar ciertos atributos de grupo</w:t>
            </w:r>
          </w:p>
        </w:tc>
      </w:tr>
      <w:tr w:rsidR="004F3CC7" w:rsidRPr="00421E43" w14:paraId="0EBBF88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BC00A7" w14:textId="77777777" w:rsidR="004F3CC7" w:rsidRPr="00421E43" w:rsidRDefault="004F3CC7"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71D9C4" w14:textId="77777777" w:rsidR="004F3CC7" w:rsidRPr="00421E43" w:rsidRDefault="004F3CC7" w:rsidP="0095306E">
            <w:pPr>
              <w:pStyle w:val="Predeterminado"/>
              <w:rPr>
                <w:sz w:val="20"/>
                <w:szCs w:val="20"/>
              </w:rPr>
            </w:pPr>
            <w:r>
              <w:rPr>
                <w:sz w:val="20"/>
                <w:szCs w:val="20"/>
              </w:rPr>
              <w:t>Usuario</w:t>
            </w:r>
          </w:p>
        </w:tc>
      </w:tr>
      <w:tr w:rsidR="004F3CC7" w:rsidRPr="00421E43" w14:paraId="6F552F9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3A92C8" w14:textId="77777777" w:rsidR="004F3CC7" w:rsidRPr="00421E43" w:rsidRDefault="004F3CC7"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1DFBE4" w14:textId="77777777" w:rsidR="004F3CC7" w:rsidRPr="00421E43" w:rsidRDefault="004F3CC7" w:rsidP="0095306E">
            <w:pPr>
              <w:pStyle w:val="Predeterminado"/>
              <w:rPr>
                <w:sz w:val="20"/>
                <w:szCs w:val="20"/>
              </w:rPr>
            </w:pPr>
            <w:r>
              <w:rPr>
                <w:sz w:val="20"/>
                <w:szCs w:val="20"/>
              </w:rPr>
              <w:t>-</w:t>
            </w:r>
          </w:p>
        </w:tc>
      </w:tr>
      <w:tr w:rsidR="004F3CC7" w:rsidRPr="00421E43" w14:paraId="7B0CEAF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10BFC7" w14:textId="77777777" w:rsidR="004F3CC7" w:rsidRPr="00421E43" w:rsidRDefault="004F3CC7"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9A070A" w14:textId="77777777" w:rsidR="004F3CC7" w:rsidRDefault="004F3CC7" w:rsidP="0095306E">
            <w:pPr>
              <w:pStyle w:val="Predeterminado"/>
              <w:rPr>
                <w:sz w:val="20"/>
                <w:szCs w:val="20"/>
              </w:rPr>
            </w:pPr>
            <w:r>
              <w:rPr>
                <w:sz w:val="20"/>
                <w:szCs w:val="20"/>
              </w:rPr>
              <w:t>-</w:t>
            </w:r>
          </w:p>
        </w:tc>
      </w:tr>
      <w:tr w:rsidR="004F3CC7" w:rsidRPr="00421E43" w14:paraId="6A995B7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9FDC61" w14:textId="77777777" w:rsidR="004F3CC7" w:rsidRPr="00421E43" w:rsidRDefault="004F3CC7"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D64171" w14:textId="77777777" w:rsidR="004F3CC7" w:rsidRPr="00421E43" w:rsidRDefault="004F3CC7" w:rsidP="0095306E">
            <w:pPr>
              <w:pStyle w:val="Predeterminado"/>
              <w:rPr>
                <w:sz w:val="20"/>
                <w:szCs w:val="20"/>
              </w:rPr>
            </w:pPr>
            <w:r>
              <w:rPr>
                <w:sz w:val="20"/>
                <w:szCs w:val="20"/>
              </w:rPr>
              <w:t>El grupo quedara modificado con los cambios pertinentes</w:t>
            </w:r>
          </w:p>
        </w:tc>
      </w:tr>
      <w:tr w:rsidR="004F3CC7" w:rsidRPr="00421E43" w14:paraId="54BA498C"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8571F7B" w14:textId="77777777" w:rsidR="004F3CC7" w:rsidRPr="00421E43" w:rsidRDefault="004F3CC7"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5F6216" w14:textId="77777777" w:rsidR="004F3CC7" w:rsidRPr="00421E43" w:rsidRDefault="004F3CC7"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42CCDF" w14:textId="77777777" w:rsidR="004F3CC7" w:rsidRPr="00421E43" w:rsidRDefault="004F3CC7" w:rsidP="0095306E">
            <w:pPr>
              <w:pStyle w:val="Predeterminado"/>
              <w:rPr>
                <w:sz w:val="20"/>
                <w:szCs w:val="20"/>
              </w:rPr>
            </w:pPr>
            <w:r w:rsidRPr="00421E43">
              <w:rPr>
                <w:b/>
                <w:sz w:val="20"/>
                <w:szCs w:val="20"/>
              </w:rPr>
              <w:t>ACCIÓN</w:t>
            </w:r>
          </w:p>
        </w:tc>
      </w:tr>
      <w:tr w:rsidR="004F3CC7" w:rsidRPr="00421E43" w14:paraId="344F72EC"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9A46517"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2C6E60C" w14:textId="77777777" w:rsidR="004F3CC7" w:rsidRPr="00421E43" w:rsidRDefault="004F3CC7"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7400CD" w14:textId="77777777" w:rsidR="004F3CC7" w:rsidRPr="003207F9" w:rsidRDefault="004F3CC7" w:rsidP="0095306E">
            <w:pPr>
              <w:ind w:firstLine="0"/>
            </w:pPr>
            <w:r>
              <w:t>El usuar</w:t>
            </w:r>
            <w:r w:rsidR="00A05F88">
              <w:t>io pulsa el botón de modificar grupo</w:t>
            </w:r>
          </w:p>
        </w:tc>
      </w:tr>
      <w:tr w:rsidR="004F3CC7" w:rsidRPr="00421E43" w14:paraId="666CA0A6"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F885EC"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36A5CB" w14:textId="77777777" w:rsidR="004F3CC7" w:rsidRPr="00421E43" w:rsidRDefault="004F3CC7"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834EA3" w14:textId="77777777" w:rsidR="004F3CC7" w:rsidRPr="003207F9" w:rsidRDefault="004F3CC7" w:rsidP="0095306E">
            <w:pPr>
              <w:ind w:firstLine="0"/>
            </w:pPr>
            <w:r>
              <w:t xml:space="preserve">El sistema pide los datos de </w:t>
            </w:r>
            <w:r w:rsidR="00A05F88">
              <w:t>grupo a modificar</w:t>
            </w:r>
          </w:p>
        </w:tc>
      </w:tr>
      <w:tr w:rsidR="004F3CC7" w:rsidRPr="00421E43" w14:paraId="291C6AB6"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05BED8C"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B50D9F" w14:textId="77777777" w:rsidR="004F3CC7" w:rsidRPr="00421E43" w:rsidRDefault="004F3CC7"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D846AE" w14:textId="77777777" w:rsidR="004F3CC7" w:rsidRPr="003207F9" w:rsidRDefault="004F3CC7" w:rsidP="0095306E">
            <w:pPr>
              <w:ind w:firstLine="0"/>
            </w:pPr>
            <w:r>
              <w:t xml:space="preserve">El usuario introduce los datos de </w:t>
            </w:r>
            <w:r w:rsidR="00006703">
              <w:t>grupo que desea modificar</w:t>
            </w:r>
          </w:p>
        </w:tc>
      </w:tr>
      <w:tr w:rsidR="004F3CC7" w:rsidRPr="00421E43" w14:paraId="228CB36F"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236985E"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80163B" w14:textId="77777777" w:rsidR="004F3CC7" w:rsidRPr="00421E43" w:rsidRDefault="004F3CC7"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E1A53C" w14:textId="77777777" w:rsidR="004F3CC7" w:rsidRPr="003207F9" w:rsidRDefault="004F3CC7" w:rsidP="0095306E">
            <w:pPr>
              <w:ind w:firstLine="0"/>
            </w:pPr>
            <w:r>
              <w:t xml:space="preserve">El </w:t>
            </w:r>
            <w:r w:rsidR="00006703">
              <w:t>sistema actualiza los datos y finaliza el caso de uso.</w:t>
            </w:r>
          </w:p>
        </w:tc>
      </w:tr>
      <w:tr w:rsidR="004F3CC7" w:rsidRPr="00421E43" w14:paraId="5CA8D566"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CC6B7D" w14:textId="77777777" w:rsidR="004F3CC7" w:rsidRPr="00421E43" w:rsidRDefault="004F3CC7"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445CCC" w14:textId="77777777" w:rsidR="004F3CC7" w:rsidRPr="00421E43" w:rsidRDefault="004F3CC7" w:rsidP="0095306E">
            <w:pPr>
              <w:pStyle w:val="Textonotapie"/>
            </w:pPr>
            <w:r>
              <w:t>-</w:t>
            </w:r>
          </w:p>
        </w:tc>
      </w:tr>
    </w:tbl>
    <w:p w14:paraId="540F9B58" w14:textId="77777777" w:rsidR="004F3CC7" w:rsidRDefault="004F3CC7"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1586D" w:rsidRPr="00421E43" w14:paraId="1392C6B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C77162" w14:textId="77777777" w:rsidR="0061586D" w:rsidRPr="00421E43" w:rsidRDefault="0061586D" w:rsidP="0095306E">
            <w:pPr>
              <w:pStyle w:val="Ttulo3"/>
            </w:pPr>
            <w:bookmarkStart w:id="50" w:name="_Toc536639655"/>
            <w:r w:rsidRPr="00421E43">
              <w:t>CU-</w:t>
            </w:r>
            <w:r w:rsidR="00883A25">
              <w:t>13</w:t>
            </w:r>
            <w:bookmarkEnd w:id="5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55A473" w14:textId="77777777" w:rsidR="0061586D" w:rsidRPr="00421E43" w:rsidRDefault="0061586D" w:rsidP="0095306E">
            <w:pPr>
              <w:pStyle w:val="Predeterminado"/>
              <w:rPr>
                <w:sz w:val="20"/>
                <w:szCs w:val="20"/>
              </w:rPr>
            </w:pPr>
            <w:r>
              <w:rPr>
                <w:sz w:val="20"/>
                <w:szCs w:val="20"/>
              </w:rPr>
              <w:t>Baja Grupo</w:t>
            </w:r>
          </w:p>
        </w:tc>
      </w:tr>
      <w:tr w:rsidR="0061586D" w:rsidRPr="00421E43" w14:paraId="6FB7F44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DD31F9" w14:textId="77777777" w:rsidR="0061586D" w:rsidRPr="00421E43" w:rsidRDefault="0061586D"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D2BD60" w14:textId="77777777" w:rsidR="0061586D" w:rsidRPr="003207F9" w:rsidRDefault="0061586D" w:rsidP="0095306E">
            <w:pPr>
              <w:pStyle w:val="Predeterminado"/>
              <w:rPr>
                <w:sz w:val="20"/>
                <w:szCs w:val="20"/>
              </w:rPr>
            </w:pPr>
            <w:r>
              <w:rPr>
                <w:sz w:val="20"/>
                <w:szCs w:val="20"/>
              </w:rPr>
              <w:t>El usuario desea eliminar un grupo.</w:t>
            </w:r>
          </w:p>
        </w:tc>
      </w:tr>
      <w:tr w:rsidR="0061586D" w:rsidRPr="00421E43" w14:paraId="01FDA0B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222186" w14:textId="77777777" w:rsidR="0061586D" w:rsidRPr="00421E43" w:rsidRDefault="0061586D"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6D0FA2" w14:textId="77777777" w:rsidR="0061586D" w:rsidRPr="00421E43" w:rsidRDefault="0061586D" w:rsidP="0095306E">
            <w:pPr>
              <w:pStyle w:val="Predeterminado"/>
              <w:rPr>
                <w:sz w:val="20"/>
                <w:szCs w:val="20"/>
              </w:rPr>
            </w:pPr>
            <w:r>
              <w:rPr>
                <w:sz w:val="20"/>
                <w:szCs w:val="20"/>
              </w:rPr>
              <w:t>Usuario</w:t>
            </w:r>
          </w:p>
        </w:tc>
      </w:tr>
      <w:tr w:rsidR="0061586D" w:rsidRPr="00421E43" w14:paraId="4045005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0BE877" w14:textId="77777777" w:rsidR="0061586D" w:rsidRPr="00421E43" w:rsidRDefault="0061586D"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E228D3" w14:textId="77777777" w:rsidR="0061586D" w:rsidRPr="00421E43" w:rsidRDefault="0061586D" w:rsidP="0095306E">
            <w:pPr>
              <w:pStyle w:val="Predeterminado"/>
              <w:rPr>
                <w:sz w:val="20"/>
                <w:szCs w:val="20"/>
              </w:rPr>
            </w:pPr>
            <w:r>
              <w:rPr>
                <w:sz w:val="20"/>
                <w:szCs w:val="20"/>
              </w:rPr>
              <w:t>-El usuario es administrador del grupo.</w:t>
            </w:r>
          </w:p>
        </w:tc>
      </w:tr>
      <w:tr w:rsidR="0061586D" w:rsidRPr="00421E43" w14:paraId="492A0DA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2AF3B5" w14:textId="77777777" w:rsidR="0061586D" w:rsidRPr="00421E43" w:rsidRDefault="0061586D"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D42206" w14:textId="77777777" w:rsidR="0061586D" w:rsidRDefault="0061586D" w:rsidP="0095306E">
            <w:pPr>
              <w:pStyle w:val="Predeterminado"/>
              <w:rPr>
                <w:sz w:val="20"/>
                <w:szCs w:val="20"/>
              </w:rPr>
            </w:pPr>
            <w:r>
              <w:rPr>
                <w:sz w:val="20"/>
                <w:szCs w:val="20"/>
              </w:rPr>
              <w:t>-</w:t>
            </w:r>
          </w:p>
        </w:tc>
      </w:tr>
      <w:tr w:rsidR="0061586D" w:rsidRPr="00421E43" w14:paraId="3642F43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5AB8D3" w14:textId="77777777" w:rsidR="0061586D" w:rsidRPr="00421E43" w:rsidRDefault="0061586D"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716BD7" w14:textId="77777777" w:rsidR="0061586D" w:rsidRPr="00421E43" w:rsidRDefault="0061586D" w:rsidP="0095306E">
            <w:pPr>
              <w:pStyle w:val="Predeterminado"/>
              <w:rPr>
                <w:sz w:val="20"/>
                <w:szCs w:val="20"/>
              </w:rPr>
            </w:pPr>
            <w:r>
              <w:rPr>
                <w:sz w:val="20"/>
                <w:szCs w:val="20"/>
              </w:rPr>
              <w:t xml:space="preserve">El grupo quedara </w:t>
            </w:r>
            <w:r w:rsidR="006B48E5">
              <w:rPr>
                <w:sz w:val="20"/>
                <w:szCs w:val="20"/>
              </w:rPr>
              <w:t>eliminado del</w:t>
            </w:r>
            <w:r>
              <w:rPr>
                <w:sz w:val="20"/>
                <w:szCs w:val="20"/>
              </w:rPr>
              <w:t xml:space="preserve"> sistema</w:t>
            </w:r>
          </w:p>
        </w:tc>
      </w:tr>
      <w:tr w:rsidR="0061586D" w:rsidRPr="00421E43" w14:paraId="46D16681"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1A0BFE5" w14:textId="77777777" w:rsidR="0061586D" w:rsidRPr="00421E43" w:rsidRDefault="0061586D"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EE9812" w14:textId="77777777" w:rsidR="0061586D" w:rsidRPr="00421E43" w:rsidRDefault="0061586D"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4CC940" w14:textId="77777777" w:rsidR="0061586D" w:rsidRPr="00421E43" w:rsidRDefault="0061586D" w:rsidP="0095306E">
            <w:pPr>
              <w:pStyle w:val="Predeterminado"/>
              <w:rPr>
                <w:sz w:val="20"/>
                <w:szCs w:val="20"/>
              </w:rPr>
            </w:pPr>
            <w:r w:rsidRPr="00421E43">
              <w:rPr>
                <w:b/>
                <w:sz w:val="20"/>
                <w:szCs w:val="20"/>
              </w:rPr>
              <w:t>ACCIÓN</w:t>
            </w:r>
          </w:p>
        </w:tc>
      </w:tr>
      <w:tr w:rsidR="0061586D" w:rsidRPr="00421E43" w14:paraId="4B89FBB9"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A563CED"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96C36AE" w14:textId="77777777" w:rsidR="0061586D" w:rsidRPr="00421E43" w:rsidRDefault="0061586D"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7A57E0" w14:textId="77777777" w:rsidR="0061586D" w:rsidRPr="003207F9" w:rsidRDefault="0061586D" w:rsidP="0095306E">
            <w:pPr>
              <w:ind w:firstLine="0"/>
            </w:pPr>
            <w:r>
              <w:t>El usuario pulsa el botón de eliminar grupo</w:t>
            </w:r>
          </w:p>
        </w:tc>
      </w:tr>
      <w:tr w:rsidR="0061586D" w:rsidRPr="00421E43" w14:paraId="3EEDBAF1"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78ACFC3"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51205D" w14:textId="77777777" w:rsidR="0061586D" w:rsidRPr="00421E43" w:rsidRDefault="0061586D"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53764A" w14:textId="77777777" w:rsidR="0061586D" w:rsidRPr="003207F9" w:rsidRDefault="0061586D" w:rsidP="0095306E">
            <w:pPr>
              <w:ind w:firstLine="0"/>
            </w:pPr>
            <w:r>
              <w:t>El sistema pide confirmación para eliminar el grupo</w:t>
            </w:r>
          </w:p>
        </w:tc>
      </w:tr>
      <w:tr w:rsidR="0061586D" w:rsidRPr="00421E43" w14:paraId="64686951"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1298305"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943DFD" w14:textId="77777777" w:rsidR="0061586D" w:rsidRPr="00421E43" w:rsidRDefault="0061586D"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1B17B0" w14:textId="77777777" w:rsidR="0061586D" w:rsidRPr="003207F9" w:rsidRDefault="0061586D" w:rsidP="0095306E">
            <w:pPr>
              <w:ind w:firstLine="0"/>
            </w:pPr>
            <w:r>
              <w:t>El usuario confirma la eliminación</w:t>
            </w:r>
          </w:p>
        </w:tc>
      </w:tr>
      <w:tr w:rsidR="0061586D" w:rsidRPr="00421E43" w14:paraId="0BFAE0A8"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49D32FB"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B97689" w14:textId="77777777" w:rsidR="0061586D" w:rsidRPr="00421E43" w:rsidRDefault="0061586D"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055E2D" w14:textId="77777777" w:rsidR="0061586D" w:rsidRPr="003207F9" w:rsidRDefault="0061586D" w:rsidP="0095306E">
            <w:pPr>
              <w:ind w:firstLine="0"/>
            </w:pPr>
            <w:r>
              <w:t>El sistema elimina el grupo y finaliza el caso de uso.</w:t>
            </w:r>
          </w:p>
        </w:tc>
      </w:tr>
      <w:tr w:rsidR="0061586D" w:rsidRPr="00421E43" w14:paraId="539EF9B3"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894DB2" w14:textId="77777777" w:rsidR="0061586D" w:rsidRPr="00421E43" w:rsidRDefault="0061586D"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767623" w14:textId="77777777" w:rsidR="0061586D" w:rsidRPr="00421E43" w:rsidRDefault="0061586D" w:rsidP="0095306E">
            <w:pPr>
              <w:pStyle w:val="Textonotapie"/>
            </w:pPr>
            <w:r>
              <w:t>-</w:t>
            </w:r>
          </w:p>
        </w:tc>
      </w:tr>
    </w:tbl>
    <w:p w14:paraId="14DE31D4" w14:textId="77777777" w:rsidR="0061586D" w:rsidRDefault="0061586D"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747B65" w:rsidRPr="00421E43" w14:paraId="5972102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2A57C7" w14:textId="77777777" w:rsidR="00747B65" w:rsidRPr="00421E43" w:rsidRDefault="00747B65" w:rsidP="0095306E">
            <w:pPr>
              <w:pStyle w:val="Ttulo3"/>
            </w:pPr>
            <w:bookmarkStart w:id="51" w:name="_Toc536639656"/>
            <w:r w:rsidRPr="00421E43">
              <w:lastRenderedPageBreak/>
              <w:t>CU-</w:t>
            </w:r>
            <w:r w:rsidR="00883A25">
              <w:t>14</w:t>
            </w:r>
            <w:bookmarkEnd w:id="5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624E5" w14:textId="77777777" w:rsidR="00747B65" w:rsidRPr="00421E43" w:rsidRDefault="00747B65" w:rsidP="0095306E">
            <w:pPr>
              <w:pStyle w:val="Predeterminado"/>
              <w:rPr>
                <w:sz w:val="20"/>
                <w:szCs w:val="20"/>
              </w:rPr>
            </w:pPr>
            <w:r>
              <w:rPr>
                <w:sz w:val="20"/>
                <w:szCs w:val="20"/>
              </w:rPr>
              <w:t>Alta Logro</w:t>
            </w:r>
          </w:p>
        </w:tc>
      </w:tr>
      <w:tr w:rsidR="00747B65" w:rsidRPr="00421E43" w14:paraId="19A297D4"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E1788A" w14:textId="77777777" w:rsidR="00747B65" w:rsidRPr="00421E43" w:rsidRDefault="00747B6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DA0299" w14:textId="77777777" w:rsidR="00747B65" w:rsidRPr="003207F9" w:rsidRDefault="00747B6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crear un nuevo logro.</w:t>
            </w:r>
          </w:p>
        </w:tc>
      </w:tr>
      <w:tr w:rsidR="00747B65" w:rsidRPr="00421E43" w14:paraId="3E28A31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A75764" w14:textId="77777777" w:rsidR="00747B65" w:rsidRPr="00421E43" w:rsidRDefault="00747B6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D053B8" w14:textId="77777777" w:rsidR="00747B65" w:rsidRPr="00421E43" w:rsidRDefault="00747B65" w:rsidP="0095306E">
            <w:pPr>
              <w:pStyle w:val="Predeterminado"/>
              <w:rPr>
                <w:sz w:val="20"/>
                <w:szCs w:val="20"/>
              </w:rPr>
            </w:pPr>
            <w:proofErr w:type="spellStart"/>
            <w:r>
              <w:rPr>
                <w:sz w:val="20"/>
                <w:szCs w:val="20"/>
              </w:rPr>
              <w:t>Admin</w:t>
            </w:r>
            <w:proofErr w:type="spellEnd"/>
          </w:p>
        </w:tc>
      </w:tr>
      <w:tr w:rsidR="00747B65" w:rsidRPr="00421E43" w14:paraId="54FE5FC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06979B" w14:textId="77777777" w:rsidR="00747B65" w:rsidRPr="00421E43" w:rsidRDefault="00747B6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F2E9C0" w14:textId="77777777" w:rsidR="00747B65" w:rsidRPr="00421E43" w:rsidRDefault="00747B65" w:rsidP="0095306E">
            <w:pPr>
              <w:pStyle w:val="Predeterminado"/>
              <w:rPr>
                <w:sz w:val="20"/>
                <w:szCs w:val="20"/>
              </w:rPr>
            </w:pPr>
            <w:r>
              <w:rPr>
                <w:sz w:val="20"/>
                <w:szCs w:val="20"/>
              </w:rPr>
              <w:t>-</w:t>
            </w:r>
          </w:p>
        </w:tc>
      </w:tr>
      <w:tr w:rsidR="00747B65" w:rsidRPr="00421E43" w14:paraId="4AF217E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AD97BB" w14:textId="77777777" w:rsidR="00747B65" w:rsidRPr="00421E43" w:rsidRDefault="00747B6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A2C87C" w14:textId="77777777" w:rsidR="00747B65" w:rsidRDefault="00747B65" w:rsidP="0095306E">
            <w:pPr>
              <w:pStyle w:val="Predeterminado"/>
              <w:rPr>
                <w:sz w:val="20"/>
                <w:szCs w:val="20"/>
              </w:rPr>
            </w:pPr>
            <w:r>
              <w:rPr>
                <w:sz w:val="20"/>
                <w:szCs w:val="20"/>
              </w:rPr>
              <w:t>-</w:t>
            </w:r>
          </w:p>
        </w:tc>
      </w:tr>
      <w:tr w:rsidR="00747B65" w:rsidRPr="00421E43" w14:paraId="1E0E68E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8D1253" w14:textId="77777777" w:rsidR="00747B65" w:rsidRPr="00421E43" w:rsidRDefault="00747B6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04E692" w14:textId="77777777" w:rsidR="00747B65" w:rsidRPr="00421E43" w:rsidRDefault="00747B65" w:rsidP="0095306E">
            <w:pPr>
              <w:pStyle w:val="Predeterminado"/>
              <w:rPr>
                <w:sz w:val="20"/>
                <w:szCs w:val="20"/>
              </w:rPr>
            </w:pPr>
            <w:r>
              <w:rPr>
                <w:sz w:val="20"/>
                <w:szCs w:val="20"/>
              </w:rPr>
              <w:t>El logro quedara registrado en el sistema</w:t>
            </w:r>
          </w:p>
        </w:tc>
      </w:tr>
      <w:tr w:rsidR="00747B65" w:rsidRPr="00421E43" w14:paraId="22D0305C"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9DA1A57" w14:textId="77777777" w:rsidR="00747B65" w:rsidRPr="00421E43" w:rsidRDefault="00747B6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314197" w14:textId="77777777" w:rsidR="00747B65" w:rsidRPr="00421E43" w:rsidRDefault="00747B6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AE0A5C" w14:textId="77777777" w:rsidR="00747B65" w:rsidRPr="00421E43" w:rsidRDefault="00747B65" w:rsidP="0095306E">
            <w:pPr>
              <w:pStyle w:val="Predeterminado"/>
              <w:rPr>
                <w:sz w:val="20"/>
                <w:szCs w:val="20"/>
              </w:rPr>
            </w:pPr>
            <w:r w:rsidRPr="00421E43">
              <w:rPr>
                <w:b/>
                <w:sz w:val="20"/>
                <w:szCs w:val="20"/>
              </w:rPr>
              <w:t>ACCIÓN</w:t>
            </w:r>
          </w:p>
        </w:tc>
      </w:tr>
      <w:tr w:rsidR="00747B65" w:rsidRPr="00421E43" w14:paraId="30D01773"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7DBF118"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BBCFDFC" w14:textId="77777777" w:rsidR="00747B65" w:rsidRPr="00421E43" w:rsidRDefault="00747B65"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688556" w14:textId="77777777" w:rsidR="00747B65" w:rsidRPr="003207F9" w:rsidRDefault="00747B65" w:rsidP="0095306E">
            <w:pPr>
              <w:ind w:firstLine="0"/>
            </w:pPr>
            <w:r>
              <w:t xml:space="preserve">El </w:t>
            </w:r>
            <w:proofErr w:type="spellStart"/>
            <w:r>
              <w:t>admin</w:t>
            </w:r>
            <w:proofErr w:type="spellEnd"/>
            <w:r>
              <w:t xml:space="preserve"> accede al panel de creación de logro</w:t>
            </w:r>
          </w:p>
        </w:tc>
      </w:tr>
      <w:tr w:rsidR="00747B65" w:rsidRPr="00421E43" w14:paraId="318369F8"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A205D23"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A1D0B3" w14:textId="77777777" w:rsidR="00747B65" w:rsidRPr="00421E43" w:rsidRDefault="00747B65"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D0135C" w14:textId="77777777" w:rsidR="00747B65" w:rsidRPr="003207F9" w:rsidRDefault="00747B65" w:rsidP="0095306E">
            <w:pPr>
              <w:ind w:firstLine="0"/>
            </w:pPr>
            <w:r>
              <w:t xml:space="preserve">El sistema pide los datos de </w:t>
            </w:r>
            <w:r w:rsidR="00A96DD6">
              <w:t>logro</w:t>
            </w:r>
          </w:p>
        </w:tc>
      </w:tr>
      <w:tr w:rsidR="00747B65" w:rsidRPr="00421E43" w14:paraId="026E8C5D"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98515C1"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A04B9B" w14:textId="77777777" w:rsidR="00747B65" w:rsidRPr="00421E43" w:rsidRDefault="00747B65"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813F85" w14:textId="77777777" w:rsidR="00747B65" w:rsidRPr="003207F9" w:rsidRDefault="00747B65" w:rsidP="0095306E">
            <w:pPr>
              <w:ind w:firstLine="0"/>
            </w:pPr>
            <w:r>
              <w:t xml:space="preserve">El usuario introduce los datos de </w:t>
            </w:r>
            <w:r w:rsidR="00A96DD6">
              <w:t>logro</w:t>
            </w:r>
          </w:p>
        </w:tc>
      </w:tr>
      <w:tr w:rsidR="00747B65" w:rsidRPr="00421E43" w14:paraId="3BC3D5FF"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0B845B"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E17638" w14:textId="77777777" w:rsidR="00747B65" w:rsidRPr="00421E43" w:rsidRDefault="00747B65"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81270B" w14:textId="77777777" w:rsidR="00747B65" w:rsidRPr="003207F9" w:rsidRDefault="00747B65" w:rsidP="0095306E">
            <w:pPr>
              <w:ind w:firstLine="0"/>
            </w:pPr>
            <w:r>
              <w:t xml:space="preserve">El </w:t>
            </w:r>
            <w:r w:rsidR="002077FB">
              <w:t>logro</w:t>
            </w:r>
            <w:r>
              <w:t xml:space="preserve"> queda registrado en el sistema</w:t>
            </w:r>
          </w:p>
        </w:tc>
      </w:tr>
      <w:tr w:rsidR="00747B65" w:rsidRPr="00421E43" w14:paraId="0ED3A07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F55AFF" w14:textId="77777777" w:rsidR="00747B65" w:rsidRPr="00421E43" w:rsidRDefault="00747B6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B0CDC9" w14:textId="77777777" w:rsidR="00747B65" w:rsidRPr="00421E43" w:rsidRDefault="00747B65" w:rsidP="0095306E">
            <w:pPr>
              <w:pStyle w:val="Textonotapie"/>
            </w:pPr>
            <w:r>
              <w:t>-</w:t>
            </w:r>
          </w:p>
        </w:tc>
      </w:tr>
    </w:tbl>
    <w:p w14:paraId="67BFC63A" w14:textId="77777777" w:rsidR="00747B65" w:rsidRDefault="00747B6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B48E5" w:rsidRPr="00421E43" w14:paraId="355B5F07"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248679" w14:textId="77777777" w:rsidR="006B48E5" w:rsidRPr="00421E43" w:rsidRDefault="006B48E5" w:rsidP="0095306E">
            <w:pPr>
              <w:pStyle w:val="Ttulo3"/>
            </w:pPr>
            <w:bookmarkStart w:id="52" w:name="_Toc536639657"/>
            <w:r w:rsidRPr="00421E43">
              <w:t>CU-</w:t>
            </w:r>
            <w:r w:rsidR="00883A25">
              <w:t>15</w:t>
            </w:r>
            <w:bookmarkEnd w:id="5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479CE8" w14:textId="77777777" w:rsidR="006B48E5" w:rsidRPr="00421E43" w:rsidRDefault="006B48E5" w:rsidP="0095306E">
            <w:pPr>
              <w:pStyle w:val="Predeterminado"/>
              <w:rPr>
                <w:sz w:val="20"/>
                <w:szCs w:val="20"/>
              </w:rPr>
            </w:pPr>
            <w:r>
              <w:rPr>
                <w:sz w:val="20"/>
                <w:szCs w:val="20"/>
              </w:rPr>
              <w:t>Modificar Logro</w:t>
            </w:r>
          </w:p>
        </w:tc>
      </w:tr>
      <w:tr w:rsidR="006B48E5" w:rsidRPr="00421E43" w14:paraId="3323228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595501" w14:textId="77777777" w:rsidR="006B48E5" w:rsidRPr="00421E43" w:rsidRDefault="006B48E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1EC973" w14:textId="77777777" w:rsidR="006B48E5" w:rsidRPr="003207F9" w:rsidRDefault="006B48E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modificar un logro.</w:t>
            </w:r>
          </w:p>
        </w:tc>
      </w:tr>
      <w:tr w:rsidR="006B48E5" w:rsidRPr="00421E43" w14:paraId="787B662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F1A35C" w14:textId="77777777" w:rsidR="006B48E5" w:rsidRPr="00421E43" w:rsidRDefault="006B48E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14F158" w14:textId="77777777" w:rsidR="006B48E5" w:rsidRPr="00421E43" w:rsidRDefault="006B48E5" w:rsidP="0095306E">
            <w:pPr>
              <w:pStyle w:val="Predeterminado"/>
              <w:rPr>
                <w:sz w:val="20"/>
                <w:szCs w:val="20"/>
              </w:rPr>
            </w:pPr>
            <w:proofErr w:type="spellStart"/>
            <w:r>
              <w:rPr>
                <w:sz w:val="20"/>
                <w:szCs w:val="20"/>
              </w:rPr>
              <w:t>Admin</w:t>
            </w:r>
            <w:proofErr w:type="spellEnd"/>
          </w:p>
        </w:tc>
      </w:tr>
      <w:tr w:rsidR="006B48E5" w:rsidRPr="00421E43" w14:paraId="66010A5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0BC8CF" w14:textId="77777777" w:rsidR="006B48E5" w:rsidRPr="00421E43" w:rsidRDefault="006B48E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236C5E" w14:textId="77777777" w:rsidR="006B48E5" w:rsidRPr="00421E43" w:rsidRDefault="006B48E5" w:rsidP="0095306E">
            <w:pPr>
              <w:pStyle w:val="Predeterminado"/>
              <w:rPr>
                <w:sz w:val="20"/>
                <w:szCs w:val="20"/>
              </w:rPr>
            </w:pPr>
            <w:r>
              <w:rPr>
                <w:sz w:val="20"/>
                <w:szCs w:val="20"/>
              </w:rPr>
              <w:t>-</w:t>
            </w:r>
          </w:p>
        </w:tc>
      </w:tr>
      <w:tr w:rsidR="006B48E5" w:rsidRPr="00421E43" w14:paraId="133F148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F6B4A6" w14:textId="77777777" w:rsidR="006B48E5" w:rsidRPr="00421E43" w:rsidRDefault="006B48E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7D269D" w14:textId="77777777" w:rsidR="006B48E5" w:rsidRDefault="006B48E5" w:rsidP="0095306E">
            <w:pPr>
              <w:pStyle w:val="Predeterminado"/>
              <w:rPr>
                <w:sz w:val="20"/>
                <w:szCs w:val="20"/>
              </w:rPr>
            </w:pPr>
            <w:r>
              <w:rPr>
                <w:sz w:val="20"/>
                <w:szCs w:val="20"/>
              </w:rPr>
              <w:t>-</w:t>
            </w:r>
          </w:p>
        </w:tc>
      </w:tr>
      <w:tr w:rsidR="006B48E5" w:rsidRPr="00421E43" w14:paraId="2CB9DEA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024691" w14:textId="77777777" w:rsidR="006B48E5" w:rsidRPr="00421E43" w:rsidRDefault="006B48E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5A213C" w14:textId="77777777" w:rsidR="006B48E5" w:rsidRPr="00421E43" w:rsidRDefault="006B48E5" w:rsidP="0095306E">
            <w:pPr>
              <w:pStyle w:val="Predeterminado"/>
              <w:rPr>
                <w:sz w:val="20"/>
                <w:szCs w:val="20"/>
              </w:rPr>
            </w:pPr>
            <w:r>
              <w:rPr>
                <w:sz w:val="20"/>
                <w:szCs w:val="20"/>
              </w:rPr>
              <w:t>El logro quedara modificado con los cambios pertinentes</w:t>
            </w:r>
          </w:p>
        </w:tc>
      </w:tr>
      <w:tr w:rsidR="006B48E5" w:rsidRPr="00421E43" w14:paraId="0EAC1817"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1A0718E" w14:textId="77777777" w:rsidR="006B48E5" w:rsidRPr="00421E43" w:rsidRDefault="006B48E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314534" w14:textId="77777777" w:rsidR="006B48E5" w:rsidRPr="00421E43" w:rsidRDefault="006B48E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38B609" w14:textId="77777777" w:rsidR="006B48E5" w:rsidRPr="00421E43" w:rsidRDefault="006B48E5" w:rsidP="0095306E">
            <w:pPr>
              <w:pStyle w:val="Predeterminado"/>
              <w:rPr>
                <w:sz w:val="20"/>
                <w:szCs w:val="20"/>
              </w:rPr>
            </w:pPr>
            <w:r w:rsidRPr="00421E43">
              <w:rPr>
                <w:b/>
                <w:sz w:val="20"/>
                <w:szCs w:val="20"/>
              </w:rPr>
              <w:t>ACCIÓN</w:t>
            </w:r>
          </w:p>
        </w:tc>
      </w:tr>
      <w:tr w:rsidR="006B48E5" w:rsidRPr="00421E43" w14:paraId="0D0492C1"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B24F342"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3952110" w14:textId="77777777" w:rsidR="006B48E5" w:rsidRPr="00421E43" w:rsidRDefault="006B48E5" w:rsidP="006B48E5">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2246D8" w14:textId="77777777" w:rsidR="006B48E5" w:rsidRPr="003207F9" w:rsidRDefault="006B48E5" w:rsidP="006B48E5">
            <w:pPr>
              <w:ind w:firstLine="0"/>
            </w:pPr>
            <w:r>
              <w:t xml:space="preserve">El </w:t>
            </w:r>
            <w:proofErr w:type="spellStart"/>
            <w:r>
              <w:t>admin</w:t>
            </w:r>
            <w:proofErr w:type="spellEnd"/>
            <w:r>
              <w:t xml:space="preserve"> pulsa el botón de modificar grupo</w:t>
            </w:r>
          </w:p>
        </w:tc>
      </w:tr>
      <w:tr w:rsidR="006B48E5" w:rsidRPr="00421E43" w14:paraId="376E4AE3"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7EB821"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6A7E70" w14:textId="77777777" w:rsidR="006B48E5" w:rsidRPr="00421E43" w:rsidRDefault="006B48E5" w:rsidP="006B48E5">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816E39" w14:textId="77777777" w:rsidR="006B48E5" w:rsidRPr="003207F9" w:rsidRDefault="006B48E5" w:rsidP="006B48E5">
            <w:pPr>
              <w:ind w:firstLine="0"/>
            </w:pPr>
            <w:r>
              <w:t>El sistema pide los datos del logro a modificar</w:t>
            </w:r>
          </w:p>
        </w:tc>
      </w:tr>
      <w:tr w:rsidR="006B48E5" w:rsidRPr="00421E43" w14:paraId="160ABAE1"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3BB990"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4A8DA6" w14:textId="77777777" w:rsidR="006B48E5" w:rsidRPr="00421E43" w:rsidRDefault="006B48E5" w:rsidP="006B48E5">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28E5F5" w14:textId="77777777" w:rsidR="006B48E5" w:rsidRPr="003207F9" w:rsidRDefault="006B48E5" w:rsidP="006B48E5">
            <w:pPr>
              <w:ind w:firstLine="0"/>
            </w:pPr>
            <w:r>
              <w:t xml:space="preserve">El </w:t>
            </w:r>
            <w:proofErr w:type="spellStart"/>
            <w:r>
              <w:t>admin</w:t>
            </w:r>
            <w:proofErr w:type="spellEnd"/>
            <w:r>
              <w:t xml:space="preserve"> introduce los datos de logro que desea modificar</w:t>
            </w:r>
          </w:p>
        </w:tc>
      </w:tr>
      <w:tr w:rsidR="006B48E5" w:rsidRPr="00421E43" w14:paraId="71AC3AB9"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4AFF92B"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F6BFA2" w14:textId="77777777" w:rsidR="006B48E5" w:rsidRPr="00421E43" w:rsidRDefault="006B48E5" w:rsidP="006B48E5">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22A1F6" w14:textId="77777777" w:rsidR="006B48E5" w:rsidRPr="003207F9" w:rsidRDefault="006B48E5" w:rsidP="006B48E5">
            <w:pPr>
              <w:ind w:firstLine="0"/>
            </w:pPr>
            <w:r>
              <w:t>El sistema actualiza los datos y finaliza el caso de uso.</w:t>
            </w:r>
          </w:p>
        </w:tc>
      </w:tr>
      <w:tr w:rsidR="006B48E5" w:rsidRPr="00421E43" w14:paraId="39F4CA3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55BBAC" w14:textId="77777777" w:rsidR="006B48E5" w:rsidRPr="00421E43" w:rsidRDefault="006B48E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0DA80D" w14:textId="77777777" w:rsidR="006B48E5" w:rsidRPr="00421E43" w:rsidRDefault="006B48E5" w:rsidP="0095306E">
            <w:pPr>
              <w:pStyle w:val="Textonotapie"/>
            </w:pPr>
            <w:r>
              <w:t>-</w:t>
            </w:r>
          </w:p>
        </w:tc>
      </w:tr>
    </w:tbl>
    <w:p w14:paraId="7EFEBBD4" w14:textId="77777777" w:rsidR="006B48E5" w:rsidRDefault="006B48E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34058B" w:rsidRPr="00421E43" w14:paraId="3A0A8F36"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78AD07" w14:textId="77777777" w:rsidR="0034058B" w:rsidRPr="00421E43" w:rsidRDefault="0034058B" w:rsidP="0095306E">
            <w:pPr>
              <w:pStyle w:val="Ttulo3"/>
            </w:pPr>
            <w:bookmarkStart w:id="53" w:name="_Toc536639658"/>
            <w:r w:rsidRPr="00421E43">
              <w:lastRenderedPageBreak/>
              <w:t>CU-</w:t>
            </w:r>
            <w:r w:rsidR="00883A25">
              <w:t>1</w:t>
            </w:r>
            <w:r>
              <w:t>6</w:t>
            </w:r>
            <w:bookmarkEnd w:id="5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92A681" w14:textId="77777777" w:rsidR="0034058B" w:rsidRPr="00421E43" w:rsidRDefault="0034058B" w:rsidP="0095306E">
            <w:pPr>
              <w:pStyle w:val="Predeterminado"/>
              <w:rPr>
                <w:sz w:val="20"/>
                <w:szCs w:val="20"/>
              </w:rPr>
            </w:pPr>
            <w:r>
              <w:rPr>
                <w:sz w:val="20"/>
                <w:szCs w:val="20"/>
              </w:rPr>
              <w:t>Baja Logro</w:t>
            </w:r>
          </w:p>
        </w:tc>
      </w:tr>
      <w:tr w:rsidR="0034058B" w:rsidRPr="00421E43" w14:paraId="10CBAD34"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24D71F" w14:textId="77777777" w:rsidR="0034058B" w:rsidRPr="00421E43" w:rsidRDefault="0034058B"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5D8533" w14:textId="77777777" w:rsidR="0034058B" w:rsidRPr="003207F9" w:rsidRDefault="0034058B"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eliminar un logro.</w:t>
            </w:r>
          </w:p>
        </w:tc>
      </w:tr>
      <w:tr w:rsidR="0034058B" w:rsidRPr="00421E43" w14:paraId="56B4DC0C"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C055CA" w14:textId="77777777" w:rsidR="0034058B" w:rsidRPr="00421E43" w:rsidRDefault="0034058B"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A8258A" w14:textId="77777777" w:rsidR="0034058B" w:rsidRPr="00421E43" w:rsidRDefault="0034058B" w:rsidP="0095306E">
            <w:pPr>
              <w:pStyle w:val="Predeterminado"/>
              <w:rPr>
                <w:sz w:val="20"/>
                <w:szCs w:val="20"/>
              </w:rPr>
            </w:pPr>
            <w:proofErr w:type="spellStart"/>
            <w:r>
              <w:rPr>
                <w:sz w:val="20"/>
                <w:szCs w:val="20"/>
              </w:rPr>
              <w:t>Admin</w:t>
            </w:r>
            <w:proofErr w:type="spellEnd"/>
          </w:p>
        </w:tc>
      </w:tr>
      <w:tr w:rsidR="0034058B" w:rsidRPr="00421E43" w14:paraId="5262B24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6AAC0C" w14:textId="77777777" w:rsidR="0034058B" w:rsidRPr="00421E43" w:rsidRDefault="0034058B"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573395" w14:textId="77777777" w:rsidR="0034058B" w:rsidRPr="00421E43" w:rsidRDefault="0034058B" w:rsidP="0095306E">
            <w:pPr>
              <w:pStyle w:val="Predeterminado"/>
              <w:rPr>
                <w:sz w:val="20"/>
                <w:szCs w:val="20"/>
              </w:rPr>
            </w:pPr>
            <w:r>
              <w:rPr>
                <w:sz w:val="20"/>
                <w:szCs w:val="20"/>
              </w:rPr>
              <w:t>-</w:t>
            </w:r>
          </w:p>
        </w:tc>
      </w:tr>
      <w:tr w:rsidR="0034058B" w:rsidRPr="00421E43" w14:paraId="61293D2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5DE46C" w14:textId="77777777" w:rsidR="0034058B" w:rsidRPr="00421E43" w:rsidRDefault="0034058B"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10D787" w14:textId="77777777" w:rsidR="0034058B" w:rsidRDefault="0034058B" w:rsidP="0095306E">
            <w:pPr>
              <w:pStyle w:val="Predeterminado"/>
              <w:rPr>
                <w:sz w:val="20"/>
                <w:szCs w:val="20"/>
              </w:rPr>
            </w:pPr>
            <w:r>
              <w:rPr>
                <w:sz w:val="20"/>
                <w:szCs w:val="20"/>
              </w:rPr>
              <w:t>-</w:t>
            </w:r>
          </w:p>
        </w:tc>
      </w:tr>
      <w:tr w:rsidR="0034058B" w:rsidRPr="00421E43" w14:paraId="406D2EE7"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1B8BE3" w14:textId="77777777" w:rsidR="0034058B" w:rsidRPr="00421E43" w:rsidRDefault="0034058B"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D235F7" w14:textId="77777777" w:rsidR="0034058B" w:rsidRPr="00421E43" w:rsidRDefault="0034058B" w:rsidP="0095306E">
            <w:pPr>
              <w:pStyle w:val="Predeterminado"/>
              <w:rPr>
                <w:sz w:val="20"/>
                <w:szCs w:val="20"/>
              </w:rPr>
            </w:pPr>
            <w:r>
              <w:rPr>
                <w:sz w:val="20"/>
                <w:szCs w:val="20"/>
              </w:rPr>
              <w:t>El logro quedara modificado con los cambios pertinentes</w:t>
            </w:r>
          </w:p>
        </w:tc>
      </w:tr>
      <w:tr w:rsidR="0034058B" w:rsidRPr="00421E43" w14:paraId="10EE6856"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7AD3C85" w14:textId="77777777" w:rsidR="0034058B" w:rsidRPr="00421E43" w:rsidRDefault="0034058B"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F783AD" w14:textId="77777777" w:rsidR="0034058B" w:rsidRPr="00421E43" w:rsidRDefault="0034058B"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8330A8" w14:textId="77777777" w:rsidR="0034058B" w:rsidRPr="00421E43" w:rsidRDefault="0034058B" w:rsidP="0095306E">
            <w:pPr>
              <w:pStyle w:val="Predeterminado"/>
              <w:rPr>
                <w:sz w:val="20"/>
                <w:szCs w:val="20"/>
              </w:rPr>
            </w:pPr>
            <w:r w:rsidRPr="00421E43">
              <w:rPr>
                <w:b/>
                <w:sz w:val="20"/>
                <w:szCs w:val="20"/>
              </w:rPr>
              <w:t>ACCIÓN</w:t>
            </w:r>
          </w:p>
        </w:tc>
      </w:tr>
      <w:tr w:rsidR="0034058B" w:rsidRPr="00421E43" w14:paraId="1253DE2D"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52573C6" w14:textId="77777777" w:rsidR="0034058B" w:rsidRPr="00421E43" w:rsidRDefault="0034058B" w:rsidP="0034058B">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8D7462D" w14:textId="77777777" w:rsidR="0034058B" w:rsidRPr="00421E43" w:rsidRDefault="0034058B" w:rsidP="0034058B">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ABFE9E" w14:textId="77777777" w:rsidR="0034058B" w:rsidRPr="003207F9" w:rsidRDefault="0034058B" w:rsidP="0034058B">
            <w:pPr>
              <w:ind w:firstLine="0"/>
            </w:pPr>
            <w:r>
              <w:t xml:space="preserve">El </w:t>
            </w:r>
            <w:proofErr w:type="spellStart"/>
            <w:r>
              <w:t>admin</w:t>
            </w:r>
            <w:proofErr w:type="spellEnd"/>
            <w:r>
              <w:t xml:space="preserve"> pulsa el botón de eliminar logro</w:t>
            </w:r>
          </w:p>
        </w:tc>
      </w:tr>
      <w:tr w:rsidR="0034058B" w:rsidRPr="00421E43" w14:paraId="267089E5"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67F119B" w14:textId="77777777"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D3360F" w14:textId="77777777" w:rsidR="0034058B" w:rsidRPr="00421E43" w:rsidRDefault="0034058B" w:rsidP="0034058B">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CDB39F" w14:textId="77777777" w:rsidR="0034058B" w:rsidRPr="003207F9" w:rsidRDefault="0034058B" w:rsidP="0034058B">
            <w:pPr>
              <w:ind w:firstLine="0"/>
            </w:pPr>
            <w:r>
              <w:t>El sistema pide confirmación para eliminar el logro</w:t>
            </w:r>
          </w:p>
        </w:tc>
      </w:tr>
      <w:tr w:rsidR="0034058B" w:rsidRPr="00421E43" w14:paraId="69222E3F"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666D355" w14:textId="77777777"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C6461B" w14:textId="77777777" w:rsidR="0034058B" w:rsidRPr="00421E43" w:rsidRDefault="0034058B" w:rsidP="0034058B">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7C7F08" w14:textId="77777777" w:rsidR="0034058B" w:rsidRPr="003207F9" w:rsidRDefault="0034058B" w:rsidP="0034058B">
            <w:pPr>
              <w:ind w:firstLine="0"/>
            </w:pPr>
            <w:r>
              <w:t>El usuario confirma la eliminación</w:t>
            </w:r>
          </w:p>
        </w:tc>
      </w:tr>
      <w:tr w:rsidR="0034058B" w:rsidRPr="00421E43" w14:paraId="71424F40"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F5506A5" w14:textId="77777777"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ECC706" w14:textId="77777777" w:rsidR="0034058B" w:rsidRPr="00421E43" w:rsidRDefault="0034058B" w:rsidP="0034058B">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9C1E47" w14:textId="77777777" w:rsidR="0034058B" w:rsidRPr="003207F9" w:rsidRDefault="0034058B" w:rsidP="0034058B">
            <w:pPr>
              <w:ind w:firstLine="0"/>
            </w:pPr>
            <w:r>
              <w:t>El sistema elimina el logro y finaliza el caso de uso.</w:t>
            </w:r>
          </w:p>
        </w:tc>
      </w:tr>
      <w:tr w:rsidR="0034058B" w:rsidRPr="00421E43" w14:paraId="1FC6465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E732B4" w14:textId="77777777" w:rsidR="0034058B" w:rsidRPr="00421E43" w:rsidRDefault="0034058B"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90DEF6" w14:textId="77777777" w:rsidR="0034058B" w:rsidRPr="00421E43" w:rsidRDefault="0034058B" w:rsidP="0095306E">
            <w:pPr>
              <w:pStyle w:val="Textonotapie"/>
            </w:pPr>
            <w:r>
              <w:t>-</w:t>
            </w:r>
          </w:p>
        </w:tc>
      </w:tr>
    </w:tbl>
    <w:p w14:paraId="1485D360" w14:textId="77777777" w:rsidR="00B64BF0" w:rsidRDefault="00B64BF0"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0A4802" w:rsidRPr="00421E43" w14:paraId="3446228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0AB3D5" w14:textId="77777777" w:rsidR="000A4802" w:rsidRPr="00421E43" w:rsidRDefault="000A4802" w:rsidP="0095306E">
            <w:pPr>
              <w:pStyle w:val="Ttulo3"/>
            </w:pPr>
            <w:bookmarkStart w:id="54" w:name="_Toc536639659"/>
            <w:r w:rsidRPr="00421E43">
              <w:t>CU-</w:t>
            </w:r>
            <w:r w:rsidR="00883A25">
              <w:t>17</w:t>
            </w:r>
            <w:bookmarkEnd w:id="5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A1E7CA" w14:textId="77777777" w:rsidR="000A4802" w:rsidRPr="00421E43" w:rsidRDefault="000A4802" w:rsidP="0095306E">
            <w:pPr>
              <w:pStyle w:val="Predeterminado"/>
              <w:rPr>
                <w:sz w:val="20"/>
                <w:szCs w:val="20"/>
              </w:rPr>
            </w:pPr>
            <w:r>
              <w:rPr>
                <w:sz w:val="20"/>
                <w:szCs w:val="20"/>
              </w:rPr>
              <w:t>Buscar Logro</w:t>
            </w:r>
          </w:p>
        </w:tc>
      </w:tr>
      <w:tr w:rsidR="000A4802" w:rsidRPr="003207F9" w14:paraId="5918786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1A6547B" w14:textId="77777777" w:rsidR="000A4802" w:rsidRPr="00883A25" w:rsidRDefault="000A4802" w:rsidP="00883A25">
            <w:pPr>
              <w:pStyle w:val="Predeterminado"/>
              <w:rPr>
                <w:b/>
                <w:sz w:val="20"/>
                <w:szCs w:val="20"/>
              </w:rPr>
            </w:pPr>
            <w:r w:rsidRPr="00883A25">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03AD33" w14:textId="77777777" w:rsidR="000A4802" w:rsidRPr="003207F9" w:rsidRDefault="000A4802"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ver la información de un Logro.</w:t>
            </w:r>
          </w:p>
        </w:tc>
      </w:tr>
      <w:tr w:rsidR="000A4802" w:rsidRPr="00421E43" w14:paraId="18EDD32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D03541" w14:textId="77777777" w:rsidR="000A4802" w:rsidRPr="00883A25" w:rsidRDefault="000A4802" w:rsidP="00883A25">
            <w:pPr>
              <w:pStyle w:val="Predeterminado"/>
              <w:rPr>
                <w:b/>
                <w:sz w:val="20"/>
                <w:szCs w:val="20"/>
              </w:rPr>
            </w:pPr>
            <w:r w:rsidRPr="00883A25">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97C1AD" w14:textId="77777777" w:rsidR="000A4802" w:rsidRPr="00421E43" w:rsidRDefault="000A4802" w:rsidP="0095306E">
            <w:pPr>
              <w:pStyle w:val="Predeterminado"/>
              <w:rPr>
                <w:sz w:val="20"/>
                <w:szCs w:val="20"/>
              </w:rPr>
            </w:pPr>
            <w:proofErr w:type="spellStart"/>
            <w:r>
              <w:rPr>
                <w:sz w:val="20"/>
                <w:szCs w:val="20"/>
              </w:rPr>
              <w:t>Admin</w:t>
            </w:r>
            <w:proofErr w:type="spellEnd"/>
          </w:p>
        </w:tc>
      </w:tr>
      <w:tr w:rsidR="000A4802" w:rsidRPr="00421E43" w14:paraId="3DE2F13A"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C96530" w14:textId="77777777" w:rsidR="000A4802" w:rsidRPr="00883A25" w:rsidRDefault="000A4802" w:rsidP="00883A25">
            <w:pPr>
              <w:pStyle w:val="Predeterminado"/>
              <w:rPr>
                <w:b/>
                <w:sz w:val="20"/>
                <w:szCs w:val="20"/>
              </w:rPr>
            </w:pPr>
            <w:r w:rsidRPr="00883A25">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3BD83A" w14:textId="77777777" w:rsidR="000A4802" w:rsidRPr="00421E43" w:rsidRDefault="000A4802" w:rsidP="0095306E">
            <w:pPr>
              <w:pStyle w:val="Predeterminado"/>
              <w:rPr>
                <w:sz w:val="20"/>
                <w:szCs w:val="20"/>
              </w:rPr>
            </w:pPr>
            <w:r>
              <w:rPr>
                <w:sz w:val="20"/>
                <w:szCs w:val="20"/>
              </w:rPr>
              <w:t>-</w:t>
            </w:r>
          </w:p>
        </w:tc>
      </w:tr>
      <w:tr w:rsidR="000A4802" w14:paraId="2D93624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4D14D6" w14:textId="77777777" w:rsidR="000A4802" w:rsidRPr="00883A25" w:rsidRDefault="000A4802" w:rsidP="00883A25">
            <w:pPr>
              <w:pStyle w:val="Predeterminado"/>
              <w:rPr>
                <w:b/>
                <w:sz w:val="20"/>
                <w:szCs w:val="20"/>
              </w:rPr>
            </w:pPr>
            <w:r w:rsidRPr="00883A25">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253C9F" w14:textId="77777777" w:rsidR="000A4802" w:rsidRDefault="000A4802" w:rsidP="0095306E">
            <w:pPr>
              <w:pStyle w:val="Predeterminado"/>
              <w:rPr>
                <w:sz w:val="20"/>
                <w:szCs w:val="20"/>
              </w:rPr>
            </w:pPr>
            <w:r>
              <w:rPr>
                <w:sz w:val="20"/>
                <w:szCs w:val="20"/>
              </w:rPr>
              <w:t>-</w:t>
            </w:r>
          </w:p>
        </w:tc>
      </w:tr>
      <w:tr w:rsidR="000A4802" w:rsidRPr="00421E43" w14:paraId="61477C8C"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2EE2D7" w14:textId="77777777" w:rsidR="000A4802" w:rsidRPr="00883A25" w:rsidRDefault="000A4802" w:rsidP="00883A25">
            <w:pPr>
              <w:pStyle w:val="Predeterminado"/>
              <w:rPr>
                <w:b/>
                <w:sz w:val="20"/>
                <w:szCs w:val="20"/>
              </w:rPr>
            </w:pPr>
            <w:r w:rsidRPr="00883A25">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C114CB" w14:textId="77777777" w:rsidR="000A4802" w:rsidRPr="00421E43" w:rsidRDefault="000A4802" w:rsidP="0095306E">
            <w:pPr>
              <w:pStyle w:val="Predeterminado"/>
              <w:rPr>
                <w:sz w:val="20"/>
                <w:szCs w:val="20"/>
              </w:rPr>
            </w:pPr>
            <w:r>
              <w:rPr>
                <w:sz w:val="20"/>
                <w:szCs w:val="20"/>
              </w:rPr>
              <w:t>-</w:t>
            </w:r>
          </w:p>
        </w:tc>
      </w:tr>
      <w:tr w:rsidR="000A4802" w:rsidRPr="00421E43" w14:paraId="608499F4"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E81E7AC" w14:textId="77777777" w:rsidR="000A4802" w:rsidRPr="00421E43" w:rsidRDefault="000A4802"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A158AC" w14:textId="77777777" w:rsidR="000A4802" w:rsidRPr="00421E43" w:rsidRDefault="000A4802"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D3983F" w14:textId="77777777" w:rsidR="000A4802" w:rsidRPr="00421E43" w:rsidRDefault="000A4802" w:rsidP="0095306E">
            <w:pPr>
              <w:pStyle w:val="Predeterminado"/>
              <w:rPr>
                <w:sz w:val="20"/>
                <w:szCs w:val="20"/>
              </w:rPr>
            </w:pPr>
            <w:r w:rsidRPr="00421E43">
              <w:rPr>
                <w:b/>
                <w:sz w:val="20"/>
                <w:szCs w:val="20"/>
              </w:rPr>
              <w:t>ACCIÓN</w:t>
            </w:r>
          </w:p>
        </w:tc>
      </w:tr>
      <w:tr w:rsidR="000A4802" w:rsidRPr="003207F9" w14:paraId="6820AAF0"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A130326"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66CBD05" w14:textId="77777777" w:rsidR="000A4802" w:rsidRPr="00421E43" w:rsidRDefault="000A4802"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9C3817" w14:textId="77777777" w:rsidR="000A4802" w:rsidRPr="003207F9" w:rsidRDefault="000A4802" w:rsidP="0095306E">
            <w:pPr>
              <w:ind w:firstLine="0"/>
            </w:pPr>
            <w:r>
              <w:t xml:space="preserve">El </w:t>
            </w:r>
            <w:proofErr w:type="spellStart"/>
            <w:r>
              <w:t>admin</w:t>
            </w:r>
            <w:proofErr w:type="spellEnd"/>
            <w:r>
              <w:t xml:space="preserve"> accede al panel de administración.</w:t>
            </w:r>
          </w:p>
        </w:tc>
      </w:tr>
      <w:tr w:rsidR="000A4802" w:rsidRPr="003207F9" w14:paraId="68D630E0"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84A9832"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BD9C4A" w14:textId="77777777" w:rsidR="000A4802" w:rsidRPr="00421E43" w:rsidRDefault="000A4802"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21B2D4" w14:textId="77777777" w:rsidR="000A4802" w:rsidRPr="003207F9" w:rsidRDefault="000A4802" w:rsidP="0095306E">
            <w:pPr>
              <w:ind w:firstLine="0"/>
            </w:pPr>
            <w:r>
              <w:t>El sistema pide el nombre del logro.</w:t>
            </w:r>
          </w:p>
        </w:tc>
      </w:tr>
      <w:tr w:rsidR="000A4802" w:rsidRPr="003207F9" w14:paraId="366B9049"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C1DF49D"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3E12D0" w14:textId="77777777" w:rsidR="000A4802" w:rsidRPr="00421E43" w:rsidRDefault="000A4802"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647F10" w14:textId="77777777" w:rsidR="000A4802" w:rsidRPr="003207F9" w:rsidRDefault="000A4802" w:rsidP="0095306E">
            <w:pPr>
              <w:ind w:firstLine="0"/>
            </w:pPr>
            <w:r>
              <w:t xml:space="preserve">El </w:t>
            </w:r>
            <w:proofErr w:type="spellStart"/>
            <w:r>
              <w:t>admin</w:t>
            </w:r>
            <w:proofErr w:type="spellEnd"/>
            <w:r>
              <w:t xml:space="preserve"> introduce el nombre del logro que desea ver.</w:t>
            </w:r>
          </w:p>
        </w:tc>
      </w:tr>
      <w:tr w:rsidR="000A4802" w:rsidRPr="003207F9" w14:paraId="57B161C1"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78B0394"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15346A" w14:textId="77777777" w:rsidR="000A4802" w:rsidRPr="00421E43" w:rsidRDefault="000A4802"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886C59" w14:textId="77777777" w:rsidR="000A4802" w:rsidRPr="003207F9" w:rsidRDefault="000A4802" w:rsidP="0095306E">
            <w:pPr>
              <w:ind w:firstLine="0"/>
            </w:pPr>
            <w:r>
              <w:t>El sistema muestra los datos del logro y finaliza el caso de uso.</w:t>
            </w:r>
          </w:p>
        </w:tc>
      </w:tr>
      <w:tr w:rsidR="000A4802" w:rsidRPr="00421E43" w14:paraId="3CDE6254" w14:textId="77777777" w:rsidTr="0095306E">
        <w:trPr>
          <w:cantSplit/>
          <w:trHeight w:val="517"/>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0017A2" w14:textId="77777777" w:rsidR="000A4802" w:rsidRPr="00421E43" w:rsidRDefault="000A4802"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97789E" w14:textId="77777777" w:rsidR="000A4802" w:rsidRDefault="000A4802" w:rsidP="0095306E">
            <w:pPr>
              <w:pStyle w:val="Textonotapie"/>
              <w:tabs>
                <w:tab w:val="right" w:pos="6560"/>
              </w:tabs>
            </w:pPr>
            <w:r>
              <w:t>-</w:t>
            </w:r>
            <w:r>
              <w:tab/>
            </w:r>
          </w:p>
          <w:p w14:paraId="16FB2C47" w14:textId="77777777" w:rsidR="000A4802" w:rsidRPr="00421E43" w:rsidRDefault="000A4802" w:rsidP="0095306E">
            <w:pPr>
              <w:pStyle w:val="Textonotapie"/>
              <w:tabs>
                <w:tab w:val="right" w:pos="6560"/>
              </w:tabs>
              <w:ind w:firstLine="0"/>
            </w:pPr>
          </w:p>
        </w:tc>
      </w:tr>
    </w:tbl>
    <w:p w14:paraId="3A6F15BF" w14:textId="77777777" w:rsidR="000A4802" w:rsidRDefault="000A4802"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5306E" w:rsidRPr="00421E43" w14:paraId="7CC02632"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A20312" w14:textId="77777777" w:rsidR="0095306E" w:rsidRPr="00421E43" w:rsidRDefault="0095306E" w:rsidP="0095306E">
            <w:pPr>
              <w:pStyle w:val="Ttulo3"/>
            </w:pPr>
            <w:bookmarkStart w:id="55" w:name="_Toc536639660"/>
            <w:r w:rsidRPr="00421E43">
              <w:lastRenderedPageBreak/>
              <w:t>CU-</w:t>
            </w:r>
            <w:r>
              <w:t>1</w:t>
            </w:r>
            <w:r w:rsidR="00883A25">
              <w:t>8</w:t>
            </w:r>
            <w:bookmarkEnd w:id="5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5CBCB5" w14:textId="77777777" w:rsidR="0095306E" w:rsidRPr="00421E43" w:rsidRDefault="0063725C" w:rsidP="0095306E">
            <w:pPr>
              <w:pStyle w:val="Predeterminado"/>
              <w:rPr>
                <w:sz w:val="20"/>
                <w:szCs w:val="20"/>
              </w:rPr>
            </w:pPr>
            <w:r>
              <w:rPr>
                <w:b/>
                <w:sz w:val="20"/>
                <w:szCs w:val="20"/>
              </w:rPr>
              <w:t xml:space="preserve">Alta </w:t>
            </w:r>
            <w:r w:rsidR="00EA6F08">
              <w:rPr>
                <w:b/>
                <w:sz w:val="20"/>
                <w:szCs w:val="20"/>
              </w:rPr>
              <w:t>anunciante</w:t>
            </w:r>
          </w:p>
        </w:tc>
      </w:tr>
      <w:tr w:rsidR="0095306E" w:rsidRPr="00421E43" w14:paraId="12B0F28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864013" w14:textId="77777777" w:rsidR="0095306E" w:rsidRPr="00421E43" w:rsidRDefault="0095306E"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55191B" w14:textId="77777777" w:rsidR="0095306E" w:rsidRPr="003207F9" w:rsidRDefault="0095306E" w:rsidP="0095306E">
            <w:pPr>
              <w:pStyle w:val="Predeterminado"/>
              <w:rPr>
                <w:sz w:val="20"/>
                <w:szCs w:val="20"/>
              </w:rPr>
            </w:pPr>
            <w:r w:rsidRPr="003B201C">
              <w:rPr>
                <w:sz w:val="20"/>
                <w:szCs w:val="20"/>
              </w:rPr>
              <w:t xml:space="preserve">El sistema </w:t>
            </w:r>
            <w:r w:rsidR="00EA6F08">
              <w:rPr>
                <w:sz w:val="20"/>
                <w:szCs w:val="20"/>
              </w:rPr>
              <w:t>permitirá dar de alta a un anunciante</w:t>
            </w:r>
            <w:r>
              <w:rPr>
                <w:sz w:val="20"/>
                <w:szCs w:val="20"/>
              </w:rPr>
              <w:t>.</w:t>
            </w:r>
          </w:p>
        </w:tc>
      </w:tr>
      <w:tr w:rsidR="0095306E" w:rsidRPr="00421E43" w14:paraId="7213FAF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5611F2" w14:textId="77777777" w:rsidR="0095306E" w:rsidRPr="00421E43" w:rsidRDefault="0095306E"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FB3B04" w14:textId="77777777" w:rsidR="0095306E" w:rsidRPr="00421E43" w:rsidRDefault="00EA6F08" w:rsidP="0095306E">
            <w:pPr>
              <w:pStyle w:val="Predeterminado"/>
              <w:rPr>
                <w:sz w:val="20"/>
                <w:szCs w:val="20"/>
              </w:rPr>
            </w:pPr>
            <w:proofErr w:type="spellStart"/>
            <w:r>
              <w:rPr>
                <w:sz w:val="20"/>
                <w:szCs w:val="20"/>
              </w:rPr>
              <w:t>Admin</w:t>
            </w:r>
            <w:proofErr w:type="spellEnd"/>
            <w:r>
              <w:rPr>
                <w:sz w:val="20"/>
                <w:szCs w:val="20"/>
              </w:rPr>
              <w:t>.</w:t>
            </w:r>
          </w:p>
        </w:tc>
      </w:tr>
      <w:tr w:rsidR="0095306E" w:rsidRPr="00421E43" w14:paraId="5E4231A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8EDE60" w14:textId="77777777" w:rsidR="0095306E" w:rsidRPr="00421E43" w:rsidRDefault="0095306E"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F5AEDE" w14:textId="77777777" w:rsidR="0095306E" w:rsidRPr="00421E43" w:rsidRDefault="0095306E" w:rsidP="0095306E">
            <w:pPr>
              <w:pStyle w:val="Predeterminado"/>
              <w:rPr>
                <w:sz w:val="20"/>
                <w:szCs w:val="20"/>
              </w:rPr>
            </w:pPr>
            <w:r>
              <w:rPr>
                <w:sz w:val="20"/>
                <w:szCs w:val="20"/>
              </w:rPr>
              <w:t>-</w:t>
            </w:r>
            <w:r w:rsidR="00EA6F08">
              <w:rPr>
                <w:sz w:val="20"/>
                <w:szCs w:val="20"/>
              </w:rPr>
              <w:t xml:space="preserve">Usuario </w:t>
            </w:r>
            <w:proofErr w:type="spellStart"/>
            <w:r w:rsidR="00EA6F08">
              <w:rPr>
                <w:sz w:val="20"/>
                <w:szCs w:val="20"/>
              </w:rPr>
              <w:t>logeado</w:t>
            </w:r>
            <w:proofErr w:type="spellEnd"/>
            <w:r w:rsidR="00EA6F08">
              <w:rPr>
                <w:sz w:val="20"/>
                <w:szCs w:val="20"/>
              </w:rPr>
              <w:t xml:space="preserve"> es </w:t>
            </w:r>
            <w:proofErr w:type="spellStart"/>
            <w:r w:rsidR="00EA6F08">
              <w:rPr>
                <w:sz w:val="20"/>
                <w:szCs w:val="20"/>
              </w:rPr>
              <w:t>admin</w:t>
            </w:r>
            <w:proofErr w:type="spellEnd"/>
            <w:r w:rsidR="00EA6F08">
              <w:rPr>
                <w:sz w:val="20"/>
                <w:szCs w:val="20"/>
              </w:rPr>
              <w:t>.</w:t>
            </w:r>
          </w:p>
        </w:tc>
      </w:tr>
      <w:tr w:rsidR="0095306E" w:rsidRPr="00421E43" w14:paraId="00E3DBC2"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776D38" w14:textId="77777777" w:rsidR="0095306E" w:rsidRPr="00421E43" w:rsidRDefault="0095306E"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A5D4DB" w14:textId="77777777" w:rsidR="0095306E" w:rsidRDefault="0095306E" w:rsidP="0095306E">
            <w:pPr>
              <w:pStyle w:val="Predeterminado"/>
              <w:rPr>
                <w:sz w:val="20"/>
                <w:szCs w:val="20"/>
              </w:rPr>
            </w:pPr>
            <w:r>
              <w:rPr>
                <w:sz w:val="20"/>
                <w:szCs w:val="20"/>
              </w:rPr>
              <w:t>-</w:t>
            </w:r>
          </w:p>
        </w:tc>
      </w:tr>
      <w:tr w:rsidR="0095306E" w:rsidRPr="00421E43" w14:paraId="237945F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72613E" w14:textId="77777777" w:rsidR="0095306E" w:rsidRPr="00421E43" w:rsidRDefault="0095306E"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09511A" w14:textId="77777777" w:rsidR="0095306E" w:rsidRPr="00421E43" w:rsidRDefault="0095306E" w:rsidP="0095306E">
            <w:pPr>
              <w:pStyle w:val="Predeterminado"/>
              <w:rPr>
                <w:sz w:val="20"/>
                <w:szCs w:val="20"/>
              </w:rPr>
            </w:pPr>
            <w:r>
              <w:rPr>
                <w:sz w:val="20"/>
                <w:szCs w:val="20"/>
              </w:rPr>
              <w:t xml:space="preserve">El </w:t>
            </w:r>
            <w:r w:rsidR="00EA6F08">
              <w:rPr>
                <w:sz w:val="20"/>
                <w:szCs w:val="20"/>
              </w:rPr>
              <w:t>anunciante es creado</w:t>
            </w:r>
            <w:r>
              <w:rPr>
                <w:sz w:val="20"/>
                <w:szCs w:val="20"/>
              </w:rPr>
              <w:t>.</w:t>
            </w:r>
          </w:p>
        </w:tc>
      </w:tr>
      <w:tr w:rsidR="0095306E" w:rsidRPr="00421E43" w14:paraId="44D1C502"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E7EB1FB" w14:textId="77777777" w:rsidR="0095306E" w:rsidRPr="00421E43" w:rsidRDefault="0095306E" w:rsidP="0095306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7ED76D" w14:textId="77777777"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1B6A81" w14:textId="77777777" w:rsidR="0095306E" w:rsidRPr="00421E43" w:rsidRDefault="0095306E" w:rsidP="0095306E">
            <w:pPr>
              <w:pStyle w:val="Predeterminado"/>
              <w:rPr>
                <w:sz w:val="20"/>
                <w:szCs w:val="20"/>
              </w:rPr>
            </w:pPr>
            <w:r w:rsidRPr="00421E43">
              <w:rPr>
                <w:b/>
                <w:sz w:val="20"/>
                <w:szCs w:val="20"/>
              </w:rPr>
              <w:t>ACCIÓN</w:t>
            </w:r>
          </w:p>
        </w:tc>
      </w:tr>
      <w:tr w:rsidR="0095306E" w:rsidRPr="00421E43" w14:paraId="0261FAA7"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E7FB804"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4C34692" w14:textId="77777777" w:rsidR="0095306E" w:rsidRPr="00421E43" w:rsidRDefault="0095306E" w:rsidP="0095306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73612" w14:textId="77777777" w:rsidR="0095306E" w:rsidRPr="003207F9" w:rsidRDefault="0095306E" w:rsidP="00EA6F08">
            <w:pPr>
              <w:ind w:firstLine="0"/>
            </w:pPr>
            <w:r>
              <w:t xml:space="preserve">El usuario </w:t>
            </w:r>
            <w:r w:rsidR="00EA6F08">
              <w:t>pulsa el botón Añadir anunciante</w:t>
            </w:r>
          </w:p>
        </w:tc>
      </w:tr>
      <w:tr w:rsidR="0095306E" w:rsidRPr="00421E43" w14:paraId="2B602520"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D98F4B"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5AF3AF" w14:textId="77777777" w:rsidR="0095306E" w:rsidRPr="00421E43" w:rsidRDefault="0095306E" w:rsidP="0095306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435D53" w14:textId="77777777" w:rsidR="0095306E" w:rsidRPr="003207F9" w:rsidRDefault="0095306E" w:rsidP="00EA6F08">
            <w:pPr>
              <w:ind w:firstLine="0"/>
            </w:pPr>
            <w:r>
              <w:t xml:space="preserve">El sistema pide </w:t>
            </w:r>
            <w:r w:rsidR="00EA6F08">
              <w:t>al usuario información requerida del anunciante.</w:t>
            </w:r>
          </w:p>
        </w:tc>
      </w:tr>
      <w:tr w:rsidR="0095306E" w:rsidRPr="00421E43" w14:paraId="2433995D"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27D0CA7"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5B15D8" w14:textId="77777777" w:rsidR="0095306E" w:rsidRPr="00421E43" w:rsidRDefault="0095306E" w:rsidP="0095306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61DBA1" w14:textId="77777777" w:rsidR="0095306E" w:rsidRPr="003207F9" w:rsidRDefault="0095306E" w:rsidP="00EA6F08">
            <w:pPr>
              <w:ind w:firstLine="0"/>
            </w:pPr>
            <w:r>
              <w:t xml:space="preserve">El usuario introduce </w:t>
            </w:r>
            <w:r w:rsidR="00EA6F08">
              <w:t>los datos.</w:t>
            </w:r>
          </w:p>
        </w:tc>
      </w:tr>
      <w:tr w:rsidR="0095306E" w:rsidRPr="00421E43" w14:paraId="2CE89172"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A8F5196"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39C84D" w14:textId="77777777" w:rsidR="0095306E" w:rsidRPr="00421E43" w:rsidRDefault="0095306E" w:rsidP="0095306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C5FF87" w14:textId="77777777" w:rsidR="0095306E" w:rsidRPr="003207F9" w:rsidRDefault="0095306E" w:rsidP="001D0555">
            <w:pPr>
              <w:ind w:firstLine="0"/>
            </w:pPr>
            <w:r>
              <w:t xml:space="preserve">El sistema devuelve al usuario a la página </w:t>
            </w:r>
            <w:r w:rsidR="007F31D3">
              <w:t>de lista de anunciantes.</w:t>
            </w:r>
          </w:p>
        </w:tc>
      </w:tr>
      <w:tr w:rsidR="0095306E" w:rsidRPr="00421E43" w14:paraId="413EC7E9"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1208D1D" w14:textId="77777777" w:rsidR="0095306E" w:rsidRPr="00421E43" w:rsidRDefault="0095306E" w:rsidP="0095306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D2956A" w14:textId="77777777"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BAAB00" w14:textId="77777777" w:rsidR="0095306E" w:rsidRPr="00421E43" w:rsidRDefault="0095306E" w:rsidP="0095306E">
            <w:pPr>
              <w:pStyle w:val="Predeterminado"/>
              <w:rPr>
                <w:sz w:val="20"/>
                <w:szCs w:val="20"/>
              </w:rPr>
            </w:pPr>
            <w:r w:rsidRPr="00421E43">
              <w:rPr>
                <w:b/>
                <w:sz w:val="20"/>
                <w:szCs w:val="20"/>
              </w:rPr>
              <w:t>ACCIÓN</w:t>
            </w:r>
          </w:p>
        </w:tc>
      </w:tr>
      <w:tr w:rsidR="0095306E" w:rsidRPr="00421E43" w14:paraId="00F69B46" w14:textId="77777777"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088163B"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C98E15" w14:textId="77777777" w:rsidR="0095306E" w:rsidRPr="00421E43"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5C7B65" w14:textId="77777777" w:rsidR="0095306E" w:rsidRPr="009F460D" w:rsidRDefault="007F31D3" w:rsidP="007F31D3">
            <w:pPr>
              <w:ind w:firstLine="0"/>
            </w:pPr>
            <w:r>
              <w:t>Algún dato no introducido.</w:t>
            </w:r>
          </w:p>
        </w:tc>
      </w:tr>
      <w:tr w:rsidR="0095306E" w:rsidRPr="00421E43" w14:paraId="011CBDD9" w14:textId="77777777"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FAF8E25"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ECE062" w14:textId="77777777" w:rsidR="0095306E"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68E4C3" w14:textId="77777777" w:rsidR="0095306E" w:rsidRDefault="007F31D3" w:rsidP="007F31D3">
            <w:pPr>
              <w:ind w:firstLine="0"/>
            </w:pPr>
            <w:r>
              <w:t>El sistema avisa y espera a que se complete el formulario.</w:t>
            </w:r>
          </w:p>
        </w:tc>
      </w:tr>
      <w:tr w:rsidR="0095306E" w:rsidRPr="00421E43" w14:paraId="33E8F9F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ABD95E" w14:textId="77777777" w:rsidR="0095306E" w:rsidRPr="00421E43" w:rsidRDefault="0095306E"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BEB315" w14:textId="77777777" w:rsidR="0095306E" w:rsidRPr="00421E43" w:rsidRDefault="0095306E" w:rsidP="0095306E">
            <w:pPr>
              <w:pStyle w:val="Textonotapie"/>
            </w:pPr>
            <w:r>
              <w:t>-</w:t>
            </w:r>
          </w:p>
        </w:tc>
      </w:tr>
    </w:tbl>
    <w:p w14:paraId="0BC9F0DE" w14:textId="77777777" w:rsidR="0095306E" w:rsidRDefault="0095306E"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14:paraId="3B40600B"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2A255A" w14:textId="77777777" w:rsidR="007F31D3" w:rsidRPr="00421E43" w:rsidRDefault="007F31D3" w:rsidP="00E345DF">
            <w:pPr>
              <w:pStyle w:val="Ttulo3"/>
            </w:pPr>
            <w:bookmarkStart w:id="56" w:name="_Toc536639661"/>
            <w:r w:rsidRPr="00421E43">
              <w:t>CU-</w:t>
            </w:r>
            <w:r>
              <w:t>1</w:t>
            </w:r>
            <w:r w:rsidR="00883A25">
              <w:t>9</w:t>
            </w:r>
            <w:bookmarkEnd w:id="5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E7CA15" w14:textId="77777777" w:rsidR="007F31D3" w:rsidRPr="00421E43" w:rsidRDefault="007F31D3" w:rsidP="00E345DF">
            <w:pPr>
              <w:pStyle w:val="Predeterminado"/>
              <w:rPr>
                <w:sz w:val="20"/>
                <w:szCs w:val="20"/>
              </w:rPr>
            </w:pPr>
            <w:r>
              <w:rPr>
                <w:b/>
                <w:sz w:val="20"/>
                <w:szCs w:val="20"/>
              </w:rPr>
              <w:t>Baja anunciante</w:t>
            </w:r>
          </w:p>
        </w:tc>
      </w:tr>
      <w:tr w:rsidR="007F31D3" w:rsidRPr="00421E43" w14:paraId="01D2EF18"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B16CB9" w14:textId="77777777"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A4D02C" w14:textId="77777777"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dar de </w:t>
            </w:r>
            <w:r w:rsidR="00F6173C">
              <w:rPr>
                <w:sz w:val="20"/>
                <w:szCs w:val="20"/>
              </w:rPr>
              <w:t xml:space="preserve">baja </w:t>
            </w:r>
            <w:r>
              <w:rPr>
                <w:sz w:val="20"/>
                <w:szCs w:val="20"/>
              </w:rPr>
              <w:t>a un anunciante.</w:t>
            </w:r>
          </w:p>
        </w:tc>
      </w:tr>
      <w:tr w:rsidR="007F31D3" w:rsidRPr="00421E43" w14:paraId="651BE108"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2B2DA9" w14:textId="77777777"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8359E1" w14:textId="77777777"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14:paraId="23C92D90"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4D701" w14:textId="77777777"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093F2B" w14:textId="77777777"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14:paraId="6115918B"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E5B816" w14:textId="77777777"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D42ED6" w14:textId="77777777" w:rsidR="007F31D3" w:rsidRDefault="007F31D3" w:rsidP="00E345DF">
            <w:pPr>
              <w:pStyle w:val="Predeterminado"/>
              <w:rPr>
                <w:sz w:val="20"/>
                <w:szCs w:val="20"/>
              </w:rPr>
            </w:pPr>
            <w:r>
              <w:rPr>
                <w:sz w:val="20"/>
                <w:szCs w:val="20"/>
              </w:rPr>
              <w:t>-</w:t>
            </w:r>
          </w:p>
        </w:tc>
      </w:tr>
      <w:tr w:rsidR="007F31D3" w:rsidRPr="00421E43" w14:paraId="09D9C01F"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7D7E7B" w14:textId="77777777"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69E742" w14:textId="77777777" w:rsidR="007F31D3" w:rsidRPr="00421E43" w:rsidRDefault="007F31D3" w:rsidP="00E345DF">
            <w:pPr>
              <w:pStyle w:val="Predeterminado"/>
              <w:rPr>
                <w:sz w:val="20"/>
                <w:szCs w:val="20"/>
              </w:rPr>
            </w:pPr>
            <w:r>
              <w:rPr>
                <w:sz w:val="20"/>
                <w:szCs w:val="20"/>
              </w:rPr>
              <w:t>El anunciante es eliminado</w:t>
            </w:r>
          </w:p>
        </w:tc>
      </w:tr>
      <w:tr w:rsidR="007F31D3" w:rsidRPr="00421E43" w14:paraId="65F8F316"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1AC2362" w14:textId="77777777"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D609F8" w14:textId="77777777"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493EC0" w14:textId="77777777" w:rsidR="007F31D3" w:rsidRPr="00421E43" w:rsidRDefault="007F31D3" w:rsidP="00E345DF">
            <w:pPr>
              <w:pStyle w:val="Predeterminado"/>
              <w:rPr>
                <w:sz w:val="20"/>
                <w:szCs w:val="20"/>
              </w:rPr>
            </w:pPr>
            <w:r w:rsidRPr="00421E43">
              <w:rPr>
                <w:b/>
                <w:sz w:val="20"/>
                <w:szCs w:val="20"/>
              </w:rPr>
              <w:t>ACCIÓN</w:t>
            </w:r>
          </w:p>
        </w:tc>
      </w:tr>
      <w:tr w:rsidR="007F31D3" w:rsidRPr="00421E43" w14:paraId="51C4B946"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A927AB2"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079C121" w14:textId="77777777"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F2C6E2" w14:textId="77777777" w:rsidR="007F31D3" w:rsidRPr="003207F9" w:rsidRDefault="007F31D3" w:rsidP="00E345DF">
            <w:pPr>
              <w:ind w:firstLine="0"/>
            </w:pPr>
            <w:r>
              <w:t>El usuario pulsa el botón eliminar en el anunciante que desee.</w:t>
            </w:r>
          </w:p>
        </w:tc>
      </w:tr>
      <w:tr w:rsidR="007F31D3" w:rsidRPr="00421E43" w14:paraId="75F8D2AD"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048A53"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3B4819" w14:textId="77777777"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49DEE5" w14:textId="77777777" w:rsidR="007F31D3" w:rsidRPr="003207F9" w:rsidRDefault="007F31D3" w:rsidP="00E345DF">
            <w:pPr>
              <w:ind w:firstLine="0"/>
            </w:pPr>
            <w:r>
              <w:t>El sistema pregunta si est</w:t>
            </w:r>
            <w:r w:rsidR="00F6173C">
              <w:t>á</w:t>
            </w:r>
            <w:r>
              <w:t xml:space="preserve"> seguro de eliminar dicho anunciante.</w:t>
            </w:r>
          </w:p>
        </w:tc>
      </w:tr>
      <w:tr w:rsidR="007F31D3" w:rsidRPr="00421E43" w14:paraId="0363B05A"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5B72EBB"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88ADC0" w14:textId="77777777"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7E7537" w14:textId="77777777" w:rsidR="007F31D3" w:rsidRPr="003207F9" w:rsidRDefault="007F31D3" w:rsidP="00E345DF">
            <w:pPr>
              <w:ind w:firstLine="0"/>
            </w:pPr>
            <w:r>
              <w:t>El usuario pulsa “si”.</w:t>
            </w:r>
          </w:p>
        </w:tc>
      </w:tr>
      <w:tr w:rsidR="007F31D3" w:rsidRPr="00421E43" w14:paraId="4EF50A36"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271196E"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E9554B" w14:textId="77777777"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7A1142" w14:textId="77777777" w:rsidR="007F31D3" w:rsidRPr="003207F9" w:rsidRDefault="007F31D3" w:rsidP="00E345DF">
            <w:pPr>
              <w:ind w:firstLine="0"/>
            </w:pPr>
            <w:r>
              <w:t>El sistema elimina al anunciante de la lista de anunciantes.</w:t>
            </w:r>
          </w:p>
        </w:tc>
      </w:tr>
      <w:tr w:rsidR="007F31D3" w:rsidRPr="00421E43" w14:paraId="5B3B3A57"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9958F90" w14:textId="77777777"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B147E6" w14:textId="77777777"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20326C" w14:textId="77777777" w:rsidR="007F31D3" w:rsidRPr="00421E43" w:rsidRDefault="007F31D3" w:rsidP="00E345DF">
            <w:pPr>
              <w:pStyle w:val="Predeterminado"/>
              <w:rPr>
                <w:sz w:val="20"/>
                <w:szCs w:val="20"/>
              </w:rPr>
            </w:pPr>
            <w:r w:rsidRPr="00421E43">
              <w:rPr>
                <w:b/>
                <w:sz w:val="20"/>
                <w:szCs w:val="20"/>
              </w:rPr>
              <w:t>ACCIÓN</w:t>
            </w:r>
          </w:p>
        </w:tc>
      </w:tr>
      <w:tr w:rsidR="007F31D3" w:rsidRPr="00421E43" w14:paraId="24074114" w14:textId="77777777"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A3A0508"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DFCD2F" w14:textId="77777777"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CF76A4" w14:textId="77777777" w:rsidR="007F31D3" w:rsidRPr="009F460D" w:rsidRDefault="007F31D3" w:rsidP="00E345DF">
            <w:pPr>
              <w:ind w:firstLine="0"/>
            </w:pPr>
            <w:r>
              <w:t>El usuario pulsa “no”</w:t>
            </w:r>
          </w:p>
        </w:tc>
      </w:tr>
      <w:tr w:rsidR="007F31D3" w:rsidRPr="00421E43" w14:paraId="11CCD549" w14:textId="77777777"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5586B64"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1CADF9" w14:textId="77777777"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4B10B6" w14:textId="77777777" w:rsidR="007F31D3" w:rsidRDefault="007F31D3" w:rsidP="00E345DF">
            <w:pPr>
              <w:ind w:firstLine="0"/>
            </w:pPr>
            <w:r>
              <w:t xml:space="preserve">El sistema vuelve a la página donde se </w:t>
            </w:r>
            <w:proofErr w:type="spellStart"/>
            <w:r>
              <w:t>muesta</w:t>
            </w:r>
            <w:proofErr w:type="spellEnd"/>
            <w:r>
              <w:t xml:space="preserve"> la lista de anunciantes.</w:t>
            </w:r>
          </w:p>
        </w:tc>
      </w:tr>
      <w:tr w:rsidR="007F31D3" w:rsidRPr="00421E43" w14:paraId="7774CB46"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1F09B6" w14:textId="77777777"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C4942A" w14:textId="77777777" w:rsidR="007F31D3" w:rsidRPr="00421E43" w:rsidRDefault="007F31D3" w:rsidP="00E345DF">
            <w:pPr>
              <w:pStyle w:val="Textonotapie"/>
            </w:pPr>
            <w:r>
              <w:t>-</w:t>
            </w:r>
          </w:p>
        </w:tc>
      </w:tr>
    </w:tbl>
    <w:p w14:paraId="56A72939" w14:textId="77777777"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14:paraId="6A20D63F"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E56604" w14:textId="77777777" w:rsidR="007F31D3" w:rsidRPr="00421E43" w:rsidRDefault="007F31D3" w:rsidP="00E345DF">
            <w:pPr>
              <w:pStyle w:val="Ttulo3"/>
            </w:pPr>
            <w:bookmarkStart w:id="57" w:name="_Toc536639662"/>
            <w:r w:rsidRPr="00421E43">
              <w:t>CU-</w:t>
            </w:r>
            <w:r w:rsidR="00883A25">
              <w:t>20</w:t>
            </w:r>
            <w:bookmarkEnd w:id="5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87A064" w14:textId="77777777" w:rsidR="007F31D3" w:rsidRPr="00421E43" w:rsidRDefault="002F46CD" w:rsidP="00E345DF">
            <w:pPr>
              <w:pStyle w:val="Predeterminado"/>
              <w:rPr>
                <w:sz w:val="20"/>
                <w:szCs w:val="20"/>
              </w:rPr>
            </w:pPr>
            <w:r>
              <w:rPr>
                <w:b/>
                <w:sz w:val="20"/>
                <w:szCs w:val="20"/>
              </w:rPr>
              <w:t>Modificación</w:t>
            </w:r>
            <w:r w:rsidR="007F31D3">
              <w:rPr>
                <w:b/>
                <w:sz w:val="20"/>
                <w:szCs w:val="20"/>
              </w:rPr>
              <w:t xml:space="preserve"> anunciante</w:t>
            </w:r>
          </w:p>
        </w:tc>
      </w:tr>
      <w:tr w:rsidR="007F31D3" w:rsidRPr="00421E43" w14:paraId="15972C10"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C81864" w14:textId="77777777"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5C5E36" w14:textId="77777777"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w:t>
            </w:r>
            <w:r w:rsidR="00F6173C">
              <w:rPr>
                <w:sz w:val="20"/>
                <w:szCs w:val="20"/>
              </w:rPr>
              <w:t>modificar un</w:t>
            </w:r>
            <w:r>
              <w:rPr>
                <w:sz w:val="20"/>
                <w:szCs w:val="20"/>
              </w:rPr>
              <w:t xml:space="preserve"> anunciante.</w:t>
            </w:r>
          </w:p>
        </w:tc>
      </w:tr>
      <w:tr w:rsidR="007F31D3" w:rsidRPr="00421E43" w14:paraId="056A146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8231C2" w14:textId="77777777"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BBD86A" w14:textId="77777777"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14:paraId="3E8352F6"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9E8319" w14:textId="77777777"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182654" w14:textId="77777777"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14:paraId="4B6FB323"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F12772A" w14:textId="77777777"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27142" w14:textId="77777777" w:rsidR="007F31D3" w:rsidRDefault="007F31D3" w:rsidP="00E345DF">
            <w:pPr>
              <w:pStyle w:val="Predeterminado"/>
              <w:rPr>
                <w:sz w:val="20"/>
                <w:szCs w:val="20"/>
              </w:rPr>
            </w:pPr>
            <w:r>
              <w:rPr>
                <w:sz w:val="20"/>
                <w:szCs w:val="20"/>
              </w:rPr>
              <w:t>-</w:t>
            </w:r>
          </w:p>
        </w:tc>
      </w:tr>
      <w:tr w:rsidR="007F31D3" w:rsidRPr="00421E43" w14:paraId="09DF799D"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382E78" w14:textId="77777777"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5B6285" w14:textId="77777777" w:rsidR="007F31D3" w:rsidRPr="00421E43" w:rsidRDefault="007F31D3" w:rsidP="00E345DF">
            <w:pPr>
              <w:pStyle w:val="Predeterminado"/>
              <w:rPr>
                <w:sz w:val="20"/>
                <w:szCs w:val="20"/>
              </w:rPr>
            </w:pPr>
            <w:r>
              <w:rPr>
                <w:sz w:val="20"/>
                <w:szCs w:val="20"/>
              </w:rPr>
              <w:t>El anunciante es</w:t>
            </w:r>
            <w:r w:rsidR="0090001B">
              <w:rPr>
                <w:sz w:val="20"/>
                <w:szCs w:val="20"/>
              </w:rPr>
              <w:t xml:space="preserve"> modificado.</w:t>
            </w:r>
          </w:p>
        </w:tc>
      </w:tr>
      <w:tr w:rsidR="007F31D3" w:rsidRPr="00421E43" w14:paraId="43D8DBDA"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D4921B9" w14:textId="77777777"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9F9E0E" w14:textId="77777777"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7F75D9" w14:textId="77777777" w:rsidR="007F31D3" w:rsidRPr="00421E43" w:rsidRDefault="007F31D3" w:rsidP="00E345DF">
            <w:pPr>
              <w:pStyle w:val="Predeterminado"/>
              <w:rPr>
                <w:sz w:val="20"/>
                <w:szCs w:val="20"/>
              </w:rPr>
            </w:pPr>
            <w:r w:rsidRPr="00421E43">
              <w:rPr>
                <w:b/>
                <w:sz w:val="20"/>
                <w:szCs w:val="20"/>
              </w:rPr>
              <w:t>ACCIÓN</w:t>
            </w:r>
          </w:p>
        </w:tc>
      </w:tr>
      <w:tr w:rsidR="007F31D3" w:rsidRPr="00421E43" w14:paraId="5FDBF61E"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17701C0"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D8B0E7E" w14:textId="77777777"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B7FFC4" w14:textId="77777777" w:rsidR="007F31D3" w:rsidRPr="003207F9" w:rsidRDefault="007F31D3" w:rsidP="00E345DF">
            <w:pPr>
              <w:ind w:firstLine="0"/>
            </w:pPr>
            <w:r>
              <w:t xml:space="preserve">El usuario pulsa el botón </w:t>
            </w:r>
            <w:r w:rsidR="00F6173C">
              <w:t>modificar</w:t>
            </w:r>
            <w:r>
              <w:t xml:space="preserve"> en el anunciante que desee.</w:t>
            </w:r>
          </w:p>
        </w:tc>
      </w:tr>
      <w:tr w:rsidR="007F31D3" w:rsidRPr="00421E43" w14:paraId="69E02516"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47DB6AA"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D56276" w14:textId="77777777"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2F2660" w14:textId="77777777" w:rsidR="007F31D3" w:rsidRPr="003207F9" w:rsidRDefault="007F31D3" w:rsidP="00E345DF">
            <w:pPr>
              <w:ind w:firstLine="0"/>
            </w:pPr>
            <w:r>
              <w:t xml:space="preserve">El sistema </w:t>
            </w:r>
            <w:r w:rsidR="00F6173C">
              <w:t>muestra formulario con los datos del anunciante seleccionado.</w:t>
            </w:r>
          </w:p>
        </w:tc>
      </w:tr>
      <w:tr w:rsidR="007F31D3" w:rsidRPr="00421E43" w14:paraId="2C14D0FD"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FBB2A1"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00AB13" w14:textId="77777777"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AFB08C" w14:textId="77777777" w:rsidR="007F31D3" w:rsidRPr="003207F9" w:rsidRDefault="007F31D3" w:rsidP="00E345DF">
            <w:pPr>
              <w:ind w:firstLine="0"/>
            </w:pPr>
            <w:r>
              <w:t xml:space="preserve">El usuario </w:t>
            </w:r>
            <w:r w:rsidR="00F6173C">
              <w:t>modifica los datos que desee y pulsa enviar.</w:t>
            </w:r>
          </w:p>
        </w:tc>
      </w:tr>
      <w:tr w:rsidR="007F31D3" w:rsidRPr="00421E43" w14:paraId="6F56E259"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5A2437E"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03FA7D" w14:textId="77777777"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AD4C5A" w14:textId="77777777" w:rsidR="007F31D3" w:rsidRPr="003207F9" w:rsidRDefault="007F31D3" w:rsidP="00E345DF">
            <w:pPr>
              <w:ind w:firstLine="0"/>
            </w:pPr>
            <w:r>
              <w:t xml:space="preserve">El sistema </w:t>
            </w:r>
            <w:r w:rsidR="00F6173C">
              <w:t>modifica los datos del anunciante con los datos recibidos</w:t>
            </w:r>
            <w:r>
              <w:t>.</w:t>
            </w:r>
          </w:p>
        </w:tc>
      </w:tr>
      <w:tr w:rsidR="007F31D3" w:rsidRPr="00421E43" w14:paraId="345F6B7F"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3365F5F" w14:textId="77777777"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F5C736" w14:textId="77777777"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E8144B" w14:textId="77777777" w:rsidR="007F31D3" w:rsidRPr="00421E43" w:rsidRDefault="007F31D3" w:rsidP="00E345DF">
            <w:pPr>
              <w:pStyle w:val="Predeterminado"/>
              <w:rPr>
                <w:sz w:val="20"/>
                <w:szCs w:val="20"/>
              </w:rPr>
            </w:pPr>
            <w:r w:rsidRPr="00421E43">
              <w:rPr>
                <w:b/>
                <w:sz w:val="20"/>
                <w:szCs w:val="20"/>
              </w:rPr>
              <w:t>ACCIÓN</w:t>
            </w:r>
          </w:p>
        </w:tc>
      </w:tr>
      <w:tr w:rsidR="007F31D3" w:rsidRPr="00421E43" w14:paraId="6FC463DF" w14:textId="77777777"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BABB07E"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9EA4F2" w14:textId="77777777"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2AA338" w14:textId="77777777" w:rsidR="007F31D3" w:rsidRPr="009F460D" w:rsidRDefault="007F31D3" w:rsidP="00E345DF">
            <w:pPr>
              <w:ind w:firstLine="0"/>
            </w:pPr>
            <w:r>
              <w:t xml:space="preserve">El usuario </w:t>
            </w:r>
            <w:r w:rsidR="00F6173C">
              <w:t xml:space="preserve">deja un campo o más </w:t>
            </w:r>
            <w:proofErr w:type="spellStart"/>
            <w:r w:rsidR="00F6173C">
              <w:t>vacio</w:t>
            </w:r>
            <w:proofErr w:type="spellEnd"/>
            <w:r w:rsidR="00F6173C">
              <w:t>.</w:t>
            </w:r>
          </w:p>
        </w:tc>
      </w:tr>
      <w:tr w:rsidR="007F31D3" w:rsidRPr="00421E43" w14:paraId="6048A612" w14:textId="77777777" w:rsidTr="00F6173C">
        <w:trPr>
          <w:cantSplit/>
          <w:trHeight w:val="1634"/>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C385B9E"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1FB51B" w14:textId="77777777"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73BE8D" w14:textId="77777777" w:rsidR="007F31D3" w:rsidRDefault="00F6173C" w:rsidP="00E345DF">
            <w:pPr>
              <w:ind w:firstLine="0"/>
            </w:pPr>
            <w:r>
              <w:t>El sistema avisa y espera a que se complete el formulario.</w:t>
            </w:r>
          </w:p>
          <w:p w14:paraId="0361F6E0" w14:textId="77777777" w:rsidR="00F6173C" w:rsidRDefault="00F6173C" w:rsidP="00E345DF">
            <w:pPr>
              <w:ind w:firstLine="0"/>
            </w:pPr>
          </w:p>
        </w:tc>
      </w:tr>
      <w:tr w:rsidR="0090001B" w:rsidRPr="00421E43" w14:paraId="4A6B258A" w14:textId="77777777"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5E17F14E"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912556" w14:textId="77777777" w:rsidR="0090001B" w:rsidRDefault="0090001B"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523293" w14:textId="77777777" w:rsidR="0090001B" w:rsidRDefault="0090001B" w:rsidP="00E345DF">
            <w:pPr>
              <w:ind w:firstLine="0"/>
            </w:pPr>
            <w:r>
              <w:t>El usuario pulsa “cancelar”.</w:t>
            </w:r>
          </w:p>
        </w:tc>
      </w:tr>
      <w:tr w:rsidR="0090001B" w:rsidRPr="00421E43" w14:paraId="671E593C" w14:textId="77777777"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0B8C0DF5"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0015EC" w14:textId="77777777" w:rsidR="0090001B" w:rsidRDefault="0090001B"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55AEC3" w14:textId="77777777" w:rsidR="0090001B" w:rsidRDefault="0090001B" w:rsidP="00E345DF">
            <w:pPr>
              <w:ind w:firstLine="0"/>
            </w:pPr>
            <w:r>
              <w:t>El sistema devuelve a la página de lista de anunciantes.</w:t>
            </w:r>
          </w:p>
        </w:tc>
      </w:tr>
      <w:tr w:rsidR="007F31D3" w:rsidRPr="00421E43" w14:paraId="6AD7D3CF"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52504E" w14:textId="77777777"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DF7D53" w14:textId="77777777" w:rsidR="007F31D3" w:rsidRPr="00421E43" w:rsidRDefault="007F31D3" w:rsidP="00E345DF">
            <w:pPr>
              <w:pStyle w:val="Textonotapie"/>
            </w:pPr>
            <w:r>
              <w:t>-</w:t>
            </w:r>
          </w:p>
        </w:tc>
      </w:tr>
    </w:tbl>
    <w:p w14:paraId="74E5935F" w14:textId="77777777" w:rsidR="007F31D3" w:rsidRDefault="007F31D3"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14:paraId="1AF7B7A7"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53A85D" w14:textId="77777777" w:rsidR="0090001B" w:rsidRPr="00421E43" w:rsidRDefault="0090001B" w:rsidP="00E345DF">
            <w:pPr>
              <w:pStyle w:val="Ttulo3"/>
            </w:pPr>
            <w:bookmarkStart w:id="58" w:name="_Toc536639663"/>
            <w:r w:rsidRPr="00421E43">
              <w:t>CU-</w:t>
            </w:r>
            <w:r w:rsidR="00883A25">
              <w:t>2</w:t>
            </w:r>
            <w:r>
              <w:t>1</w:t>
            </w:r>
            <w:bookmarkEnd w:id="5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6EAD35" w14:textId="77777777" w:rsidR="0090001B" w:rsidRPr="00421E43" w:rsidRDefault="0090001B" w:rsidP="00E345DF">
            <w:pPr>
              <w:pStyle w:val="Predeterminado"/>
              <w:rPr>
                <w:sz w:val="20"/>
                <w:szCs w:val="20"/>
              </w:rPr>
            </w:pPr>
            <w:r>
              <w:rPr>
                <w:b/>
                <w:sz w:val="20"/>
                <w:szCs w:val="20"/>
              </w:rPr>
              <w:t>Consulta anunciante</w:t>
            </w:r>
          </w:p>
        </w:tc>
      </w:tr>
      <w:tr w:rsidR="0090001B" w:rsidRPr="00421E43" w14:paraId="11CBF4F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4D3CA3" w14:textId="77777777"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C112F" w14:textId="77777777"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consultar un anunciante.</w:t>
            </w:r>
          </w:p>
        </w:tc>
      </w:tr>
      <w:tr w:rsidR="0090001B" w:rsidRPr="00421E43" w14:paraId="5FF576E7"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828199" w14:textId="77777777"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B2B5CE" w14:textId="77777777" w:rsidR="0090001B" w:rsidRPr="00421E43" w:rsidRDefault="0090001B" w:rsidP="00E345DF">
            <w:pPr>
              <w:pStyle w:val="Predeterminado"/>
              <w:rPr>
                <w:sz w:val="20"/>
                <w:szCs w:val="20"/>
              </w:rPr>
            </w:pPr>
            <w:proofErr w:type="spellStart"/>
            <w:r>
              <w:rPr>
                <w:sz w:val="20"/>
                <w:szCs w:val="20"/>
              </w:rPr>
              <w:t>Admin</w:t>
            </w:r>
            <w:proofErr w:type="spellEnd"/>
            <w:r>
              <w:rPr>
                <w:sz w:val="20"/>
                <w:szCs w:val="20"/>
              </w:rPr>
              <w:t>.</w:t>
            </w:r>
          </w:p>
        </w:tc>
      </w:tr>
      <w:tr w:rsidR="0090001B" w:rsidRPr="00421E43" w14:paraId="68972C79"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DF584D" w14:textId="77777777"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4B80C1" w14:textId="77777777"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90001B" w:rsidRPr="00421E43" w14:paraId="4689B46D"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921F49" w14:textId="77777777"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C6FAA1" w14:textId="77777777" w:rsidR="0090001B" w:rsidRDefault="0090001B" w:rsidP="00E345DF">
            <w:pPr>
              <w:pStyle w:val="Predeterminado"/>
              <w:rPr>
                <w:sz w:val="20"/>
                <w:szCs w:val="20"/>
              </w:rPr>
            </w:pPr>
            <w:r>
              <w:rPr>
                <w:sz w:val="20"/>
                <w:szCs w:val="20"/>
              </w:rPr>
              <w:t>-</w:t>
            </w:r>
          </w:p>
        </w:tc>
      </w:tr>
      <w:tr w:rsidR="0090001B" w:rsidRPr="00421E43" w14:paraId="1BA3E890"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DB8D72" w14:textId="77777777" w:rsidR="0090001B" w:rsidRPr="00421E43" w:rsidRDefault="0090001B"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CE0BB5" w14:textId="77777777" w:rsidR="0090001B" w:rsidRPr="00421E43" w:rsidRDefault="0090001B" w:rsidP="00E345DF">
            <w:pPr>
              <w:pStyle w:val="Predeterminado"/>
              <w:rPr>
                <w:sz w:val="20"/>
                <w:szCs w:val="20"/>
              </w:rPr>
            </w:pPr>
            <w:r>
              <w:rPr>
                <w:sz w:val="20"/>
                <w:szCs w:val="20"/>
              </w:rPr>
              <w:t>Los datos del anunciante son mostrados.</w:t>
            </w:r>
          </w:p>
        </w:tc>
      </w:tr>
      <w:tr w:rsidR="0090001B" w:rsidRPr="00421E43" w14:paraId="3EC641B3"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A1D8C90" w14:textId="77777777"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A66F9D" w14:textId="77777777"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14CB41" w14:textId="77777777" w:rsidR="0090001B" w:rsidRPr="00421E43" w:rsidRDefault="0090001B" w:rsidP="00E345DF">
            <w:pPr>
              <w:pStyle w:val="Predeterminado"/>
              <w:rPr>
                <w:sz w:val="20"/>
                <w:szCs w:val="20"/>
              </w:rPr>
            </w:pPr>
            <w:r w:rsidRPr="00421E43">
              <w:rPr>
                <w:b/>
                <w:sz w:val="20"/>
                <w:szCs w:val="20"/>
              </w:rPr>
              <w:t>ACCIÓN</w:t>
            </w:r>
          </w:p>
        </w:tc>
      </w:tr>
      <w:tr w:rsidR="0090001B" w:rsidRPr="00421E43" w14:paraId="69808643"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D335A2"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FBD7E3C" w14:textId="77777777"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A0C3B4" w14:textId="77777777" w:rsidR="0090001B" w:rsidRPr="003207F9" w:rsidRDefault="0090001B" w:rsidP="00E345DF">
            <w:pPr>
              <w:ind w:firstLine="0"/>
            </w:pPr>
            <w:r>
              <w:t>El usuario pulsa el botón mostrar en el anunciante que desee.</w:t>
            </w:r>
          </w:p>
        </w:tc>
      </w:tr>
      <w:tr w:rsidR="0090001B" w:rsidRPr="00421E43" w14:paraId="06294BC1"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2ABA930"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8638AF" w14:textId="77777777"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39456D" w14:textId="77777777" w:rsidR="0090001B" w:rsidRPr="003207F9" w:rsidRDefault="0090001B" w:rsidP="00E345DF">
            <w:pPr>
              <w:ind w:firstLine="0"/>
            </w:pPr>
            <w:r>
              <w:t>El sistema muestra los datos del anunciante seleccionado.</w:t>
            </w:r>
          </w:p>
        </w:tc>
      </w:tr>
      <w:tr w:rsidR="0090001B" w:rsidRPr="00421E43" w14:paraId="6FCE02ED"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94BE6D4"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E34A4D" w14:textId="77777777"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A64C67" w14:textId="77777777" w:rsidR="0090001B" w:rsidRPr="003207F9" w:rsidRDefault="0090001B" w:rsidP="00E345DF">
            <w:pPr>
              <w:ind w:firstLine="0"/>
            </w:pPr>
            <w:r>
              <w:t>El usuario pulsa volver.</w:t>
            </w:r>
          </w:p>
        </w:tc>
      </w:tr>
      <w:tr w:rsidR="0090001B" w:rsidRPr="00421E43" w14:paraId="6A49E7CB"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D533383"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EBF459" w14:textId="77777777"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099FF1" w14:textId="77777777" w:rsidR="0090001B" w:rsidRPr="003207F9" w:rsidRDefault="0090001B" w:rsidP="00E345DF">
            <w:pPr>
              <w:ind w:firstLine="0"/>
            </w:pPr>
            <w:r>
              <w:t>El sistema devuelve a la página de lista de anunciantes.</w:t>
            </w:r>
          </w:p>
        </w:tc>
      </w:tr>
      <w:tr w:rsidR="0090001B" w:rsidRPr="00421E43" w14:paraId="10944453"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4E51B4" w14:textId="77777777"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A14300" w14:textId="77777777" w:rsidR="0090001B" w:rsidRPr="00421E43" w:rsidRDefault="0090001B" w:rsidP="00E345DF">
            <w:pPr>
              <w:pStyle w:val="Textonotapie"/>
            </w:pPr>
            <w:r>
              <w:t>-</w:t>
            </w:r>
          </w:p>
        </w:tc>
      </w:tr>
    </w:tbl>
    <w:p w14:paraId="230DD828" w14:textId="77777777"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14:paraId="32B16B2A"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2A2C41" w14:textId="77777777" w:rsidR="0090001B" w:rsidRPr="00421E43" w:rsidRDefault="0090001B" w:rsidP="00E345DF">
            <w:pPr>
              <w:pStyle w:val="Ttulo3"/>
            </w:pPr>
            <w:bookmarkStart w:id="59" w:name="_Toc536639664"/>
            <w:r w:rsidRPr="00421E43">
              <w:t>CU-</w:t>
            </w:r>
            <w:r w:rsidR="00883A25">
              <w:t>22</w:t>
            </w:r>
            <w:bookmarkEnd w:id="5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F09C85" w14:textId="77777777" w:rsidR="0090001B" w:rsidRPr="00421E43" w:rsidRDefault="0090001B" w:rsidP="00E345DF">
            <w:pPr>
              <w:pStyle w:val="Predeterminado"/>
              <w:rPr>
                <w:sz w:val="20"/>
                <w:szCs w:val="20"/>
              </w:rPr>
            </w:pPr>
            <w:r>
              <w:rPr>
                <w:b/>
                <w:sz w:val="20"/>
                <w:szCs w:val="20"/>
              </w:rPr>
              <w:t>Añadir foto</w:t>
            </w:r>
          </w:p>
        </w:tc>
      </w:tr>
      <w:tr w:rsidR="0090001B" w:rsidRPr="00421E43" w14:paraId="0796280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6903B9" w14:textId="77777777"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C0A566" w14:textId="77777777"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añadir una foto.</w:t>
            </w:r>
          </w:p>
        </w:tc>
      </w:tr>
      <w:tr w:rsidR="0090001B" w:rsidRPr="00421E43" w14:paraId="5495CD9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8B4714" w14:textId="77777777"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328143" w14:textId="77777777" w:rsidR="0090001B" w:rsidRPr="00421E43" w:rsidRDefault="0090001B" w:rsidP="00E345DF">
            <w:pPr>
              <w:pStyle w:val="Predeterminado"/>
              <w:rPr>
                <w:sz w:val="20"/>
                <w:szCs w:val="20"/>
              </w:rPr>
            </w:pPr>
            <w:r>
              <w:rPr>
                <w:sz w:val="20"/>
                <w:szCs w:val="20"/>
              </w:rPr>
              <w:t>Usuario</w:t>
            </w:r>
          </w:p>
        </w:tc>
      </w:tr>
      <w:tr w:rsidR="0090001B" w:rsidRPr="00421E43" w14:paraId="006BF329"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FDFDEB" w14:textId="77777777"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02D9D7" w14:textId="77777777"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p>
        </w:tc>
      </w:tr>
      <w:tr w:rsidR="0090001B" w:rsidRPr="00421E43" w14:paraId="6FC2EAD7"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5C2E81" w14:textId="77777777"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70F710" w14:textId="77777777" w:rsidR="0090001B" w:rsidRDefault="0090001B" w:rsidP="00E345DF">
            <w:pPr>
              <w:pStyle w:val="Predeterminado"/>
              <w:rPr>
                <w:sz w:val="20"/>
                <w:szCs w:val="20"/>
              </w:rPr>
            </w:pPr>
            <w:r>
              <w:rPr>
                <w:sz w:val="20"/>
                <w:szCs w:val="20"/>
              </w:rPr>
              <w:t>-</w:t>
            </w:r>
          </w:p>
        </w:tc>
      </w:tr>
      <w:tr w:rsidR="0090001B" w:rsidRPr="00421E43" w14:paraId="0C905DF4"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B825A1" w14:textId="77777777" w:rsidR="0090001B" w:rsidRPr="00421E43" w:rsidRDefault="0090001B" w:rsidP="00E345DF">
            <w:pPr>
              <w:pStyle w:val="Predeterminado"/>
              <w:rPr>
                <w:sz w:val="20"/>
                <w:szCs w:val="20"/>
              </w:rPr>
            </w:pPr>
            <w:r w:rsidRPr="00421E43">
              <w:rPr>
                <w:b/>
                <w:sz w:val="20"/>
                <w:szCs w:val="20"/>
              </w:rPr>
              <w:lastRenderedPageBreak/>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885E23" w14:textId="77777777" w:rsidR="0090001B" w:rsidRPr="00421E43" w:rsidRDefault="0090001B" w:rsidP="00E345DF">
            <w:pPr>
              <w:pStyle w:val="Predeterminado"/>
              <w:rPr>
                <w:sz w:val="20"/>
                <w:szCs w:val="20"/>
              </w:rPr>
            </w:pPr>
            <w:r>
              <w:rPr>
                <w:sz w:val="20"/>
                <w:szCs w:val="20"/>
              </w:rPr>
              <w:t>La foto es añadida.</w:t>
            </w:r>
          </w:p>
        </w:tc>
      </w:tr>
      <w:tr w:rsidR="0090001B" w:rsidRPr="00421E43" w14:paraId="2D43023D"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9710913" w14:textId="77777777"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75D08E" w14:textId="77777777"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CEA955" w14:textId="77777777" w:rsidR="0090001B" w:rsidRPr="00421E43" w:rsidRDefault="0090001B" w:rsidP="00E345DF">
            <w:pPr>
              <w:pStyle w:val="Predeterminado"/>
              <w:rPr>
                <w:sz w:val="20"/>
                <w:szCs w:val="20"/>
              </w:rPr>
            </w:pPr>
            <w:r w:rsidRPr="00421E43">
              <w:rPr>
                <w:b/>
                <w:sz w:val="20"/>
                <w:szCs w:val="20"/>
              </w:rPr>
              <w:t>ACCIÓN</w:t>
            </w:r>
          </w:p>
        </w:tc>
      </w:tr>
      <w:tr w:rsidR="0090001B" w:rsidRPr="00421E43" w14:paraId="5AF40905"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EB9A843"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37904D5" w14:textId="77777777"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BB27D6" w14:textId="77777777" w:rsidR="0090001B" w:rsidRPr="003207F9" w:rsidRDefault="0090001B" w:rsidP="00E345DF">
            <w:pPr>
              <w:ind w:firstLine="0"/>
            </w:pPr>
            <w:r>
              <w:t xml:space="preserve">El usuario pulsa </w:t>
            </w:r>
            <w:r w:rsidR="00AC456D">
              <w:t>añadir foto.</w:t>
            </w:r>
          </w:p>
        </w:tc>
      </w:tr>
      <w:tr w:rsidR="0090001B" w:rsidRPr="00421E43" w14:paraId="7C186B8D"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F0ADB35"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886AA7" w14:textId="77777777"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05FD0" w14:textId="77777777" w:rsidR="0090001B" w:rsidRPr="003207F9" w:rsidRDefault="0090001B" w:rsidP="00E345DF">
            <w:pPr>
              <w:ind w:firstLine="0"/>
            </w:pPr>
            <w:r>
              <w:t xml:space="preserve">El sistema </w:t>
            </w:r>
            <w:r w:rsidR="002E197C">
              <w:t>pide foto a añadir.</w:t>
            </w:r>
          </w:p>
        </w:tc>
      </w:tr>
      <w:tr w:rsidR="0090001B" w:rsidRPr="00421E43" w14:paraId="2DFFA09E"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FE2FAE1"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BF70EA" w14:textId="77777777"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5B9F6B" w14:textId="77777777" w:rsidR="0090001B" w:rsidRPr="003207F9" w:rsidRDefault="0090001B" w:rsidP="00E345DF">
            <w:pPr>
              <w:ind w:firstLine="0"/>
            </w:pPr>
            <w:r>
              <w:t xml:space="preserve">El usuario </w:t>
            </w:r>
            <w:r w:rsidR="002E197C">
              <w:t xml:space="preserve">selecciona archivo y pulsa </w:t>
            </w:r>
            <w:r w:rsidR="001F0F6A">
              <w:t>subir</w:t>
            </w:r>
            <w:r>
              <w:t>.</w:t>
            </w:r>
          </w:p>
        </w:tc>
      </w:tr>
      <w:tr w:rsidR="0090001B" w:rsidRPr="00421E43" w14:paraId="68BD9D31"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2C19195"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FAE636" w14:textId="77777777"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5E5A5E" w14:textId="77777777" w:rsidR="0090001B" w:rsidRPr="003207F9" w:rsidRDefault="0090001B" w:rsidP="00E345DF">
            <w:pPr>
              <w:ind w:firstLine="0"/>
            </w:pPr>
            <w:r>
              <w:t xml:space="preserve">El sistema </w:t>
            </w:r>
            <w:r w:rsidR="001F0F6A">
              <w:t>almacena la imagen</w:t>
            </w:r>
            <w:r>
              <w:t>.</w:t>
            </w:r>
          </w:p>
        </w:tc>
      </w:tr>
      <w:tr w:rsidR="0090001B" w:rsidRPr="00421E43" w14:paraId="14E20091"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D4440DC" w14:textId="77777777"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790C84" w14:textId="77777777" w:rsidR="0090001B" w:rsidRPr="00421E43" w:rsidRDefault="0090001B" w:rsidP="00E345DF">
            <w:pPr>
              <w:pStyle w:val="Textonotapie"/>
            </w:pPr>
            <w:r>
              <w:t>-</w:t>
            </w:r>
          </w:p>
        </w:tc>
      </w:tr>
    </w:tbl>
    <w:p w14:paraId="3D3C81A2" w14:textId="77777777"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36104F1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45FE37" w14:textId="77777777" w:rsidR="00883A25" w:rsidRPr="00421E43" w:rsidRDefault="00883A25" w:rsidP="00AA1FC0">
            <w:pPr>
              <w:pStyle w:val="Ttulo3"/>
            </w:pPr>
            <w:bookmarkStart w:id="60" w:name="_Toc536639665"/>
            <w:r w:rsidRPr="00421E43">
              <w:t>CU-</w:t>
            </w:r>
            <w:r>
              <w:t>23</w:t>
            </w:r>
            <w:bookmarkEnd w:id="6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366010" w14:textId="77777777" w:rsidR="00883A25" w:rsidRPr="00421E43" w:rsidRDefault="00883A25" w:rsidP="00AA1FC0">
            <w:pPr>
              <w:pStyle w:val="Predeterminado"/>
              <w:rPr>
                <w:sz w:val="20"/>
                <w:szCs w:val="20"/>
              </w:rPr>
            </w:pPr>
            <w:r>
              <w:rPr>
                <w:b/>
                <w:sz w:val="20"/>
                <w:szCs w:val="20"/>
              </w:rPr>
              <w:t>Baja foto</w:t>
            </w:r>
          </w:p>
        </w:tc>
      </w:tr>
      <w:tr w:rsidR="00883A25" w:rsidRPr="00421E43" w14:paraId="0F8FA237"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B6A97A"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9086C9" w14:textId="77777777" w:rsidR="00883A25" w:rsidRPr="003207F9" w:rsidRDefault="00883A25" w:rsidP="00AA1FC0">
            <w:pPr>
              <w:pStyle w:val="Predeterminado"/>
              <w:rPr>
                <w:sz w:val="20"/>
                <w:szCs w:val="20"/>
              </w:rPr>
            </w:pPr>
            <w:r>
              <w:rPr>
                <w:sz w:val="20"/>
                <w:szCs w:val="20"/>
              </w:rPr>
              <w:t>El sistema elimina una foto asociada a un grupo</w:t>
            </w:r>
          </w:p>
        </w:tc>
      </w:tr>
      <w:tr w:rsidR="00883A25" w:rsidRPr="00421E43" w14:paraId="692FF15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4EDF9D"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E55663" w14:textId="77777777" w:rsidR="00883A25" w:rsidRPr="00421E43" w:rsidRDefault="00883A25" w:rsidP="00AA1FC0">
            <w:pPr>
              <w:pStyle w:val="Predeterminado"/>
              <w:rPr>
                <w:sz w:val="20"/>
                <w:szCs w:val="20"/>
              </w:rPr>
            </w:pPr>
            <w:r>
              <w:rPr>
                <w:sz w:val="20"/>
                <w:szCs w:val="20"/>
              </w:rPr>
              <w:t>Usuario</w:t>
            </w:r>
          </w:p>
        </w:tc>
      </w:tr>
      <w:tr w:rsidR="00883A25" w:rsidRPr="00421E43" w14:paraId="19B28A2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49E36D"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A6CA7B" w14:textId="77777777"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14:paraId="314724E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6AE038"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28B8D2" w14:textId="77777777" w:rsidR="00883A25" w:rsidRDefault="00883A25" w:rsidP="00AA1FC0">
            <w:pPr>
              <w:pStyle w:val="Predeterminado"/>
              <w:rPr>
                <w:sz w:val="20"/>
                <w:szCs w:val="20"/>
              </w:rPr>
            </w:pPr>
            <w:r>
              <w:rPr>
                <w:sz w:val="20"/>
                <w:szCs w:val="20"/>
              </w:rPr>
              <w:t>-</w:t>
            </w:r>
          </w:p>
        </w:tc>
      </w:tr>
      <w:tr w:rsidR="00883A25" w:rsidRPr="00421E43" w14:paraId="43CFE80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5ECEB7"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2D096F" w14:textId="77777777" w:rsidR="00883A25" w:rsidRPr="00421E43" w:rsidRDefault="00883A25" w:rsidP="00AA1FC0">
            <w:pPr>
              <w:pStyle w:val="Predeterminado"/>
              <w:rPr>
                <w:sz w:val="20"/>
                <w:szCs w:val="20"/>
              </w:rPr>
            </w:pPr>
            <w:r>
              <w:rPr>
                <w:sz w:val="20"/>
                <w:szCs w:val="20"/>
              </w:rPr>
              <w:t>La foto quedará borrada del sistema</w:t>
            </w:r>
          </w:p>
        </w:tc>
      </w:tr>
      <w:tr w:rsidR="00883A25" w:rsidRPr="00421E43" w14:paraId="349628FA"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A0616F6"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ABA5D8"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063E70"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D61A213"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FAED3E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1058536"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D45F86" w14:textId="77777777" w:rsidR="00883A25" w:rsidRPr="003207F9" w:rsidRDefault="00883A25" w:rsidP="00AA1FC0">
            <w:r>
              <w:t>El usuario accede a la página de un grupo y selecciona una foto para visualizarla.</w:t>
            </w:r>
          </w:p>
        </w:tc>
      </w:tr>
      <w:tr w:rsidR="00883A25" w:rsidRPr="00421E43" w14:paraId="071BF698"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593794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9FC852"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D4C87C" w14:textId="77777777" w:rsidR="00883A25" w:rsidRPr="003207F9" w:rsidRDefault="00883A25" w:rsidP="00AA1FC0">
            <w:r>
              <w:t>El sistema presenta un botón al usuario para la eliminación de la foto.</w:t>
            </w:r>
          </w:p>
        </w:tc>
      </w:tr>
      <w:tr w:rsidR="00883A25" w:rsidRPr="00421E43" w14:paraId="288DBAFD"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CFEBE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198D53C"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38FEA4" w14:textId="77777777" w:rsidR="00883A25" w:rsidRPr="003207F9" w:rsidRDefault="00883A25" w:rsidP="00AA1FC0">
            <w:r>
              <w:t>El usuario pulsa el botón de eliminación.</w:t>
            </w:r>
          </w:p>
        </w:tc>
      </w:tr>
      <w:tr w:rsidR="00883A25" w:rsidRPr="00421E43" w14:paraId="0024BD59"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04B3FF2"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E0FE0E"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7F4270" w14:textId="77777777" w:rsidR="00883A25" w:rsidRPr="003207F9" w:rsidRDefault="00883A25" w:rsidP="00AA1FC0">
            <w:r>
              <w:t>El sistema pide confirmación de la acción</w:t>
            </w:r>
          </w:p>
        </w:tc>
      </w:tr>
      <w:tr w:rsidR="00883A25" w:rsidRPr="00421E43" w14:paraId="52371CE7"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1C80C026"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5829DB" w14:textId="77777777"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4A7353" w14:textId="77777777" w:rsidR="00883A25" w:rsidRDefault="00883A25" w:rsidP="00AA1FC0">
            <w:r>
              <w:t>El usuario confirma la acción y elimina la foto del sistema.</w:t>
            </w:r>
          </w:p>
        </w:tc>
      </w:tr>
      <w:tr w:rsidR="00883A25" w:rsidRPr="00421E43" w14:paraId="73C523BC" w14:textId="77777777" w:rsidTr="00AA1FC0">
        <w:trPr>
          <w:cantSplit/>
          <w:jc w:val="center"/>
        </w:trPr>
        <w:tc>
          <w:tcPr>
            <w:tcW w:w="1944"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75CBD62"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DA2EEC"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46D0CC"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3EFF0EB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F8C66D"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E1296D" w14:textId="77777777" w:rsidR="00883A25" w:rsidRPr="00421E43" w:rsidRDefault="00883A25" w:rsidP="00AA1FC0">
            <w:pPr>
              <w:pStyle w:val="Textonotapie"/>
            </w:pPr>
            <w:r>
              <w:t>-</w:t>
            </w:r>
          </w:p>
        </w:tc>
      </w:tr>
    </w:tbl>
    <w:p w14:paraId="59E56830" w14:textId="77777777" w:rsidR="00883A25" w:rsidRDefault="00883A25" w:rsidP="00883A25"/>
    <w:p w14:paraId="50DAD91F" w14:textId="77777777" w:rsidR="00883A25" w:rsidRDefault="00883A25" w:rsidP="00883A25">
      <w:pPr>
        <w:ind w:firstLine="0"/>
      </w:pPr>
    </w:p>
    <w:p w14:paraId="76C85260" w14:textId="77777777"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6760DB6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0D1E17" w14:textId="77777777" w:rsidR="00883A25" w:rsidRPr="00421E43" w:rsidRDefault="00883A25" w:rsidP="00AA1FC0">
            <w:pPr>
              <w:pStyle w:val="Ttulo3"/>
            </w:pPr>
            <w:bookmarkStart w:id="61" w:name="_Toc536639666"/>
            <w:r w:rsidRPr="00421E43">
              <w:t>CU-</w:t>
            </w:r>
            <w:r>
              <w:t>24</w:t>
            </w:r>
            <w:bookmarkEnd w:id="6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4843E0" w14:textId="77777777" w:rsidR="00883A25" w:rsidRPr="00421E43" w:rsidRDefault="00883A25" w:rsidP="00AA1FC0">
            <w:pPr>
              <w:pStyle w:val="Predeterminado"/>
              <w:rPr>
                <w:sz w:val="20"/>
                <w:szCs w:val="20"/>
              </w:rPr>
            </w:pPr>
            <w:r>
              <w:rPr>
                <w:b/>
                <w:sz w:val="20"/>
                <w:szCs w:val="20"/>
              </w:rPr>
              <w:t>Modificación foto</w:t>
            </w:r>
          </w:p>
        </w:tc>
      </w:tr>
      <w:tr w:rsidR="00883A25" w:rsidRPr="00421E43" w14:paraId="6E4A42C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CD5E34"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A3A052" w14:textId="77777777" w:rsidR="00883A25" w:rsidRPr="003207F9" w:rsidRDefault="00883A25" w:rsidP="00AA1FC0">
            <w:pPr>
              <w:pStyle w:val="Predeterminado"/>
              <w:rPr>
                <w:sz w:val="20"/>
                <w:szCs w:val="20"/>
              </w:rPr>
            </w:pPr>
            <w:r>
              <w:rPr>
                <w:sz w:val="20"/>
                <w:szCs w:val="20"/>
              </w:rPr>
              <w:t>El sistema permitirá al usuario modificar la descripción de una foto</w:t>
            </w:r>
          </w:p>
        </w:tc>
      </w:tr>
      <w:tr w:rsidR="00883A25" w:rsidRPr="00421E43" w14:paraId="27E4C36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F1AA95" w14:textId="77777777" w:rsidR="00883A25" w:rsidRPr="00421E43" w:rsidRDefault="00883A25" w:rsidP="00AA1FC0">
            <w:pPr>
              <w:pStyle w:val="Predeterminado"/>
              <w:rPr>
                <w:sz w:val="20"/>
                <w:szCs w:val="20"/>
              </w:rPr>
            </w:pPr>
            <w:r w:rsidRPr="00421E43">
              <w:rPr>
                <w:b/>
                <w:sz w:val="20"/>
                <w:szCs w:val="20"/>
              </w:rPr>
              <w:lastRenderedPageBreak/>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29F690" w14:textId="77777777" w:rsidR="00883A25" w:rsidRPr="00421E43" w:rsidRDefault="00883A25" w:rsidP="00AA1FC0">
            <w:pPr>
              <w:pStyle w:val="Predeterminado"/>
              <w:rPr>
                <w:sz w:val="20"/>
                <w:szCs w:val="20"/>
              </w:rPr>
            </w:pPr>
            <w:r>
              <w:rPr>
                <w:sz w:val="20"/>
                <w:szCs w:val="20"/>
              </w:rPr>
              <w:t>Usuario</w:t>
            </w:r>
          </w:p>
        </w:tc>
      </w:tr>
      <w:tr w:rsidR="00883A25" w:rsidRPr="00421E43" w14:paraId="736808A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2874F9"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1C3D4A" w14:textId="77777777"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14:paraId="5AD795CC"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203D5D"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4DF0534" w14:textId="77777777" w:rsidR="00883A25" w:rsidRDefault="00883A25" w:rsidP="00AA1FC0">
            <w:pPr>
              <w:pStyle w:val="Predeterminado"/>
              <w:rPr>
                <w:sz w:val="20"/>
                <w:szCs w:val="20"/>
              </w:rPr>
            </w:pPr>
            <w:r>
              <w:rPr>
                <w:sz w:val="20"/>
                <w:szCs w:val="20"/>
              </w:rPr>
              <w:t>-</w:t>
            </w:r>
          </w:p>
        </w:tc>
      </w:tr>
      <w:tr w:rsidR="00883A25" w:rsidRPr="00421E43" w14:paraId="4113B70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9AA142"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2914E8" w14:textId="77777777" w:rsidR="00883A25" w:rsidRPr="00421E43" w:rsidRDefault="00883A25" w:rsidP="00AA1FC0">
            <w:pPr>
              <w:pStyle w:val="Predeterminado"/>
              <w:rPr>
                <w:sz w:val="20"/>
                <w:szCs w:val="20"/>
              </w:rPr>
            </w:pPr>
            <w:r>
              <w:rPr>
                <w:sz w:val="20"/>
                <w:szCs w:val="20"/>
              </w:rPr>
              <w:t>Se modifica la descripción de una foto seleccionada</w:t>
            </w:r>
          </w:p>
        </w:tc>
      </w:tr>
      <w:tr w:rsidR="00883A25" w:rsidRPr="00421E43" w14:paraId="19A6A5D6"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C61BB4C"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5B2315"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DB99E"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4774FC2B"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934C881"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8FCB475"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A3E42A" w14:textId="77777777" w:rsidR="00883A25" w:rsidRPr="003207F9" w:rsidRDefault="00883A25" w:rsidP="00AA1FC0">
            <w:r>
              <w:t>El usuario accede a la página de un grupo y selecciona una foto para visualizarla.</w:t>
            </w:r>
          </w:p>
        </w:tc>
      </w:tr>
      <w:tr w:rsidR="00883A25" w:rsidRPr="00421E43" w14:paraId="1E74F8FB"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DFAE07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818C05"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E5798E" w14:textId="77777777" w:rsidR="00883A25" w:rsidRPr="003207F9" w:rsidRDefault="00883A25" w:rsidP="00AA1FC0">
            <w:r>
              <w:t>El sistema presenta un botón al usuario para la modificación de la descripción de la foto</w:t>
            </w:r>
          </w:p>
        </w:tc>
      </w:tr>
      <w:tr w:rsidR="00883A25" w:rsidRPr="00421E43" w14:paraId="2926D8AC"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880781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8C126D"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ABB40A" w14:textId="77777777" w:rsidR="00883A25" w:rsidRPr="003207F9" w:rsidRDefault="00883A25" w:rsidP="00AA1FC0">
            <w:r>
              <w:t>El usuario introduce la nueva descripción y pulsa el botón de editar.</w:t>
            </w:r>
          </w:p>
        </w:tc>
      </w:tr>
      <w:tr w:rsidR="00883A25" w:rsidRPr="00421E43" w14:paraId="7F7AB0D5"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2530DD5"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468BEE"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730459" w14:textId="77777777" w:rsidR="00883A25" w:rsidRPr="003207F9" w:rsidRDefault="00883A25" w:rsidP="00AA1FC0">
            <w:r>
              <w:t>El sistema registra la nueva descripción sobre la foto.</w:t>
            </w:r>
          </w:p>
        </w:tc>
      </w:tr>
      <w:tr w:rsidR="00883A25" w:rsidRPr="00421E43" w14:paraId="1576A1E0"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0DEC7CD"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A3D705"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7CA299"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0C65AF17"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2CBD22"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608203"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68A3EE" w14:textId="77777777" w:rsidR="00883A25" w:rsidRPr="009F460D" w:rsidRDefault="00883A25" w:rsidP="00AA1FC0"/>
        </w:tc>
      </w:tr>
      <w:tr w:rsidR="00883A25" w:rsidRPr="00421E43" w14:paraId="3D75126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3FABFBA"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9A0927"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5DFB0D" w14:textId="77777777" w:rsidR="00883A25" w:rsidRDefault="00883A25" w:rsidP="00AA1FC0"/>
        </w:tc>
      </w:tr>
      <w:tr w:rsidR="00883A25" w:rsidRPr="00421E43" w14:paraId="739A3341"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F504D8A"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BB8996" w14:textId="77777777" w:rsidR="00883A25" w:rsidRPr="00421E43" w:rsidRDefault="00883A25" w:rsidP="00AA1FC0">
            <w:pPr>
              <w:pStyle w:val="Textonotapie"/>
            </w:pPr>
            <w:r>
              <w:t>-</w:t>
            </w:r>
          </w:p>
        </w:tc>
      </w:tr>
    </w:tbl>
    <w:p w14:paraId="7DAD36CD" w14:textId="77777777"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43DA25B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1C4FC7" w14:textId="77777777" w:rsidR="00883A25" w:rsidRPr="00421E43" w:rsidRDefault="00883A25" w:rsidP="00AA1FC0">
            <w:pPr>
              <w:pStyle w:val="Ttulo3"/>
            </w:pPr>
            <w:bookmarkStart w:id="62" w:name="_Toc536639667"/>
            <w:r w:rsidRPr="00421E43">
              <w:lastRenderedPageBreak/>
              <w:t>CU-</w:t>
            </w:r>
            <w:r>
              <w:t>25</w:t>
            </w:r>
            <w:bookmarkEnd w:id="6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2D887E" w14:textId="77777777" w:rsidR="00883A25" w:rsidRPr="00421E43" w:rsidRDefault="00883A25" w:rsidP="00AA1FC0">
            <w:pPr>
              <w:pStyle w:val="Predeterminado"/>
              <w:rPr>
                <w:sz w:val="20"/>
                <w:szCs w:val="20"/>
              </w:rPr>
            </w:pPr>
            <w:r>
              <w:rPr>
                <w:b/>
                <w:sz w:val="20"/>
                <w:szCs w:val="20"/>
              </w:rPr>
              <w:t>Consulta foto</w:t>
            </w:r>
          </w:p>
        </w:tc>
      </w:tr>
      <w:tr w:rsidR="00883A25" w:rsidRPr="00421E43" w14:paraId="28025B5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E58C17"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3C0115" w14:textId="77777777" w:rsidR="00883A25" w:rsidRPr="003207F9" w:rsidRDefault="00883A25" w:rsidP="00AA1FC0">
            <w:pPr>
              <w:pStyle w:val="Predeterminado"/>
              <w:rPr>
                <w:sz w:val="20"/>
                <w:szCs w:val="20"/>
              </w:rPr>
            </w:pPr>
            <w:r>
              <w:rPr>
                <w:sz w:val="20"/>
                <w:szCs w:val="20"/>
              </w:rPr>
              <w:t>El sistema muestra una foto asociada a un grupo</w:t>
            </w:r>
          </w:p>
        </w:tc>
      </w:tr>
      <w:tr w:rsidR="00883A25" w:rsidRPr="00421E43" w14:paraId="1BE6170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771B34"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5B8ABB" w14:textId="77777777" w:rsidR="00883A25" w:rsidRPr="00421E43" w:rsidRDefault="00883A25" w:rsidP="00AA1FC0">
            <w:pPr>
              <w:pStyle w:val="Predeterminado"/>
              <w:rPr>
                <w:sz w:val="20"/>
                <w:szCs w:val="20"/>
              </w:rPr>
            </w:pPr>
            <w:r>
              <w:rPr>
                <w:sz w:val="20"/>
                <w:szCs w:val="20"/>
              </w:rPr>
              <w:t>Usuario</w:t>
            </w:r>
          </w:p>
        </w:tc>
      </w:tr>
      <w:tr w:rsidR="00883A25" w:rsidRPr="00421E43" w14:paraId="79E8EE0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0F35DF"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929849" w14:textId="77777777" w:rsidR="00883A25" w:rsidRPr="00421E43" w:rsidRDefault="00883A25" w:rsidP="00AA1FC0">
            <w:pPr>
              <w:pStyle w:val="Predeterminado"/>
              <w:rPr>
                <w:sz w:val="20"/>
                <w:szCs w:val="20"/>
              </w:rPr>
            </w:pPr>
            <w:r>
              <w:rPr>
                <w:sz w:val="20"/>
                <w:szCs w:val="20"/>
              </w:rPr>
              <w:t>-</w:t>
            </w:r>
          </w:p>
        </w:tc>
      </w:tr>
      <w:tr w:rsidR="00883A25" w:rsidRPr="00421E43" w14:paraId="05A0206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015823"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9F3AD0" w14:textId="77777777" w:rsidR="00883A25" w:rsidRDefault="00883A25" w:rsidP="00AA1FC0">
            <w:pPr>
              <w:pStyle w:val="Predeterminado"/>
              <w:rPr>
                <w:sz w:val="20"/>
                <w:szCs w:val="20"/>
              </w:rPr>
            </w:pPr>
            <w:r>
              <w:rPr>
                <w:sz w:val="20"/>
                <w:szCs w:val="20"/>
              </w:rPr>
              <w:t>-</w:t>
            </w:r>
          </w:p>
        </w:tc>
      </w:tr>
      <w:tr w:rsidR="00883A25" w:rsidRPr="00421E43" w14:paraId="2E40C10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078C92"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A89AA1" w14:textId="77777777" w:rsidR="00883A25" w:rsidRPr="00421E43" w:rsidRDefault="00883A25" w:rsidP="00AA1FC0">
            <w:pPr>
              <w:pStyle w:val="Predeterminado"/>
              <w:rPr>
                <w:sz w:val="20"/>
                <w:szCs w:val="20"/>
              </w:rPr>
            </w:pPr>
            <w:r>
              <w:rPr>
                <w:sz w:val="20"/>
                <w:szCs w:val="20"/>
              </w:rPr>
              <w:t>-</w:t>
            </w:r>
          </w:p>
        </w:tc>
      </w:tr>
      <w:tr w:rsidR="00883A25" w:rsidRPr="00421E43" w14:paraId="1FC4C800"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539AEF1"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F90A07"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02640B"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FBB6E1C"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B395ED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2F8832C"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CD0EBE" w14:textId="77777777" w:rsidR="00883A25" w:rsidRPr="003207F9" w:rsidRDefault="00883A25" w:rsidP="00AA1FC0">
            <w:r>
              <w:t>El usuario accede a la página de un grupo</w:t>
            </w:r>
          </w:p>
        </w:tc>
      </w:tr>
      <w:tr w:rsidR="00883A25" w:rsidRPr="00421E43" w14:paraId="01A399D4"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47BEEE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88FFBD"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C7DE30" w14:textId="77777777" w:rsidR="00883A25" w:rsidRPr="003207F9" w:rsidRDefault="00883A25" w:rsidP="00AA1FC0">
            <w:r>
              <w:t>El sistema devuelve las fotos asociadas a ese grupo</w:t>
            </w:r>
          </w:p>
        </w:tc>
      </w:tr>
      <w:tr w:rsidR="00883A25" w:rsidRPr="00421E43" w14:paraId="2EBEF441"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C510AF1"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1DB0D8"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62610"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23532B2"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EAD1D2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455710"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29C346" w14:textId="77777777" w:rsidR="00883A25" w:rsidRPr="009F460D" w:rsidRDefault="00883A25" w:rsidP="00AA1FC0"/>
        </w:tc>
      </w:tr>
      <w:tr w:rsidR="00883A25" w:rsidRPr="00421E43" w14:paraId="4212A90D"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E68E1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E6B1E6"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438359" w14:textId="77777777" w:rsidR="00883A25" w:rsidRDefault="00883A25" w:rsidP="00AA1FC0"/>
        </w:tc>
      </w:tr>
      <w:tr w:rsidR="00883A25" w:rsidRPr="00421E43" w14:paraId="57938DF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EC28A5"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E0225F" w14:textId="77777777" w:rsidR="00883A25" w:rsidRPr="00421E43" w:rsidRDefault="00883A25" w:rsidP="00AA1FC0">
            <w:pPr>
              <w:pStyle w:val="Textonotapie"/>
            </w:pPr>
            <w:r>
              <w:t>-</w:t>
            </w:r>
          </w:p>
        </w:tc>
      </w:tr>
    </w:tbl>
    <w:p w14:paraId="52B96B48" w14:textId="77777777" w:rsidR="00883A25" w:rsidRDefault="00883A25" w:rsidP="00883A25">
      <w:pPr>
        <w:spacing w:after="160" w:line="259" w:lineRule="auto"/>
        <w:ind w:firstLine="0"/>
        <w:jc w:val="left"/>
      </w:pPr>
    </w:p>
    <w:p w14:paraId="2E55985A" w14:textId="77777777" w:rsidR="00883A25" w:rsidRDefault="00883A25" w:rsidP="00883A25">
      <w:pPr>
        <w:spacing w:after="160" w:line="259" w:lineRule="auto"/>
        <w:ind w:firstLine="0"/>
        <w:jc w:val="left"/>
      </w:pPr>
    </w:p>
    <w:p w14:paraId="24C27D74" w14:textId="77777777"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04489E0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538CED" w14:textId="77777777" w:rsidR="00883A25" w:rsidRPr="00421E43" w:rsidRDefault="00883A25" w:rsidP="00AA1FC0">
            <w:pPr>
              <w:pStyle w:val="Ttulo3"/>
            </w:pPr>
            <w:bookmarkStart w:id="63" w:name="_Toc536639668"/>
            <w:r w:rsidRPr="00421E43">
              <w:t>CU-</w:t>
            </w:r>
            <w:r>
              <w:t>26</w:t>
            </w:r>
            <w:bookmarkEnd w:id="6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524C5F" w14:textId="77777777" w:rsidR="00883A25" w:rsidRPr="00FD4F1F" w:rsidRDefault="00883A25" w:rsidP="00AA1FC0">
            <w:pPr>
              <w:pStyle w:val="Predeterminado"/>
              <w:rPr>
                <w:b/>
                <w:sz w:val="20"/>
                <w:szCs w:val="20"/>
              </w:rPr>
            </w:pPr>
            <w:r>
              <w:rPr>
                <w:b/>
                <w:sz w:val="20"/>
                <w:szCs w:val="20"/>
              </w:rPr>
              <w:t>Alta localización</w:t>
            </w:r>
          </w:p>
        </w:tc>
      </w:tr>
      <w:tr w:rsidR="00883A25" w:rsidRPr="00421E43" w14:paraId="7154208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E3FB69"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30EF2A" w14:textId="77777777" w:rsidR="00883A25" w:rsidRPr="003207F9" w:rsidRDefault="00883A25" w:rsidP="00AA1FC0">
            <w:pPr>
              <w:pStyle w:val="Predeterminado"/>
              <w:rPr>
                <w:sz w:val="20"/>
                <w:szCs w:val="20"/>
              </w:rPr>
            </w:pPr>
            <w:r>
              <w:rPr>
                <w:sz w:val="20"/>
                <w:szCs w:val="20"/>
              </w:rPr>
              <w:t>Se realiza el alta de una nueva localización</w:t>
            </w:r>
          </w:p>
        </w:tc>
      </w:tr>
      <w:tr w:rsidR="00883A25" w:rsidRPr="00421E43" w14:paraId="3282135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71E2FE"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1E0A69" w14:textId="77777777" w:rsidR="00883A25" w:rsidRPr="00421E43" w:rsidRDefault="00883A25" w:rsidP="00AA1FC0">
            <w:pPr>
              <w:pStyle w:val="Predeterminado"/>
              <w:rPr>
                <w:sz w:val="20"/>
                <w:szCs w:val="20"/>
              </w:rPr>
            </w:pPr>
            <w:r>
              <w:rPr>
                <w:sz w:val="20"/>
                <w:szCs w:val="20"/>
              </w:rPr>
              <w:t>Usuario</w:t>
            </w:r>
          </w:p>
        </w:tc>
      </w:tr>
      <w:tr w:rsidR="00883A25" w:rsidRPr="00421E43" w14:paraId="39D678A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2CEF76"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EB6034" w14:textId="77777777" w:rsidR="00883A25" w:rsidRPr="00421E43" w:rsidRDefault="00883A25" w:rsidP="00AA1FC0">
            <w:pPr>
              <w:pStyle w:val="Predeterminado"/>
              <w:rPr>
                <w:sz w:val="20"/>
                <w:szCs w:val="20"/>
              </w:rPr>
            </w:pPr>
          </w:p>
        </w:tc>
      </w:tr>
      <w:tr w:rsidR="00883A25" w:rsidRPr="00421E43" w14:paraId="26327A9C"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E0006D"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7D3A4C" w14:textId="77777777" w:rsidR="00883A25" w:rsidRDefault="00883A25" w:rsidP="00AA1FC0">
            <w:pPr>
              <w:pStyle w:val="Predeterminado"/>
              <w:rPr>
                <w:sz w:val="20"/>
                <w:szCs w:val="20"/>
              </w:rPr>
            </w:pPr>
            <w:r>
              <w:rPr>
                <w:sz w:val="20"/>
                <w:szCs w:val="20"/>
              </w:rPr>
              <w:t>CU-01 Alta evento</w:t>
            </w:r>
          </w:p>
        </w:tc>
      </w:tr>
      <w:tr w:rsidR="00883A25" w:rsidRPr="00421E43" w14:paraId="1CFE7FA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67607"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3AF610" w14:textId="77777777"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14:paraId="12B0B171"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A751511"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B62BB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B876C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79651385"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F94021C"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C21BFA5"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C1DDC2" w14:textId="77777777" w:rsidR="00883A25" w:rsidRPr="003207F9" w:rsidRDefault="00883A25" w:rsidP="00AA1FC0">
            <w:r>
              <w:t>El usuario inicia el alta de un evento</w:t>
            </w:r>
          </w:p>
        </w:tc>
      </w:tr>
      <w:tr w:rsidR="00883A25" w:rsidRPr="00421E43" w14:paraId="1FF36B74"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5AAD06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0AA9DB"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23229B" w14:textId="77777777" w:rsidR="00883A25" w:rsidRPr="003207F9" w:rsidRDefault="00883A25" w:rsidP="00AA1FC0">
            <w:r>
              <w:t>El sistema solicita al usuario la localización del evento.</w:t>
            </w:r>
          </w:p>
        </w:tc>
      </w:tr>
      <w:tr w:rsidR="00883A25" w:rsidRPr="00421E43" w14:paraId="20843C71"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86DFE22"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BB32A6"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92CB0B" w14:textId="77777777" w:rsidR="00883A25" w:rsidRPr="003207F9" w:rsidRDefault="00883A25" w:rsidP="00AA1FC0">
            <w:r>
              <w:t>El usuario introduce la localización deseada.</w:t>
            </w:r>
          </w:p>
        </w:tc>
      </w:tr>
      <w:tr w:rsidR="00883A25" w:rsidRPr="00421E43" w14:paraId="6338C999"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C0F6D8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EAA465"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B19F4B" w14:textId="77777777" w:rsidR="00883A25" w:rsidRPr="003207F9" w:rsidRDefault="00883A25" w:rsidP="00AA1FC0">
            <w:r>
              <w:t>El sistema registra la nueva localización</w:t>
            </w:r>
          </w:p>
        </w:tc>
      </w:tr>
      <w:tr w:rsidR="00883A25" w:rsidRPr="00421E43" w14:paraId="2D041F7B"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49AEC1E"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610634"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37C16C"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589F00BD"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23883F5"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2B126A" w14:textId="77777777" w:rsidR="00883A25" w:rsidRPr="00421E43" w:rsidRDefault="00883A25" w:rsidP="00AA1FC0">
            <w:pPr>
              <w:pStyle w:val="Predeterminado"/>
              <w:rPr>
                <w:sz w:val="20"/>
                <w:szCs w:val="20"/>
              </w:rPr>
            </w:pPr>
            <w:r>
              <w:rPr>
                <w:sz w:val="20"/>
                <w:szCs w:val="20"/>
              </w:rPr>
              <w:t>4.1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6E4021" w14:textId="77777777" w:rsidR="00883A25" w:rsidRPr="009F460D" w:rsidRDefault="00883A25" w:rsidP="00AA1FC0">
            <w:r>
              <w:t>La localización introducida ya existe</w:t>
            </w:r>
          </w:p>
        </w:tc>
      </w:tr>
      <w:tr w:rsidR="00883A25" w:rsidRPr="00421E43" w14:paraId="6772C02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EC28D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E72283"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23B8BC" w14:textId="77777777" w:rsidR="00883A25" w:rsidRDefault="00883A25" w:rsidP="00AA1FC0">
            <w:r>
              <w:t xml:space="preserve">El sistema termina el CU Alta </w:t>
            </w:r>
            <w:proofErr w:type="spellStart"/>
            <w:r>
              <w:t>localizacion</w:t>
            </w:r>
            <w:proofErr w:type="spellEnd"/>
          </w:p>
        </w:tc>
      </w:tr>
      <w:tr w:rsidR="00883A25" w:rsidRPr="00421E43" w14:paraId="2C92992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42EA1E"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1C5916" w14:textId="77777777" w:rsidR="00883A25" w:rsidRPr="00421E43" w:rsidRDefault="00883A25" w:rsidP="00AA1FC0">
            <w:pPr>
              <w:pStyle w:val="Textonotapie"/>
            </w:pPr>
            <w:r>
              <w:t>-</w:t>
            </w:r>
          </w:p>
        </w:tc>
      </w:tr>
    </w:tbl>
    <w:p w14:paraId="0F0B3AAD" w14:textId="77777777" w:rsidR="00883A25" w:rsidRDefault="00883A25" w:rsidP="00883A25">
      <w:pPr>
        <w:spacing w:after="160" w:line="259" w:lineRule="auto"/>
        <w:ind w:firstLine="0"/>
        <w:jc w:val="left"/>
      </w:pPr>
    </w:p>
    <w:p w14:paraId="3CD6C4D5" w14:textId="77777777" w:rsidR="00883A25" w:rsidRDefault="00883A25" w:rsidP="00883A25">
      <w:pPr>
        <w:spacing w:after="160" w:line="259" w:lineRule="auto"/>
        <w:ind w:firstLine="0"/>
        <w:jc w:val="left"/>
      </w:pPr>
    </w:p>
    <w:p w14:paraId="1649EBE2" w14:textId="77777777" w:rsidR="00883A25" w:rsidRDefault="00883A25" w:rsidP="00883A25">
      <w:pPr>
        <w:spacing w:after="160" w:line="259" w:lineRule="auto"/>
        <w:ind w:firstLine="0"/>
        <w:jc w:val="left"/>
      </w:pPr>
    </w:p>
    <w:p w14:paraId="2CEB0209" w14:textId="77777777"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D288DB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B9F14E" w14:textId="77777777" w:rsidR="00883A25" w:rsidRPr="00421E43" w:rsidRDefault="00883A25" w:rsidP="00AA1FC0">
            <w:pPr>
              <w:pStyle w:val="Ttulo3"/>
            </w:pPr>
            <w:bookmarkStart w:id="64" w:name="_Toc536639669"/>
            <w:r w:rsidRPr="00421E43">
              <w:t>CU-</w:t>
            </w:r>
            <w:r>
              <w:t>27</w:t>
            </w:r>
            <w:bookmarkEnd w:id="6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6B159A" w14:textId="77777777" w:rsidR="00883A25" w:rsidRPr="00421E43" w:rsidRDefault="00883A25" w:rsidP="00AA1FC0">
            <w:pPr>
              <w:pStyle w:val="Predeterminado"/>
              <w:rPr>
                <w:sz w:val="20"/>
                <w:szCs w:val="20"/>
              </w:rPr>
            </w:pPr>
            <w:r>
              <w:rPr>
                <w:b/>
                <w:sz w:val="20"/>
                <w:szCs w:val="20"/>
              </w:rPr>
              <w:t>Baja localización</w:t>
            </w:r>
          </w:p>
        </w:tc>
      </w:tr>
      <w:tr w:rsidR="00883A25" w:rsidRPr="00421E43" w14:paraId="6503AAA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D24881"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344338" w14:textId="77777777" w:rsidR="00883A25" w:rsidRPr="003207F9" w:rsidRDefault="00883A25" w:rsidP="00AA1FC0">
            <w:pPr>
              <w:pStyle w:val="Predeterminado"/>
              <w:rPr>
                <w:sz w:val="20"/>
                <w:szCs w:val="20"/>
              </w:rPr>
            </w:pPr>
            <w:r>
              <w:rPr>
                <w:sz w:val="20"/>
                <w:szCs w:val="20"/>
              </w:rPr>
              <w:t>El sistema eliminará una localización que ya no tiene eventos asociados</w:t>
            </w:r>
          </w:p>
        </w:tc>
      </w:tr>
      <w:tr w:rsidR="00883A25" w:rsidRPr="00421E43" w14:paraId="54A39B7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B7F8C7"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CFD824" w14:textId="77777777" w:rsidR="00883A25" w:rsidRPr="00421E43" w:rsidRDefault="00883A25" w:rsidP="00AA1FC0">
            <w:pPr>
              <w:pStyle w:val="Predeterminado"/>
              <w:rPr>
                <w:sz w:val="20"/>
                <w:szCs w:val="20"/>
              </w:rPr>
            </w:pPr>
            <w:r>
              <w:rPr>
                <w:sz w:val="20"/>
                <w:szCs w:val="20"/>
              </w:rPr>
              <w:t>Usuario</w:t>
            </w:r>
          </w:p>
        </w:tc>
      </w:tr>
      <w:tr w:rsidR="00883A25" w:rsidRPr="00421E43" w14:paraId="74DDBBF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911661"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144668" w14:textId="77777777" w:rsidR="00883A25" w:rsidRPr="00421E43" w:rsidRDefault="00883A25" w:rsidP="00AA1FC0">
            <w:pPr>
              <w:pStyle w:val="Predeterminado"/>
              <w:rPr>
                <w:sz w:val="20"/>
                <w:szCs w:val="20"/>
              </w:rPr>
            </w:pPr>
            <w:r>
              <w:rPr>
                <w:sz w:val="20"/>
                <w:szCs w:val="20"/>
              </w:rPr>
              <w:t>-</w:t>
            </w:r>
          </w:p>
        </w:tc>
      </w:tr>
      <w:tr w:rsidR="00883A25" w:rsidRPr="00421E43" w14:paraId="48DDFC9C"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81487F"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C738E1" w14:textId="77777777" w:rsidR="00883A25" w:rsidRDefault="00883A25" w:rsidP="00AA1FC0">
            <w:pPr>
              <w:pStyle w:val="Predeterminado"/>
              <w:rPr>
                <w:sz w:val="20"/>
                <w:szCs w:val="20"/>
              </w:rPr>
            </w:pPr>
            <w:r>
              <w:rPr>
                <w:sz w:val="20"/>
                <w:szCs w:val="20"/>
              </w:rPr>
              <w:t>CU01 – Baja evento</w:t>
            </w:r>
          </w:p>
        </w:tc>
      </w:tr>
      <w:tr w:rsidR="00883A25" w:rsidRPr="00421E43" w14:paraId="49F868E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30C3AB"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4CF262C" w14:textId="77777777" w:rsidR="00883A25" w:rsidRPr="00421E43" w:rsidRDefault="00883A25" w:rsidP="00AA1FC0">
            <w:pPr>
              <w:pStyle w:val="Predeterminado"/>
              <w:rPr>
                <w:sz w:val="20"/>
                <w:szCs w:val="20"/>
              </w:rPr>
            </w:pPr>
            <w:r>
              <w:rPr>
                <w:sz w:val="20"/>
                <w:szCs w:val="20"/>
              </w:rPr>
              <w:t>La localización quedará borrada del sistema</w:t>
            </w:r>
          </w:p>
        </w:tc>
      </w:tr>
      <w:tr w:rsidR="00883A25" w:rsidRPr="00421E43" w14:paraId="4527A572"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9DC8C87"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07FC7E"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6E6BBB"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EEC5DA1"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02EF51"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4A3B54B"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6EC0EE" w14:textId="77777777" w:rsidR="00883A25" w:rsidRPr="003207F9" w:rsidRDefault="00883A25" w:rsidP="00AA1FC0">
            <w:r>
              <w:t>El usuario accede al panel de control, donde elige un evento para eliminarlo</w:t>
            </w:r>
          </w:p>
        </w:tc>
      </w:tr>
      <w:tr w:rsidR="00883A25" w:rsidRPr="00421E43" w14:paraId="17324728"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CD0A3E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2DD561"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5F9DB7" w14:textId="77777777" w:rsidR="00883A25" w:rsidRPr="003207F9" w:rsidRDefault="00883A25" w:rsidP="00AA1FC0">
            <w:r>
              <w:t>El sistema presenta un botón al usuario para la eliminación del evento</w:t>
            </w:r>
          </w:p>
        </w:tc>
      </w:tr>
      <w:tr w:rsidR="00883A25" w:rsidRPr="00421E43" w14:paraId="3F155B6C"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EE07C8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17482E"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38B219" w14:textId="77777777" w:rsidR="00883A25" w:rsidRPr="003207F9" w:rsidRDefault="00883A25" w:rsidP="00AA1FC0">
            <w:r>
              <w:t>El usuario pulsa el botón de eliminación</w:t>
            </w:r>
          </w:p>
        </w:tc>
      </w:tr>
      <w:tr w:rsidR="00883A25" w:rsidRPr="00421E43" w14:paraId="198FFF1C"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1611F1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F3966A"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DE5C84" w14:textId="77777777" w:rsidR="00883A25" w:rsidRPr="003207F9" w:rsidRDefault="00883A25" w:rsidP="00AA1FC0">
            <w:r>
              <w:t>El sistema pide confirmación de la acción</w:t>
            </w:r>
          </w:p>
        </w:tc>
      </w:tr>
      <w:tr w:rsidR="00883A25" w:rsidRPr="00421E43" w14:paraId="08375A1C"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443A8FC4"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5AA2DB2" w14:textId="77777777"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A7B0D3" w14:textId="77777777" w:rsidR="00883A25" w:rsidRDefault="00883A25" w:rsidP="00AA1FC0">
            <w:r>
              <w:t>El usuario confirma la acción y elimina el evento y la localización del sistema.</w:t>
            </w:r>
          </w:p>
        </w:tc>
      </w:tr>
      <w:tr w:rsidR="00883A25" w:rsidRPr="00421E43" w14:paraId="46B9C8B8"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E889446"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AD32C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828F2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292F727C"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0560B9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087EE5" w14:textId="77777777"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F8F082" w14:textId="77777777" w:rsidR="00883A25" w:rsidRPr="009F460D" w:rsidRDefault="00883A25" w:rsidP="00AA1FC0">
            <w:r>
              <w:t>Cancelación de la acción</w:t>
            </w:r>
          </w:p>
        </w:tc>
      </w:tr>
      <w:tr w:rsidR="00883A25" w:rsidRPr="00421E43" w14:paraId="35792511"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C47CEEC"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D9FF57"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256AA6" w14:textId="77777777" w:rsidR="00883A25" w:rsidRDefault="00883A25" w:rsidP="00AA1FC0">
            <w:r>
              <w:t>El sistema termina el caso de uso Baja de evento</w:t>
            </w:r>
          </w:p>
        </w:tc>
      </w:tr>
      <w:tr w:rsidR="00883A25" w:rsidRPr="00421E43" w14:paraId="251E2E42" w14:textId="77777777"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038FD0F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4FB09A" w14:textId="77777777" w:rsidR="00883A25" w:rsidRDefault="00883A25" w:rsidP="00AA1FC0">
            <w:pPr>
              <w:pStyle w:val="Predeterminado"/>
              <w:rPr>
                <w:sz w:val="20"/>
                <w:szCs w:val="20"/>
              </w:rPr>
            </w:pPr>
            <w:r>
              <w:rPr>
                <w:sz w:val="20"/>
                <w:szCs w:val="20"/>
              </w:rPr>
              <w:t>5a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36D1DE" w14:textId="77777777" w:rsidR="00883A25" w:rsidRDefault="00883A25" w:rsidP="00AA1FC0">
            <w:r>
              <w:t>La localización tiene más eventos asociados</w:t>
            </w:r>
          </w:p>
        </w:tc>
      </w:tr>
      <w:tr w:rsidR="00883A25" w:rsidRPr="00421E43" w14:paraId="716DA62A" w14:textId="77777777"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11E1502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CCA829"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5BE504" w14:textId="77777777" w:rsidR="00883A25" w:rsidRDefault="00883A25" w:rsidP="00AA1FC0">
            <w:r>
              <w:t>Se elimina del sistema únicamente el evento.</w:t>
            </w:r>
          </w:p>
        </w:tc>
      </w:tr>
      <w:tr w:rsidR="00883A25" w:rsidRPr="00421E43" w14:paraId="75F3BE00"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8C7FB0"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0B421B" w14:textId="77777777" w:rsidR="00883A25" w:rsidRPr="00421E43" w:rsidRDefault="00883A25" w:rsidP="00AA1FC0">
            <w:pPr>
              <w:pStyle w:val="Textonotapie"/>
            </w:pPr>
            <w:r>
              <w:t>-</w:t>
            </w:r>
          </w:p>
        </w:tc>
      </w:tr>
    </w:tbl>
    <w:p w14:paraId="22CD0F0C" w14:textId="77777777" w:rsidR="00883A25" w:rsidRDefault="00883A25" w:rsidP="00883A25"/>
    <w:p w14:paraId="2FC6FB61" w14:textId="77777777" w:rsidR="00883A25" w:rsidRDefault="00883A25" w:rsidP="00883A25">
      <w:pPr>
        <w:ind w:firstLine="0"/>
      </w:pPr>
    </w:p>
    <w:p w14:paraId="7FA67EAB" w14:textId="77777777"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6D7715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565C6F" w14:textId="77777777" w:rsidR="00883A25" w:rsidRPr="00421E43" w:rsidRDefault="00883A25" w:rsidP="00AA1FC0">
            <w:pPr>
              <w:pStyle w:val="Ttulo3"/>
            </w:pPr>
            <w:bookmarkStart w:id="65" w:name="_Toc536639670"/>
            <w:r w:rsidRPr="00421E43">
              <w:t>CU-</w:t>
            </w:r>
            <w:r>
              <w:t>28</w:t>
            </w:r>
            <w:bookmarkEnd w:id="6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24E0F8" w14:textId="77777777" w:rsidR="00883A25" w:rsidRPr="00421E43" w:rsidRDefault="00883A25" w:rsidP="00AA1FC0">
            <w:pPr>
              <w:pStyle w:val="Predeterminado"/>
              <w:rPr>
                <w:sz w:val="20"/>
                <w:szCs w:val="20"/>
              </w:rPr>
            </w:pPr>
            <w:r>
              <w:rPr>
                <w:b/>
                <w:sz w:val="20"/>
                <w:szCs w:val="20"/>
              </w:rPr>
              <w:t>Modificación localización</w:t>
            </w:r>
          </w:p>
        </w:tc>
      </w:tr>
      <w:tr w:rsidR="00883A25" w:rsidRPr="00421E43" w14:paraId="4ED0DB6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242259"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468107" w14:textId="77777777" w:rsidR="00883A25" w:rsidRPr="003207F9" w:rsidRDefault="00883A25" w:rsidP="00AA1FC0">
            <w:pPr>
              <w:pStyle w:val="Predeterminado"/>
              <w:rPr>
                <w:sz w:val="20"/>
                <w:szCs w:val="20"/>
              </w:rPr>
            </w:pPr>
            <w:r>
              <w:rPr>
                <w:sz w:val="20"/>
                <w:szCs w:val="20"/>
              </w:rPr>
              <w:t>El sistema permitirá al usuario modificar una localización asociada a un evento</w:t>
            </w:r>
          </w:p>
        </w:tc>
      </w:tr>
      <w:tr w:rsidR="00883A25" w:rsidRPr="00421E43" w14:paraId="3D5C2D9A"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7F0EC3"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6615B9" w14:textId="77777777" w:rsidR="00883A25" w:rsidRPr="00421E43" w:rsidRDefault="00883A25" w:rsidP="00AA1FC0">
            <w:pPr>
              <w:pStyle w:val="Predeterminado"/>
              <w:rPr>
                <w:sz w:val="20"/>
                <w:szCs w:val="20"/>
              </w:rPr>
            </w:pPr>
            <w:r>
              <w:rPr>
                <w:sz w:val="20"/>
                <w:szCs w:val="20"/>
              </w:rPr>
              <w:t>Usuario</w:t>
            </w:r>
          </w:p>
        </w:tc>
      </w:tr>
      <w:tr w:rsidR="00883A25" w:rsidRPr="00421E43" w14:paraId="6BE4AE6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4E4D28"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F2B3B4" w14:textId="77777777" w:rsidR="00883A25" w:rsidRPr="00421E43" w:rsidRDefault="00883A25" w:rsidP="00AA1FC0">
            <w:pPr>
              <w:pStyle w:val="Predeterminado"/>
              <w:rPr>
                <w:sz w:val="20"/>
                <w:szCs w:val="20"/>
              </w:rPr>
            </w:pPr>
            <w:r>
              <w:rPr>
                <w:sz w:val="20"/>
                <w:szCs w:val="20"/>
              </w:rPr>
              <w:t>Que haya una localización</w:t>
            </w:r>
          </w:p>
        </w:tc>
      </w:tr>
      <w:tr w:rsidR="00883A25" w:rsidRPr="00421E43" w14:paraId="55643001"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0346C3"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BE7A3B" w14:textId="77777777" w:rsidR="00883A25" w:rsidRDefault="00883A25" w:rsidP="00AA1FC0">
            <w:pPr>
              <w:pStyle w:val="Predeterminado"/>
              <w:rPr>
                <w:sz w:val="20"/>
                <w:szCs w:val="20"/>
              </w:rPr>
            </w:pPr>
            <w:r>
              <w:rPr>
                <w:sz w:val="20"/>
                <w:szCs w:val="20"/>
              </w:rPr>
              <w:t>-</w:t>
            </w:r>
          </w:p>
        </w:tc>
      </w:tr>
      <w:tr w:rsidR="00883A25" w:rsidRPr="00421E43" w14:paraId="4F59052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9278E4"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34BD90" w14:textId="77777777" w:rsidR="00883A25" w:rsidRPr="00421E43" w:rsidRDefault="00883A25" w:rsidP="00AA1FC0">
            <w:pPr>
              <w:pStyle w:val="Predeterminado"/>
              <w:rPr>
                <w:sz w:val="20"/>
                <w:szCs w:val="20"/>
              </w:rPr>
            </w:pPr>
            <w:r>
              <w:rPr>
                <w:sz w:val="20"/>
                <w:szCs w:val="20"/>
              </w:rPr>
              <w:t>Se modifica una localización seleccionada</w:t>
            </w:r>
          </w:p>
        </w:tc>
      </w:tr>
      <w:tr w:rsidR="00883A25" w:rsidRPr="00421E43" w14:paraId="29F6FDFB"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52823E1"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F53FBD"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9AF6B3"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6F12CC78"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7A4E91"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624D5FD"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31FF0F" w14:textId="77777777" w:rsidR="00883A25" w:rsidRPr="003207F9" w:rsidRDefault="00883A25" w:rsidP="00AA1FC0">
            <w:r>
              <w:t>El usuario accede al panel de control, donde elige un evento para eliminarlo.</w:t>
            </w:r>
          </w:p>
        </w:tc>
      </w:tr>
      <w:tr w:rsidR="00883A25" w:rsidRPr="00421E43" w14:paraId="6AE45898"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F3B189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2C5D82"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0C2496" w14:textId="77777777" w:rsidR="00883A25" w:rsidRPr="003207F9" w:rsidRDefault="00883A25" w:rsidP="00AA1FC0">
            <w:r>
              <w:t>El sistema presenta un formulario al usuario para la modificación del evento.</w:t>
            </w:r>
          </w:p>
        </w:tc>
      </w:tr>
      <w:tr w:rsidR="00883A25" w:rsidRPr="00421E43" w14:paraId="07F703C2"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27B1B5"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D95B92"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9AE2AE" w14:textId="77777777" w:rsidR="00883A25" w:rsidRPr="003207F9" w:rsidRDefault="00883A25" w:rsidP="00AA1FC0">
            <w:r>
              <w:t>El usuario introduce los datos de la nueva localización y pulsa el botón de editar.</w:t>
            </w:r>
          </w:p>
        </w:tc>
      </w:tr>
      <w:tr w:rsidR="00883A25" w:rsidRPr="00421E43" w14:paraId="01524714"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A57D516"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967BE5"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1BBDEE" w14:textId="77777777" w:rsidR="00883A25" w:rsidRPr="003207F9" w:rsidRDefault="00883A25" w:rsidP="00AA1FC0">
            <w:r>
              <w:t>El sistema registra la nueva localización</w:t>
            </w:r>
          </w:p>
        </w:tc>
      </w:tr>
      <w:tr w:rsidR="00883A25" w:rsidRPr="00421E43" w14:paraId="369E78B6"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C7D8828"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DD41B9"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2F175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2DAFC0BB"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889A26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32728EC" w14:textId="77777777" w:rsidR="00883A25" w:rsidRPr="00421E43" w:rsidRDefault="00883A25" w:rsidP="00AA1FC0">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59BCE1" w14:textId="77777777" w:rsidR="00883A25" w:rsidRPr="009F460D" w:rsidRDefault="00883A25" w:rsidP="00AA1FC0">
            <w:proofErr w:type="gramStart"/>
            <w:r>
              <w:t>La localización a modificar</w:t>
            </w:r>
            <w:proofErr w:type="gramEnd"/>
            <w:r>
              <w:t xml:space="preserve"> tiene otros eventos asociados</w:t>
            </w:r>
          </w:p>
        </w:tc>
      </w:tr>
      <w:tr w:rsidR="00883A25" w:rsidRPr="00421E43" w14:paraId="13AADB77"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A819A3A"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068A2B"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AEF916D" w14:textId="77777777" w:rsidR="00883A25" w:rsidRDefault="00883A25" w:rsidP="00AA1FC0">
            <w:r>
              <w:t>El sistema registra una nueva localización con los datos introducidos</w:t>
            </w:r>
          </w:p>
        </w:tc>
      </w:tr>
      <w:tr w:rsidR="00883A25" w:rsidRPr="00421E43" w14:paraId="7A2AF72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B2280B"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B6F03B" w14:textId="77777777" w:rsidR="00883A25" w:rsidRPr="00421E43" w:rsidRDefault="00883A25" w:rsidP="00AA1FC0">
            <w:pPr>
              <w:pStyle w:val="Textonotapie"/>
            </w:pPr>
            <w:r>
              <w:t>-</w:t>
            </w:r>
          </w:p>
        </w:tc>
      </w:tr>
    </w:tbl>
    <w:p w14:paraId="5D586669" w14:textId="77777777"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AC1C4A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5DC2DB" w14:textId="77777777" w:rsidR="00883A25" w:rsidRPr="00421E43" w:rsidRDefault="00883A25" w:rsidP="00AA1FC0">
            <w:pPr>
              <w:pStyle w:val="Ttulo3"/>
            </w:pPr>
            <w:bookmarkStart w:id="66" w:name="_Toc536639671"/>
            <w:r w:rsidRPr="00421E43">
              <w:lastRenderedPageBreak/>
              <w:t>CU-</w:t>
            </w:r>
            <w:r>
              <w:t>29</w:t>
            </w:r>
            <w:bookmarkEnd w:id="6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0916EF" w14:textId="77777777" w:rsidR="00883A25" w:rsidRPr="00421E43" w:rsidRDefault="00883A25" w:rsidP="00AA1FC0">
            <w:pPr>
              <w:pStyle w:val="Predeterminado"/>
              <w:rPr>
                <w:sz w:val="20"/>
                <w:szCs w:val="20"/>
              </w:rPr>
            </w:pPr>
            <w:r>
              <w:rPr>
                <w:b/>
                <w:sz w:val="20"/>
                <w:szCs w:val="20"/>
              </w:rPr>
              <w:t>Consulta localización</w:t>
            </w:r>
          </w:p>
        </w:tc>
      </w:tr>
      <w:tr w:rsidR="00883A25" w:rsidRPr="00421E43" w14:paraId="555582D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A3630F"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1C2F75" w14:textId="77777777" w:rsidR="00883A25" w:rsidRPr="003207F9" w:rsidRDefault="00883A25" w:rsidP="00AA1FC0">
            <w:pPr>
              <w:pStyle w:val="Predeterminado"/>
              <w:rPr>
                <w:sz w:val="20"/>
                <w:szCs w:val="20"/>
              </w:rPr>
            </w:pPr>
            <w:r>
              <w:rPr>
                <w:sz w:val="20"/>
                <w:szCs w:val="20"/>
              </w:rPr>
              <w:t>El sistema muestra una localización asociada a un evento</w:t>
            </w:r>
          </w:p>
        </w:tc>
      </w:tr>
      <w:tr w:rsidR="00883A25" w:rsidRPr="00421E43" w14:paraId="5BFC14B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88EB70"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BBCFB29" w14:textId="77777777" w:rsidR="00883A25" w:rsidRPr="00421E43" w:rsidRDefault="00883A25" w:rsidP="00AA1FC0">
            <w:pPr>
              <w:pStyle w:val="Predeterminado"/>
              <w:rPr>
                <w:sz w:val="20"/>
                <w:szCs w:val="20"/>
              </w:rPr>
            </w:pPr>
            <w:r>
              <w:rPr>
                <w:sz w:val="20"/>
                <w:szCs w:val="20"/>
              </w:rPr>
              <w:t>Usuario</w:t>
            </w:r>
          </w:p>
        </w:tc>
      </w:tr>
      <w:tr w:rsidR="00883A25" w:rsidRPr="00421E43" w14:paraId="5A385C9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B34229"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FE1A01" w14:textId="77777777" w:rsidR="00883A25" w:rsidRPr="00421E43" w:rsidRDefault="00883A25" w:rsidP="00AA1FC0">
            <w:pPr>
              <w:pStyle w:val="Predeterminado"/>
              <w:rPr>
                <w:sz w:val="20"/>
                <w:szCs w:val="20"/>
              </w:rPr>
            </w:pPr>
            <w:r>
              <w:rPr>
                <w:sz w:val="20"/>
                <w:szCs w:val="20"/>
              </w:rPr>
              <w:t>-</w:t>
            </w:r>
          </w:p>
        </w:tc>
      </w:tr>
      <w:tr w:rsidR="00883A25" w:rsidRPr="00421E43" w14:paraId="0D81DC3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462BCF"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0B7B32" w14:textId="77777777" w:rsidR="00883A25" w:rsidRDefault="00883A25" w:rsidP="00AA1FC0">
            <w:pPr>
              <w:pStyle w:val="Predeterminado"/>
              <w:rPr>
                <w:sz w:val="20"/>
                <w:szCs w:val="20"/>
              </w:rPr>
            </w:pPr>
            <w:r>
              <w:rPr>
                <w:sz w:val="20"/>
                <w:szCs w:val="20"/>
              </w:rPr>
              <w:t>-</w:t>
            </w:r>
          </w:p>
        </w:tc>
      </w:tr>
      <w:tr w:rsidR="00883A25" w:rsidRPr="00421E43" w14:paraId="293EBB2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EA2CE2"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C8B118" w14:textId="77777777" w:rsidR="00883A25" w:rsidRPr="00421E43" w:rsidRDefault="00883A25" w:rsidP="00AA1FC0">
            <w:pPr>
              <w:pStyle w:val="Predeterminado"/>
              <w:rPr>
                <w:sz w:val="20"/>
                <w:szCs w:val="20"/>
              </w:rPr>
            </w:pPr>
            <w:r>
              <w:rPr>
                <w:sz w:val="20"/>
                <w:szCs w:val="20"/>
              </w:rPr>
              <w:t>-</w:t>
            </w:r>
          </w:p>
        </w:tc>
      </w:tr>
      <w:tr w:rsidR="00883A25" w:rsidRPr="00421E43" w14:paraId="25EF98AD"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69E0A40"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FC1F9A"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55356D"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C75AF08"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3C0E4E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A1AA419"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162AD2" w14:textId="77777777" w:rsidR="00883A25" w:rsidRPr="003207F9" w:rsidRDefault="00883A25" w:rsidP="00AA1FC0">
            <w:r>
              <w:t>El usuario accede a la página de un evento</w:t>
            </w:r>
          </w:p>
        </w:tc>
      </w:tr>
      <w:tr w:rsidR="00883A25" w:rsidRPr="00421E43" w14:paraId="29B22A84"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9C87961"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AE57646"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F734D1" w14:textId="77777777" w:rsidR="00883A25" w:rsidRPr="003207F9" w:rsidRDefault="00883A25" w:rsidP="00AA1FC0">
            <w:r>
              <w:t>El sistema devuelve la localización asociada a ese evento</w:t>
            </w:r>
          </w:p>
        </w:tc>
      </w:tr>
      <w:tr w:rsidR="00883A25" w:rsidRPr="00421E43" w14:paraId="47D76072"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315D5B5"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B44CB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F082D2"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5048498"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C9BCB0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C9C986"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451A09" w14:textId="77777777" w:rsidR="00883A25" w:rsidRPr="009F460D" w:rsidRDefault="00883A25" w:rsidP="00AA1FC0"/>
        </w:tc>
      </w:tr>
      <w:tr w:rsidR="00883A25" w:rsidRPr="00421E43" w14:paraId="3C60406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95F6CF8"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E45750"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F65D26" w14:textId="77777777" w:rsidR="00883A25" w:rsidRDefault="00883A25" w:rsidP="00AA1FC0"/>
        </w:tc>
      </w:tr>
      <w:tr w:rsidR="00883A25" w:rsidRPr="00421E43" w14:paraId="4BB2341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393F288"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CC24F1" w14:textId="77777777" w:rsidR="00883A25" w:rsidRPr="00421E43" w:rsidRDefault="00883A25" w:rsidP="00AA1FC0">
            <w:pPr>
              <w:pStyle w:val="Textonotapie"/>
            </w:pPr>
            <w:r>
              <w:t>-</w:t>
            </w:r>
          </w:p>
        </w:tc>
      </w:tr>
    </w:tbl>
    <w:p w14:paraId="0E84A6EE" w14:textId="77777777" w:rsidR="00883A25" w:rsidRDefault="00883A25" w:rsidP="00883A25">
      <w:pPr>
        <w:spacing w:after="160" w:line="259" w:lineRule="auto"/>
        <w:ind w:firstLine="0"/>
        <w:jc w:val="left"/>
      </w:pPr>
    </w:p>
    <w:p w14:paraId="1204ACC4" w14:textId="77777777"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1AF898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648670" w14:textId="77777777" w:rsidR="00883A25" w:rsidRPr="00421E43" w:rsidRDefault="00883A25" w:rsidP="00AA1FC0">
            <w:pPr>
              <w:pStyle w:val="Ttulo3"/>
            </w:pPr>
            <w:bookmarkStart w:id="67" w:name="_Toc536639672"/>
            <w:r w:rsidRPr="00421E43">
              <w:t>CU-</w:t>
            </w:r>
            <w:r>
              <w:t>30</w:t>
            </w:r>
            <w:bookmarkEnd w:id="6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86491C" w14:textId="77777777" w:rsidR="00883A25" w:rsidRPr="00FD4F1F" w:rsidRDefault="00883A25" w:rsidP="00AA1FC0">
            <w:pPr>
              <w:pStyle w:val="Predeterminado"/>
              <w:rPr>
                <w:b/>
                <w:sz w:val="20"/>
                <w:szCs w:val="20"/>
              </w:rPr>
            </w:pPr>
            <w:r>
              <w:rPr>
                <w:b/>
                <w:sz w:val="20"/>
                <w:szCs w:val="20"/>
              </w:rPr>
              <w:t>Alta comentario</w:t>
            </w:r>
          </w:p>
        </w:tc>
      </w:tr>
      <w:tr w:rsidR="00883A25" w:rsidRPr="00421E43" w14:paraId="1794D43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3B7EB1"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784250" w14:textId="77777777" w:rsidR="00883A25" w:rsidRPr="003207F9" w:rsidRDefault="00883A25" w:rsidP="00AA1FC0">
            <w:pPr>
              <w:pStyle w:val="Predeterminado"/>
              <w:rPr>
                <w:sz w:val="20"/>
                <w:szCs w:val="20"/>
              </w:rPr>
            </w:pPr>
            <w:r>
              <w:rPr>
                <w:sz w:val="20"/>
                <w:szCs w:val="20"/>
              </w:rPr>
              <w:t>El sistema permitirá al usuario realizar comentarios sobre un evento</w:t>
            </w:r>
          </w:p>
        </w:tc>
      </w:tr>
      <w:tr w:rsidR="00883A25" w:rsidRPr="00421E43" w14:paraId="22CC910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9D79E6"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5A5070" w14:textId="77777777" w:rsidR="00883A25" w:rsidRPr="00421E43" w:rsidRDefault="00883A25" w:rsidP="00AA1FC0">
            <w:pPr>
              <w:pStyle w:val="Predeterminado"/>
              <w:rPr>
                <w:sz w:val="20"/>
                <w:szCs w:val="20"/>
              </w:rPr>
            </w:pPr>
            <w:r>
              <w:rPr>
                <w:sz w:val="20"/>
                <w:szCs w:val="20"/>
              </w:rPr>
              <w:t>Usuario</w:t>
            </w:r>
          </w:p>
        </w:tc>
      </w:tr>
      <w:tr w:rsidR="00883A25" w:rsidRPr="00421E43" w14:paraId="26AB259A"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E4D087"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207EBF" w14:textId="77777777" w:rsidR="00883A25" w:rsidRPr="00421E43" w:rsidRDefault="00883A25" w:rsidP="00AA1FC0">
            <w:pPr>
              <w:pStyle w:val="Predeterminado"/>
              <w:rPr>
                <w:sz w:val="20"/>
                <w:szCs w:val="20"/>
              </w:rPr>
            </w:pPr>
            <w:r>
              <w:rPr>
                <w:sz w:val="20"/>
                <w:szCs w:val="20"/>
              </w:rPr>
              <w:t>Que haya un evento dado de alta</w:t>
            </w:r>
          </w:p>
        </w:tc>
      </w:tr>
      <w:tr w:rsidR="00883A25" w:rsidRPr="00421E43" w14:paraId="4DC5A26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CE51FA"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2B8CCF" w14:textId="77777777" w:rsidR="00883A25" w:rsidRDefault="00883A25" w:rsidP="00AA1FC0">
            <w:pPr>
              <w:pStyle w:val="Predeterminado"/>
              <w:rPr>
                <w:sz w:val="20"/>
                <w:szCs w:val="20"/>
              </w:rPr>
            </w:pPr>
            <w:r>
              <w:rPr>
                <w:sz w:val="20"/>
                <w:szCs w:val="20"/>
              </w:rPr>
              <w:t>-</w:t>
            </w:r>
          </w:p>
        </w:tc>
      </w:tr>
      <w:tr w:rsidR="00883A25" w:rsidRPr="00421E43" w14:paraId="3954A01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F38ADB"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22B3B2" w14:textId="77777777"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14:paraId="67BE3F65"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E8E3F75"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25790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A1797B"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06DA7B53"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892EC1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779205B"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DAF449" w14:textId="77777777" w:rsidR="00883A25" w:rsidRPr="003207F9" w:rsidRDefault="00883A25" w:rsidP="00AA1FC0">
            <w:r>
              <w:t>El usuario accede a la página de un evento.</w:t>
            </w:r>
          </w:p>
        </w:tc>
      </w:tr>
      <w:tr w:rsidR="00883A25" w:rsidRPr="00421E43" w14:paraId="2F40F6A5"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6B9DAB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08AE32"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0F767A" w14:textId="77777777" w:rsidR="00883A25" w:rsidRPr="003207F9" w:rsidRDefault="00883A25" w:rsidP="00AA1FC0">
            <w:r>
              <w:t>El sistema solicita al usuario si quiere introducir un comentario.</w:t>
            </w:r>
          </w:p>
        </w:tc>
      </w:tr>
      <w:tr w:rsidR="00883A25" w:rsidRPr="00421E43" w14:paraId="034B1750"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A42E6F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A469F4"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817AA6" w14:textId="77777777" w:rsidR="00883A25" w:rsidRPr="003207F9" w:rsidRDefault="00883A25" w:rsidP="00AA1FC0">
            <w:r>
              <w:t>El usuario introduce el comentario deseado.</w:t>
            </w:r>
          </w:p>
        </w:tc>
      </w:tr>
      <w:tr w:rsidR="00883A25" w:rsidRPr="00421E43" w14:paraId="70AECE0D"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2CA05D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4F08A3"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0B259D" w14:textId="77777777" w:rsidR="00883A25" w:rsidRPr="003207F9" w:rsidRDefault="00883A25" w:rsidP="00AA1FC0">
            <w:r>
              <w:t>El comentario queda registrado en el sistema</w:t>
            </w:r>
          </w:p>
        </w:tc>
      </w:tr>
      <w:tr w:rsidR="00883A25" w:rsidRPr="00421E43" w14:paraId="3DBD2884"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D23B6A4"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229D66"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FD3A94"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53839E13"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CC82766"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9C268E"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FFFC3" w14:textId="77777777" w:rsidR="00883A25" w:rsidRPr="009F460D" w:rsidRDefault="00883A25" w:rsidP="00AA1FC0"/>
        </w:tc>
      </w:tr>
      <w:tr w:rsidR="00883A25" w:rsidRPr="00421E43" w14:paraId="01D16244"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B542E9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8D5CEE"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330847" w14:textId="77777777" w:rsidR="00883A25" w:rsidRDefault="00883A25" w:rsidP="00AA1FC0"/>
        </w:tc>
      </w:tr>
      <w:tr w:rsidR="00883A25" w:rsidRPr="00421E43" w14:paraId="3EC6C5A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B36F58"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C355FD" w14:textId="77777777" w:rsidR="00883A25" w:rsidRPr="00421E43" w:rsidRDefault="00883A25" w:rsidP="00AA1FC0">
            <w:pPr>
              <w:pStyle w:val="Textonotapie"/>
            </w:pPr>
            <w:r>
              <w:t>-</w:t>
            </w:r>
          </w:p>
        </w:tc>
      </w:tr>
    </w:tbl>
    <w:p w14:paraId="6A9912CC" w14:textId="77777777" w:rsidR="00883A25" w:rsidRDefault="00883A25" w:rsidP="00883A25">
      <w:pPr>
        <w:spacing w:after="160" w:line="259" w:lineRule="auto"/>
        <w:ind w:firstLine="0"/>
        <w:jc w:val="left"/>
      </w:pPr>
    </w:p>
    <w:p w14:paraId="0D72FD5F" w14:textId="77777777" w:rsidR="00883A25" w:rsidRDefault="00883A25" w:rsidP="00883A25">
      <w:pPr>
        <w:spacing w:after="160" w:line="259" w:lineRule="auto"/>
        <w:ind w:firstLine="0"/>
        <w:jc w:val="left"/>
      </w:pPr>
    </w:p>
    <w:p w14:paraId="0F6ED026" w14:textId="77777777"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6C37289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3402D8" w14:textId="77777777" w:rsidR="00883A25" w:rsidRPr="00421E43" w:rsidRDefault="00883A25" w:rsidP="00AA1FC0">
            <w:pPr>
              <w:pStyle w:val="Ttulo3"/>
            </w:pPr>
            <w:bookmarkStart w:id="68" w:name="_Toc536639673"/>
            <w:r w:rsidRPr="00421E43">
              <w:t>CU-</w:t>
            </w:r>
            <w:r>
              <w:t>31</w:t>
            </w:r>
            <w:bookmarkEnd w:id="6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5DE56B" w14:textId="77777777" w:rsidR="00883A25" w:rsidRPr="00421E43" w:rsidRDefault="00883A25" w:rsidP="00AA1FC0">
            <w:pPr>
              <w:pStyle w:val="Predeterminado"/>
              <w:rPr>
                <w:sz w:val="20"/>
                <w:szCs w:val="20"/>
              </w:rPr>
            </w:pPr>
            <w:r>
              <w:rPr>
                <w:b/>
                <w:sz w:val="20"/>
                <w:szCs w:val="20"/>
              </w:rPr>
              <w:t>Baja comentario</w:t>
            </w:r>
          </w:p>
        </w:tc>
      </w:tr>
      <w:tr w:rsidR="00883A25" w:rsidRPr="00421E43" w14:paraId="59D7169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1DFAB6"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27CC57" w14:textId="77777777" w:rsidR="00883A25" w:rsidRPr="003207F9" w:rsidRDefault="00883A25" w:rsidP="00AA1FC0">
            <w:pPr>
              <w:pStyle w:val="Predeterminado"/>
              <w:rPr>
                <w:sz w:val="20"/>
                <w:szCs w:val="20"/>
              </w:rPr>
            </w:pPr>
            <w:r>
              <w:rPr>
                <w:sz w:val="20"/>
                <w:szCs w:val="20"/>
              </w:rPr>
              <w:t>El sistema permitirá al usuario eliminar un comentario que él mismo haya realizado.</w:t>
            </w:r>
          </w:p>
        </w:tc>
      </w:tr>
      <w:tr w:rsidR="00883A25" w:rsidRPr="00421E43" w14:paraId="6D04177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8AC220"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46179A" w14:textId="77777777" w:rsidR="00883A25" w:rsidRPr="00421E43" w:rsidRDefault="00883A25" w:rsidP="00AA1FC0">
            <w:pPr>
              <w:pStyle w:val="Predeterminado"/>
              <w:rPr>
                <w:sz w:val="20"/>
                <w:szCs w:val="20"/>
              </w:rPr>
            </w:pPr>
            <w:r>
              <w:rPr>
                <w:sz w:val="20"/>
                <w:szCs w:val="20"/>
              </w:rPr>
              <w:t>Usuario</w:t>
            </w:r>
          </w:p>
        </w:tc>
      </w:tr>
      <w:tr w:rsidR="00883A25" w:rsidRPr="00421E43" w14:paraId="3FA48A1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05ADC9"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E8EBA2" w14:textId="77777777" w:rsidR="00883A25" w:rsidRPr="00421E43" w:rsidRDefault="00883A25" w:rsidP="00AA1FC0">
            <w:pPr>
              <w:pStyle w:val="Predeterminado"/>
              <w:rPr>
                <w:sz w:val="20"/>
                <w:szCs w:val="20"/>
              </w:rPr>
            </w:pPr>
            <w:r>
              <w:rPr>
                <w:sz w:val="20"/>
                <w:szCs w:val="20"/>
              </w:rPr>
              <w:t>El usuario debe haber realizado un comentario</w:t>
            </w:r>
          </w:p>
        </w:tc>
      </w:tr>
      <w:tr w:rsidR="00883A25" w:rsidRPr="00421E43" w14:paraId="6D788E3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530900"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8CFAA6" w14:textId="77777777" w:rsidR="00883A25" w:rsidRDefault="00883A25" w:rsidP="00AA1FC0">
            <w:pPr>
              <w:pStyle w:val="Predeterminado"/>
              <w:rPr>
                <w:sz w:val="20"/>
                <w:szCs w:val="20"/>
              </w:rPr>
            </w:pPr>
            <w:r>
              <w:rPr>
                <w:sz w:val="20"/>
                <w:szCs w:val="20"/>
              </w:rPr>
              <w:t>-</w:t>
            </w:r>
          </w:p>
        </w:tc>
      </w:tr>
      <w:tr w:rsidR="00883A25" w:rsidRPr="00421E43" w14:paraId="41E265B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F5B57E"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407C04" w14:textId="77777777" w:rsidR="00883A25" w:rsidRPr="00421E43" w:rsidRDefault="00883A25" w:rsidP="00AA1FC0">
            <w:pPr>
              <w:pStyle w:val="Predeterminado"/>
              <w:rPr>
                <w:sz w:val="20"/>
                <w:szCs w:val="20"/>
              </w:rPr>
            </w:pPr>
            <w:r>
              <w:rPr>
                <w:sz w:val="20"/>
                <w:szCs w:val="20"/>
              </w:rPr>
              <w:t>El comentario quedará borrado del sistema</w:t>
            </w:r>
          </w:p>
        </w:tc>
      </w:tr>
      <w:tr w:rsidR="00883A25" w:rsidRPr="00421E43" w14:paraId="4E16871A"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565FE05"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CED10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367AED"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5B390188"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149C25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5B171E7"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36B6CC7" w14:textId="77777777" w:rsidR="00883A25" w:rsidRPr="003207F9" w:rsidRDefault="00883A25" w:rsidP="00AA1FC0">
            <w:r>
              <w:t>El usuario accede a la página de un evento</w:t>
            </w:r>
          </w:p>
        </w:tc>
      </w:tr>
      <w:tr w:rsidR="00883A25" w:rsidRPr="00421E43" w14:paraId="0B6CB28C"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4FCA62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802281"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B88900" w14:textId="77777777" w:rsidR="00883A25" w:rsidRPr="003207F9" w:rsidRDefault="00883A25" w:rsidP="00AA1FC0">
            <w:r>
              <w:t xml:space="preserve">El sistema presenta un botón en el comentario realizado por el usuario para la eliminación </w:t>
            </w:r>
            <w:proofErr w:type="gramStart"/>
            <w:r>
              <w:t>del mismo</w:t>
            </w:r>
            <w:proofErr w:type="gramEnd"/>
          </w:p>
        </w:tc>
      </w:tr>
      <w:tr w:rsidR="00883A25" w:rsidRPr="00421E43" w14:paraId="6587BF58"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40A6DC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21C7EC"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DFFB320" w14:textId="77777777" w:rsidR="00883A25" w:rsidRPr="003207F9" w:rsidRDefault="00883A25" w:rsidP="00AA1FC0">
            <w:r>
              <w:t>El usuario pulsa el botón de eliminación</w:t>
            </w:r>
          </w:p>
        </w:tc>
      </w:tr>
      <w:tr w:rsidR="00883A25" w:rsidRPr="00421E43" w14:paraId="132FFDD7"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3C4825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C80DC1"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C48505" w14:textId="77777777" w:rsidR="00883A25" w:rsidRPr="003207F9" w:rsidRDefault="00883A25" w:rsidP="00AA1FC0">
            <w:r>
              <w:t>El sistema pide confirmación de la acción</w:t>
            </w:r>
          </w:p>
        </w:tc>
      </w:tr>
      <w:tr w:rsidR="00883A25" w:rsidRPr="00421E43" w14:paraId="1BB3D852"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3329DF9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73B6CA" w14:textId="77777777"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A3844CA" w14:textId="77777777" w:rsidR="00883A25" w:rsidRDefault="00883A25" w:rsidP="00AA1FC0">
            <w:r>
              <w:t>El usuario confirma la acción y elimina el comentario del sistema.</w:t>
            </w:r>
          </w:p>
        </w:tc>
      </w:tr>
      <w:tr w:rsidR="00883A25" w:rsidRPr="00421E43" w14:paraId="3678E453"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D7E7A95"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319A31"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1F5318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2149B9F6"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DC226A"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211A51" w14:textId="77777777"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FB7F26" w14:textId="77777777" w:rsidR="00883A25" w:rsidRPr="009F460D" w:rsidRDefault="00883A25" w:rsidP="00AA1FC0">
            <w:r>
              <w:t>Cancelación de la acción</w:t>
            </w:r>
          </w:p>
        </w:tc>
      </w:tr>
      <w:tr w:rsidR="00883A25" w:rsidRPr="00421E43" w14:paraId="7ABF4F32"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46FCE16"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41F2EA"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10DB71" w14:textId="77777777" w:rsidR="00883A25" w:rsidRDefault="00883A25" w:rsidP="00AA1FC0">
            <w:r>
              <w:t>El sistema termina el caso de uso Baja de comentario</w:t>
            </w:r>
          </w:p>
        </w:tc>
      </w:tr>
      <w:tr w:rsidR="00883A25" w:rsidRPr="00421E43" w14:paraId="5AF17B4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4E2681"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27E7BA" w14:textId="77777777" w:rsidR="00883A25" w:rsidRPr="00421E43" w:rsidRDefault="00883A25" w:rsidP="00AA1FC0">
            <w:pPr>
              <w:pStyle w:val="Textonotapie"/>
            </w:pPr>
            <w:r>
              <w:t>-</w:t>
            </w:r>
          </w:p>
        </w:tc>
      </w:tr>
    </w:tbl>
    <w:p w14:paraId="7D1308D0" w14:textId="77777777" w:rsidR="00883A25" w:rsidRDefault="00883A25" w:rsidP="00883A25"/>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B73E9D7"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461257" w14:textId="77777777" w:rsidR="00883A25" w:rsidRPr="00421E43" w:rsidRDefault="00883A25" w:rsidP="00AA1FC0">
            <w:pPr>
              <w:pStyle w:val="Ttulo3"/>
            </w:pPr>
            <w:bookmarkStart w:id="69" w:name="_Toc536639674"/>
            <w:r w:rsidRPr="00421E43">
              <w:lastRenderedPageBreak/>
              <w:t>CU-</w:t>
            </w:r>
            <w:r>
              <w:t>32</w:t>
            </w:r>
            <w:bookmarkEnd w:id="6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3A7A55" w14:textId="77777777" w:rsidR="00883A25" w:rsidRPr="00421E43" w:rsidRDefault="00883A25" w:rsidP="00AA1FC0">
            <w:pPr>
              <w:pStyle w:val="Predeterminado"/>
              <w:rPr>
                <w:sz w:val="20"/>
                <w:szCs w:val="20"/>
              </w:rPr>
            </w:pPr>
            <w:r>
              <w:rPr>
                <w:b/>
                <w:sz w:val="20"/>
                <w:szCs w:val="20"/>
              </w:rPr>
              <w:t>Modificación de comentario</w:t>
            </w:r>
          </w:p>
        </w:tc>
      </w:tr>
      <w:tr w:rsidR="00883A25" w:rsidRPr="00421E43" w14:paraId="6E641A1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DECA94"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0E51C8" w14:textId="77777777" w:rsidR="00883A25" w:rsidRPr="003207F9" w:rsidRDefault="00883A25" w:rsidP="00AA1FC0">
            <w:pPr>
              <w:pStyle w:val="Predeterminado"/>
              <w:rPr>
                <w:sz w:val="20"/>
                <w:szCs w:val="20"/>
              </w:rPr>
            </w:pPr>
            <w:r>
              <w:rPr>
                <w:sz w:val="20"/>
                <w:szCs w:val="20"/>
              </w:rPr>
              <w:t>El sistema permitirá al usuario modificar el comentario que éste hubiera realizado sobre un evento</w:t>
            </w:r>
          </w:p>
        </w:tc>
      </w:tr>
      <w:tr w:rsidR="00883A25" w:rsidRPr="00421E43" w14:paraId="2BAD3BC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4A5D58"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EBC338" w14:textId="77777777" w:rsidR="00883A25" w:rsidRPr="00421E43" w:rsidRDefault="00883A25" w:rsidP="00AA1FC0">
            <w:pPr>
              <w:pStyle w:val="Predeterminado"/>
              <w:rPr>
                <w:sz w:val="20"/>
                <w:szCs w:val="20"/>
              </w:rPr>
            </w:pPr>
            <w:r>
              <w:rPr>
                <w:sz w:val="20"/>
                <w:szCs w:val="20"/>
              </w:rPr>
              <w:t>Usuario</w:t>
            </w:r>
          </w:p>
        </w:tc>
      </w:tr>
      <w:tr w:rsidR="00883A25" w:rsidRPr="00421E43" w14:paraId="11EA89BA"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DADB4B"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1BA735" w14:textId="77777777" w:rsidR="00883A25" w:rsidRPr="00421E43" w:rsidRDefault="00883A25" w:rsidP="00AA1FC0">
            <w:pPr>
              <w:pStyle w:val="Predeterminado"/>
              <w:rPr>
                <w:sz w:val="20"/>
                <w:szCs w:val="20"/>
              </w:rPr>
            </w:pPr>
            <w:proofErr w:type="gramStart"/>
            <w:r>
              <w:rPr>
                <w:sz w:val="20"/>
                <w:szCs w:val="20"/>
              </w:rPr>
              <w:t>¿?que</w:t>
            </w:r>
            <w:proofErr w:type="gramEnd"/>
            <w:r>
              <w:rPr>
                <w:sz w:val="20"/>
                <w:szCs w:val="20"/>
              </w:rPr>
              <w:t xml:space="preserve"> haya un comentario</w:t>
            </w:r>
          </w:p>
        </w:tc>
      </w:tr>
      <w:tr w:rsidR="00883A25" w:rsidRPr="00421E43" w14:paraId="202CC91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B26694"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163CF0" w14:textId="77777777" w:rsidR="00883A25" w:rsidRDefault="00883A25" w:rsidP="00AA1FC0">
            <w:pPr>
              <w:pStyle w:val="Predeterminado"/>
              <w:rPr>
                <w:sz w:val="20"/>
                <w:szCs w:val="20"/>
              </w:rPr>
            </w:pPr>
            <w:r>
              <w:rPr>
                <w:sz w:val="20"/>
                <w:szCs w:val="20"/>
              </w:rPr>
              <w:t>-</w:t>
            </w:r>
          </w:p>
        </w:tc>
      </w:tr>
      <w:tr w:rsidR="00883A25" w:rsidRPr="00421E43" w14:paraId="140D660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2B1B3E"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C119F4" w14:textId="77777777" w:rsidR="00883A25" w:rsidRPr="00421E43" w:rsidRDefault="00883A25" w:rsidP="00AA1FC0">
            <w:pPr>
              <w:pStyle w:val="Predeterminado"/>
              <w:rPr>
                <w:sz w:val="20"/>
                <w:szCs w:val="20"/>
              </w:rPr>
            </w:pPr>
            <w:r>
              <w:rPr>
                <w:sz w:val="20"/>
                <w:szCs w:val="20"/>
              </w:rPr>
              <w:t>El comentario seleccionado quedará modificado</w:t>
            </w:r>
          </w:p>
        </w:tc>
      </w:tr>
      <w:tr w:rsidR="00883A25" w:rsidRPr="00421E43" w14:paraId="54E5D5A8"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10F0F53"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9CBD0A0"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B0F4C10"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49798585"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04271B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01036BE"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10EDA3" w14:textId="77777777" w:rsidR="00883A25" w:rsidRPr="003207F9" w:rsidRDefault="00883A25" w:rsidP="00AA1FC0">
            <w:r>
              <w:t>El usuario accede a la página de un evento.</w:t>
            </w:r>
          </w:p>
        </w:tc>
      </w:tr>
      <w:tr w:rsidR="00883A25" w:rsidRPr="00421E43" w14:paraId="3CF600A0"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040A18"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4041F32"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2DB141" w14:textId="77777777" w:rsidR="00883A25" w:rsidRPr="003207F9" w:rsidRDefault="00883A25" w:rsidP="00AA1FC0">
            <w:r>
              <w:t xml:space="preserve">El sistema presenta un botón en el comentario realizado por el usuario para la modificación </w:t>
            </w:r>
            <w:proofErr w:type="gramStart"/>
            <w:r>
              <w:t>del mismo</w:t>
            </w:r>
            <w:proofErr w:type="gramEnd"/>
          </w:p>
        </w:tc>
      </w:tr>
      <w:tr w:rsidR="00883A25" w:rsidRPr="00421E43" w14:paraId="38BAD025"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482D73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8616D7"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271E1B" w14:textId="77777777" w:rsidR="00883A25" w:rsidRPr="003207F9" w:rsidRDefault="00883A25" w:rsidP="00AA1FC0">
            <w:r>
              <w:t>El usuario pulsa el botón de editar</w:t>
            </w:r>
          </w:p>
        </w:tc>
      </w:tr>
      <w:tr w:rsidR="00883A25" w:rsidRPr="00421E43" w14:paraId="7E39B53A"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1CFE93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32D1A6"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A1B215" w14:textId="77777777" w:rsidR="00883A25" w:rsidRPr="003207F9" w:rsidRDefault="00883A25" w:rsidP="00AA1FC0">
            <w:r>
              <w:t>El sistema muestra un campo con el comentario realizado permitiéndole al usuario editar su contenido.</w:t>
            </w:r>
          </w:p>
        </w:tc>
      </w:tr>
      <w:tr w:rsidR="00883A25" w:rsidRPr="00421E43" w14:paraId="0A8170A5"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06EA7DF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EF2500" w14:textId="77777777"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6B5AA6" w14:textId="77777777" w:rsidR="00883A25" w:rsidRDefault="00883A25" w:rsidP="00AA1FC0">
            <w:r>
              <w:t>El usuario edita el comentario.</w:t>
            </w:r>
          </w:p>
        </w:tc>
      </w:tr>
      <w:tr w:rsidR="00883A25" w:rsidRPr="00421E43" w14:paraId="6352F60B"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22CB115B"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65985D" w14:textId="77777777" w:rsidR="00883A25" w:rsidRDefault="00883A25" w:rsidP="00AA1FC0">
            <w:pPr>
              <w:pStyle w:val="Predeterminado"/>
              <w:rPr>
                <w:sz w:val="20"/>
                <w:szCs w:val="20"/>
              </w:rPr>
            </w:pPr>
            <w:r>
              <w:rPr>
                <w:sz w:val="20"/>
                <w:szCs w:val="20"/>
              </w:rPr>
              <w:t>6</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930C7D" w14:textId="77777777" w:rsidR="00883A25" w:rsidRDefault="00883A25" w:rsidP="00AA1FC0">
            <w:r>
              <w:t>El comentario queda registrado en el sistema</w:t>
            </w:r>
          </w:p>
        </w:tc>
      </w:tr>
      <w:tr w:rsidR="00883A25" w:rsidRPr="00421E43" w14:paraId="0651E708"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0B5EDA6"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6AB120"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19FED4"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0D5CA832"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F18D37C"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75EAA7"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B7E1C2" w14:textId="77777777" w:rsidR="00883A25" w:rsidRPr="009F460D" w:rsidRDefault="00883A25" w:rsidP="00AA1FC0"/>
        </w:tc>
      </w:tr>
      <w:tr w:rsidR="00883A25" w:rsidRPr="00421E43" w14:paraId="584D824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6AD3C0A"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E5161D"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8E1F25" w14:textId="77777777" w:rsidR="00883A25" w:rsidRDefault="00883A25" w:rsidP="00AA1FC0"/>
        </w:tc>
      </w:tr>
      <w:tr w:rsidR="00883A25" w:rsidRPr="00421E43" w14:paraId="465EEE3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8C4566"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4F1ED8" w14:textId="77777777" w:rsidR="00883A25" w:rsidRPr="00421E43" w:rsidRDefault="00883A25" w:rsidP="00AA1FC0">
            <w:pPr>
              <w:pStyle w:val="Textonotapie"/>
            </w:pPr>
            <w:r>
              <w:t>-</w:t>
            </w:r>
          </w:p>
        </w:tc>
      </w:tr>
    </w:tbl>
    <w:p w14:paraId="42E52166" w14:textId="77777777"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1331BB7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3F1E18" w14:textId="77777777" w:rsidR="00883A25" w:rsidRPr="00421E43" w:rsidRDefault="00883A25" w:rsidP="00AA1FC0">
            <w:pPr>
              <w:pStyle w:val="Ttulo3"/>
            </w:pPr>
            <w:bookmarkStart w:id="70" w:name="_Toc536639675"/>
            <w:r w:rsidRPr="00421E43">
              <w:lastRenderedPageBreak/>
              <w:t>CU-</w:t>
            </w:r>
            <w:r>
              <w:t>33</w:t>
            </w:r>
            <w:bookmarkEnd w:id="7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7268F7" w14:textId="77777777" w:rsidR="00883A25" w:rsidRPr="00421E43" w:rsidRDefault="00883A25" w:rsidP="00AA1FC0">
            <w:pPr>
              <w:pStyle w:val="Predeterminado"/>
              <w:rPr>
                <w:sz w:val="20"/>
                <w:szCs w:val="20"/>
              </w:rPr>
            </w:pPr>
            <w:r>
              <w:rPr>
                <w:b/>
                <w:sz w:val="20"/>
                <w:szCs w:val="20"/>
              </w:rPr>
              <w:t>Consulta comentario</w:t>
            </w:r>
          </w:p>
        </w:tc>
      </w:tr>
      <w:tr w:rsidR="00883A25" w:rsidRPr="00421E43" w14:paraId="00276CB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F0FE05"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4DFE74" w14:textId="77777777" w:rsidR="00883A25" w:rsidRPr="003207F9" w:rsidRDefault="00883A25" w:rsidP="00AA1FC0">
            <w:pPr>
              <w:pStyle w:val="Predeterminado"/>
              <w:rPr>
                <w:sz w:val="20"/>
                <w:szCs w:val="20"/>
              </w:rPr>
            </w:pPr>
            <w:r>
              <w:rPr>
                <w:sz w:val="20"/>
                <w:szCs w:val="20"/>
              </w:rPr>
              <w:t>El sistema muestra los comentarios de un evento</w:t>
            </w:r>
          </w:p>
        </w:tc>
      </w:tr>
      <w:tr w:rsidR="00883A25" w:rsidRPr="00421E43" w14:paraId="71B6F24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81F097"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F77101" w14:textId="77777777" w:rsidR="00883A25" w:rsidRPr="00421E43" w:rsidRDefault="00883A25" w:rsidP="00AA1FC0">
            <w:pPr>
              <w:pStyle w:val="Predeterminado"/>
              <w:rPr>
                <w:sz w:val="20"/>
                <w:szCs w:val="20"/>
              </w:rPr>
            </w:pPr>
            <w:r>
              <w:rPr>
                <w:sz w:val="20"/>
                <w:szCs w:val="20"/>
              </w:rPr>
              <w:t>Usuario</w:t>
            </w:r>
          </w:p>
        </w:tc>
      </w:tr>
      <w:tr w:rsidR="00883A25" w:rsidRPr="00421E43" w14:paraId="03675F1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9DA03"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AD6E25" w14:textId="77777777" w:rsidR="00883A25" w:rsidRPr="00421E43" w:rsidRDefault="00883A25" w:rsidP="00AA1FC0">
            <w:pPr>
              <w:pStyle w:val="Predeterminado"/>
              <w:rPr>
                <w:sz w:val="20"/>
                <w:szCs w:val="20"/>
              </w:rPr>
            </w:pPr>
            <w:r>
              <w:rPr>
                <w:sz w:val="20"/>
                <w:szCs w:val="20"/>
              </w:rPr>
              <w:t>-</w:t>
            </w:r>
          </w:p>
        </w:tc>
      </w:tr>
      <w:tr w:rsidR="00883A25" w:rsidRPr="00421E43" w14:paraId="6B0E3E5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B8443C"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1E78D4" w14:textId="77777777" w:rsidR="00883A25" w:rsidRDefault="00883A25" w:rsidP="00AA1FC0">
            <w:pPr>
              <w:pStyle w:val="Predeterminado"/>
              <w:rPr>
                <w:sz w:val="20"/>
                <w:szCs w:val="20"/>
              </w:rPr>
            </w:pPr>
            <w:r>
              <w:rPr>
                <w:sz w:val="20"/>
                <w:szCs w:val="20"/>
              </w:rPr>
              <w:t>-</w:t>
            </w:r>
          </w:p>
        </w:tc>
      </w:tr>
      <w:tr w:rsidR="00883A25" w:rsidRPr="00421E43" w14:paraId="4CA579E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7AB44D"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63AB0A" w14:textId="77777777" w:rsidR="00883A25" w:rsidRPr="00421E43" w:rsidRDefault="00883A25" w:rsidP="00AA1FC0">
            <w:pPr>
              <w:pStyle w:val="Predeterminado"/>
              <w:rPr>
                <w:sz w:val="20"/>
                <w:szCs w:val="20"/>
              </w:rPr>
            </w:pPr>
            <w:r>
              <w:rPr>
                <w:sz w:val="20"/>
                <w:szCs w:val="20"/>
              </w:rPr>
              <w:t>-</w:t>
            </w:r>
          </w:p>
        </w:tc>
      </w:tr>
      <w:tr w:rsidR="00883A25" w:rsidRPr="00421E43" w14:paraId="68746B7F"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342292D"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3254CE"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EC11D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0A99F51E"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4CC88B"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DB65B6D"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DE6A1E" w14:textId="77777777" w:rsidR="00883A25" w:rsidRPr="003207F9" w:rsidRDefault="00883A25" w:rsidP="00AA1FC0">
            <w:r>
              <w:t>El usuario accede a la página de un evento</w:t>
            </w:r>
          </w:p>
        </w:tc>
      </w:tr>
      <w:tr w:rsidR="00883A25" w:rsidRPr="00421E43" w14:paraId="3A3A0FE3"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F5D28C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F36DC8"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C770AA" w14:textId="77777777" w:rsidR="00883A25" w:rsidRPr="003207F9" w:rsidRDefault="00883A25" w:rsidP="00AA1FC0">
            <w:r>
              <w:t>El sistema devuelve los comentarios existentes sobre ese evento</w:t>
            </w:r>
          </w:p>
        </w:tc>
      </w:tr>
      <w:tr w:rsidR="00883A25" w:rsidRPr="00421E43" w14:paraId="5B1A1653"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080411E"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4F0AF1"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63A0BB"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2D54036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2D759A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980E6C"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6E377F" w14:textId="77777777" w:rsidR="00883A25" w:rsidRPr="009F460D" w:rsidRDefault="00883A25" w:rsidP="00AA1FC0"/>
        </w:tc>
      </w:tr>
      <w:tr w:rsidR="00883A25" w:rsidRPr="00421E43" w14:paraId="3443E118"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13D22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1D114"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6E9481" w14:textId="77777777" w:rsidR="00883A25" w:rsidRDefault="00883A25" w:rsidP="00AA1FC0"/>
        </w:tc>
      </w:tr>
      <w:tr w:rsidR="00883A25" w:rsidRPr="00421E43" w14:paraId="646BF977"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1F3375"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05CBE5" w14:textId="77777777" w:rsidR="00883A25" w:rsidRPr="00421E43" w:rsidRDefault="00883A25" w:rsidP="00AA1FC0">
            <w:pPr>
              <w:pStyle w:val="Textonotapie"/>
            </w:pPr>
            <w:r>
              <w:t>-</w:t>
            </w:r>
          </w:p>
        </w:tc>
      </w:tr>
    </w:tbl>
    <w:p w14:paraId="1D4E2BF0" w14:textId="77777777" w:rsidR="00883A25" w:rsidRDefault="00883A25" w:rsidP="00883A25"/>
    <w:p w14:paraId="5AF86AA1" w14:textId="77777777" w:rsidR="00883A25" w:rsidRDefault="00883A25" w:rsidP="00883A25">
      <w:pPr>
        <w:spacing w:after="160" w:line="259" w:lineRule="auto"/>
        <w:ind w:firstLine="0"/>
        <w:jc w:val="left"/>
      </w:pPr>
    </w:p>
    <w:p w14:paraId="071F9788" w14:textId="77777777" w:rsidR="00883A25" w:rsidRDefault="00883A25" w:rsidP="00883A25">
      <w:pPr>
        <w:spacing w:after="160" w:line="259" w:lineRule="auto"/>
        <w:ind w:firstLine="0"/>
        <w:jc w:val="left"/>
      </w:pPr>
    </w:p>
    <w:p w14:paraId="6204E53E" w14:textId="77777777" w:rsidR="00883A25" w:rsidRDefault="00883A25" w:rsidP="00883A25">
      <w:pPr>
        <w:spacing w:after="160" w:line="259" w:lineRule="auto"/>
        <w:ind w:firstLine="0"/>
        <w:jc w:val="left"/>
      </w:pPr>
    </w:p>
    <w:p w14:paraId="70DB5523" w14:textId="77777777" w:rsidR="00883A25" w:rsidRDefault="00883A25" w:rsidP="00883A25">
      <w:pPr>
        <w:spacing w:after="160" w:line="259" w:lineRule="auto"/>
        <w:ind w:firstLine="0"/>
        <w:jc w:val="left"/>
      </w:pPr>
    </w:p>
    <w:p w14:paraId="295E02D9" w14:textId="77777777" w:rsidR="00883A25" w:rsidRDefault="00883A25" w:rsidP="00064936">
      <w:pPr>
        <w:ind w:firstLine="0"/>
      </w:pPr>
    </w:p>
    <w:p w14:paraId="169FFE4D" w14:textId="77777777" w:rsidR="00064936" w:rsidRDefault="00A81A89" w:rsidP="00A82BDF">
      <w:pPr>
        <w:pStyle w:val="Ttulo1"/>
      </w:pPr>
      <w:bookmarkStart w:id="71" w:name="_Toc536639676"/>
      <w:r>
        <w:lastRenderedPageBreak/>
        <w:t>DISEÑ</w:t>
      </w:r>
      <w:r w:rsidR="002E0A4F">
        <w:t>O</w:t>
      </w:r>
      <w:bookmarkEnd w:id="71"/>
    </w:p>
    <w:p w14:paraId="12EB7DAF" w14:textId="77777777"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72" w:name="_Toc535539338"/>
      <w:bookmarkStart w:id="73" w:name="_Toc535539476"/>
      <w:bookmarkStart w:id="74" w:name="_Toc535623571"/>
      <w:bookmarkStart w:id="75" w:name="_Toc536113365"/>
      <w:bookmarkStart w:id="76" w:name="_Toc536405291"/>
      <w:bookmarkStart w:id="77" w:name="_Toc536556049"/>
      <w:bookmarkStart w:id="78" w:name="_Toc536639579"/>
      <w:bookmarkStart w:id="79" w:name="_Toc536639677"/>
      <w:bookmarkEnd w:id="72"/>
      <w:bookmarkEnd w:id="73"/>
      <w:bookmarkEnd w:id="74"/>
      <w:bookmarkEnd w:id="75"/>
      <w:bookmarkEnd w:id="76"/>
      <w:bookmarkEnd w:id="77"/>
      <w:bookmarkEnd w:id="78"/>
      <w:bookmarkEnd w:id="79"/>
    </w:p>
    <w:p w14:paraId="6F414E68" w14:textId="77777777" w:rsidR="00064936" w:rsidRDefault="00A82BDF" w:rsidP="00EF64E8">
      <w:pPr>
        <w:pStyle w:val="Ttulo2"/>
      </w:pPr>
      <w:bookmarkStart w:id="80" w:name="_Toc536639678"/>
      <w:r>
        <w:t>Persistencia</w:t>
      </w:r>
      <w:bookmarkEnd w:id="80"/>
    </w:p>
    <w:p w14:paraId="3769CF96" w14:textId="77777777" w:rsidR="007B0FCE" w:rsidRDefault="007B0FCE" w:rsidP="007B0FCE"/>
    <w:p w14:paraId="714D853B" w14:textId="77777777" w:rsidR="007B0FCE" w:rsidRDefault="007B0FCE" w:rsidP="007B0FCE">
      <w:r w:rsidRPr="007B0FCE">
        <w:rPr>
          <w:highlight w:val="yellow"/>
        </w:rPr>
        <w:t>**** Pendiente de formato y distribución en apartados ***</w:t>
      </w:r>
    </w:p>
    <w:p w14:paraId="45FD1D2C" w14:textId="77777777" w:rsidR="007B0FCE" w:rsidRDefault="007B0FCE" w:rsidP="007B0FCE">
      <w:r>
        <w:t xml:space="preserve">Mediante el uso de una base de datos la aplicación es capaz de tener persistencia de la información sin el uso de ficheros. Para este propósito usamos </w:t>
      </w:r>
      <w:proofErr w:type="spellStart"/>
      <w:r>
        <w:t>phpMyAdmin</w:t>
      </w:r>
      <w:proofErr w:type="spellEnd"/>
      <w:r>
        <w:t xml:space="preserve"> como base de datos. Es necesario organizar el diseño en entidades que puedan guardar esta información en diferentes tablas, estas entidades tienen que tener una importancia propia y no existir por existir. Este diseño queda reflejado en el siguiente diagrama entidad-relación.</w:t>
      </w:r>
    </w:p>
    <w:p w14:paraId="1A54FAD3" w14:textId="77777777" w:rsidR="007B0FCE" w:rsidRDefault="007B0FCE" w:rsidP="007B0FCE">
      <w:r>
        <w:t>************************INSERTAR DIAGRAMA ENTIDAD RELACIÓN**************************</w:t>
      </w:r>
    </w:p>
    <w:p w14:paraId="49274253" w14:textId="77777777" w:rsidR="007B0FCE" w:rsidRDefault="007B0FCE" w:rsidP="007B0FCE">
      <w:r>
        <w:t xml:space="preserve">A </w:t>
      </w:r>
      <w:proofErr w:type="gramStart"/>
      <w:r>
        <w:t>continuación</w:t>
      </w:r>
      <w:proofErr w:type="gramEnd"/>
      <w:r>
        <w:t xml:space="preserve"> se adjunta una descripción individual de cada entidad y sus relaciones</w:t>
      </w:r>
    </w:p>
    <w:p w14:paraId="0228438C" w14:textId="77777777" w:rsidR="007B0FCE" w:rsidRDefault="007B0FCE" w:rsidP="007B0FCE">
      <w:r w:rsidRPr="002648E8">
        <w:rPr>
          <w:b/>
        </w:rPr>
        <w:t>Usuario</w:t>
      </w:r>
      <w:r w:rsidRPr="00F04E00">
        <w:rPr>
          <w:b/>
        </w:rPr>
        <w:t>:</w:t>
      </w:r>
      <w:r>
        <w:t xml:space="preserve"> contendrá datos de la persona que ha decidido registrarse en la aplicación. Estos datos son necesarios para el correcto funcionamiento de algunas funcionalidades, como las de crear evento. Existen dos tipos de usuarios administrador y el usuario normal. El usuario normal tendrá acceso a la página web y a las funciones que ofrece de cara a los usuarios. El administrador tendrá el acceso restringido a un panel de usuario donde podrá gestionar otras entidades tales como la localización, los anunciantes…</w:t>
      </w:r>
    </w:p>
    <w:p w14:paraId="5DB3F9B8" w14:textId="77777777" w:rsidR="007B0FCE" w:rsidRDefault="007B0FCE" w:rsidP="007B0FCE">
      <w:r w:rsidRPr="00800B18">
        <w:rPr>
          <w:b/>
        </w:rPr>
        <w:t>Reserva</w:t>
      </w:r>
      <w:r>
        <w:rPr>
          <w:b/>
        </w:rPr>
        <w:t>:</w:t>
      </w:r>
      <w:r>
        <w:t xml:space="preserve"> Los usuarios pueden darse de alta en eventos para confirmar su asistencia. Los usuarios apuntados al evento aparecerán en la página de visualización del evento, así, el resto de </w:t>
      </w:r>
      <w:proofErr w:type="gramStart"/>
      <w:r>
        <w:t>usuarios</w:t>
      </w:r>
      <w:proofErr w:type="gramEnd"/>
      <w:r>
        <w:t xml:space="preserve"> tanto </w:t>
      </w:r>
      <w:proofErr w:type="spellStart"/>
      <w:r>
        <w:t>logeados</w:t>
      </w:r>
      <w:proofErr w:type="spellEnd"/>
      <w:r>
        <w:t xml:space="preserve"> como no podrá ver los usuarios que asisten al evento. </w:t>
      </w:r>
      <w:proofErr w:type="gramStart"/>
      <w:r>
        <w:t>Además</w:t>
      </w:r>
      <w:proofErr w:type="gramEnd"/>
      <w:r>
        <w:t xml:space="preserve"> un usuario podrá darse de baja de un evento al que no pueda asistir. Adicionalmente el usuario con una reserva activa podrá seleccionar si desea o no recibir notificaciones del evento en cuestión.</w:t>
      </w:r>
    </w:p>
    <w:p w14:paraId="5C7FF9F6" w14:textId="77777777" w:rsidR="007B0FCE" w:rsidRDefault="007B0FCE" w:rsidP="007B0FCE">
      <w:r w:rsidRPr="00597179">
        <w:rPr>
          <w:b/>
        </w:rPr>
        <w:t>Evento</w:t>
      </w:r>
      <w:r>
        <w:rPr>
          <w:b/>
        </w:rPr>
        <w:t>:</w:t>
      </w:r>
      <w:r>
        <w:t xml:space="preserve"> La página gira principalmente en torno a los eventos. Hay dos tipos eventos patrocinados o no. Los eventos patrocinados hacen de una plataforma donde los anunciantes pueden darse a conocer, mientras que los eventos normales son los creados por los usuarios. Esto se hace visible en la página principal donde se puede seleccionar que tipo de evento deseas visualizar. Los usuarios pueden crear eventos normales estando logados, para la creación de estos eventos se deben introducir datos relevantes como el nombre, una descripción y lo más importante la localización, que será una entidad explicada más adelante. Como el resto de </w:t>
      </w:r>
      <w:r w:rsidR="006E41B3">
        <w:t>las entidades</w:t>
      </w:r>
      <w:r>
        <w:t xml:space="preserve"> se podrán realizar las operaciones </w:t>
      </w:r>
      <w:r>
        <w:lastRenderedPageBreak/>
        <w:t>básicas de modificación, en el caso de que fuera necesario cambiar uno de los datos del evento, además de la baja, en el caso de que fuera necesaria su cancelación.</w:t>
      </w:r>
    </w:p>
    <w:p w14:paraId="34A53559" w14:textId="77777777" w:rsidR="00D83807" w:rsidRDefault="002A0F56" w:rsidP="00D83807">
      <w:proofErr w:type="spellStart"/>
      <w:proofErr w:type="gramStart"/>
      <w:r>
        <w:rPr>
          <w:b/>
        </w:rPr>
        <w:t>Grupo</w:t>
      </w:r>
      <w:r w:rsidR="00D83807" w:rsidRPr="00F04E00">
        <w:rPr>
          <w:b/>
        </w:rPr>
        <w:t>:</w:t>
      </w:r>
      <w:r>
        <w:t>Los</w:t>
      </w:r>
      <w:proofErr w:type="spellEnd"/>
      <w:proofErr w:type="gramEnd"/>
      <w:r>
        <w:t xml:space="preserve"> grupos tendrán como atributos un nombre una imagen y una descripción asociados, estos tendrán asociados también unos logros y unos eventos, y los usuarios podrán suscribirse a estos el usuario que cree el grupo será el moderador y podrá modificar datos de este grupo y podrá crear eventos asociados a este.</w:t>
      </w:r>
    </w:p>
    <w:p w14:paraId="40FC6F26" w14:textId="77777777" w:rsidR="002A0F56" w:rsidRDefault="002A0F56" w:rsidP="00D83807">
      <w:r w:rsidRPr="002A0F56">
        <w:rPr>
          <w:b/>
        </w:rPr>
        <w:t>Logro:</w:t>
      </w:r>
      <w:r>
        <w:t xml:space="preserve"> Los logros tendrán como atributos un nombre, una </w:t>
      </w:r>
      <w:r w:rsidR="006E41B3">
        <w:t>descripción que indicara como se ha conseguido el logro, el tipo que indicara la forma en la que se calculara este, tendrá el valor que se deberá de alcanzar para que se agregue el logro al grupo que lo supere, o se eliminara si este logro estaba ya asociado a un grupo y el valor ya no se supera. También tendrá los puntos que obtendrá el grupo por conseguir ese logro, que servirá para activar el tipo de logros por puntos. Aparte el administrador podrá dar de alta unos logros que sean especiales, no se calcularan de ninguna forma si no que el administrador los dará de alta a algunos grupos especiales.</w:t>
      </w:r>
    </w:p>
    <w:p w14:paraId="2F40DA26" w14:textId="77777777" w:rsidR="007B0FCE" w:rsidRDefault="007B0FCE" w:rsidP="007B0FCE">
      <w:r>
        <w:br w:type="page"/>
      </w:r>
    </w:p>
    <w:p w14:paraId="65FDB95F" w14:textId="77777777" w:rsidR="007B0FCE" w:rsidRDefault="007B0FCE" w:rsidP="007B0FCE"/>
    <w:p w14:paraId="51BD5BFC" w14:textId="77777777" w:rsidR="007B0FCE" w:rsidRDefault="007B0FCE" w:rsidP="007B0FCE">
      <w:r w:rsidRPr="007A6D47">
        <w:rPr>
          <w:b/>
        </w:rPr>
        <w:t>Anunciante</w:t>
      </w:r>
      <w:r>
        <w:rPr>
          <w:b/>
        </w:rPr>
        <w:t xml:space="preserve">: </w:t>
      </w:r>
      <w:r>
        <w:t>nuestra principal forma de financiación serán los anunciantes que desean darse a conocer mediante eventos patrocinados. Es necesaria una entidad para poder guardar todos los atributos asociados a estos anunciantes, debido a la necesidad de transparencia con el usuario, que puedan saber quiénes son y tengan seguridad de que un evento es fiable, mediante su consulta en la visualización de un evento. Las operaciones relacionadas con los anunciantes serán realizadas por usuarios con capacidad de administrador. El alta de estos anunciantes será hecha por los usuarios mencionados anteriormente, para ello los anunciantes deberán contactar con nosotros. Puede ser que un anunciante cambie su dirección o sus datos en el registro por lo cual tenemos que dar la posibilidad de cambiar estos datos. Adicionalmente daremos la posibilidad a un anunciante de terminar su relación con nosotros, dándole de baja en el sistema</w:t>
      </w:r>
    </w:p>
    <w:p w14:paraId="687EB0A8" w14:textId="77777777" w:rsidR="007B0FCE" w:rsidRDefault="007B0FCE" w:rsidP="007B0FCE">
      <w:r w:rsidRPr="00602794">
        <w:rPr>
          <w:b/>
        </w:rPr>
        <w:t>Mensaje</w:t>
      </w:r>
      <w:r>
        <w:rPr>
          <w:b/>
        </w:rPr>
        <w:t xml:space="preserve">: </w:t>
      </w:r>
      <w:r>
        <w:t>Un usuario puede escribir múltiples mensajes relacionados con un evento determinado. Será necesaria una tabla que guarde todos los mensajes relacionándolos con su autor. Se podrán visualizar estos mensajes en la página del evento. El creador del mensaje podrá modificarlo por si se ha equivocado al publicarlo o cree que su contenido debe cambiar.</w:t>
      </w:r>
    </w:p>
    <w:p w14:paraId="5F4BFC43" w14:textId="77777777" w:rsidR="007B0FCE" w:rsidRDefault="007B0FCE" w:rsidP="007B0FCE">
      <w:r w:rsidRPr="00DB43E9">
        <w:rPr>
          <w:b/>
        </w:rPr>
        <w:t>Localización:</w:t>
      </w:r>
      <w:r>
        <w:t xml:space="preserve"> Apoyándonos en </w:t>
      </w:r>
      <w:proofErr w:type="gramStart"/>
      <w:r>
        <w:t>la api</w:t>
      </w:r>
      <w:proofErr w:type="gramEnd"/>
      <w:r>
        <w:t xml:space="preserve"> de </w:t>
      </w:r>
      <w:proofErr w:type="spellStart"/>
      <w:r>
        <w:t>googlemaps</w:t>
      </w:r>
      <w:proofErr w:type="spellEnd"/>
      <w:r>
        <w:t xml:space="preserve"> e integrándola en la página web podemos darle mucho más dinamismo. Como ya comentábamos anteriormente un evento tendrá asociada una localización, el usuario podrá seleccionar en un mapa interactivo la localización donde pretende celebrar el evento, a la hora de dar de alta el evento los datos necesarios para su localización se introducirán en la base de datos en la entidad correspondiente. Gracias a guardar la localización en la base de datos posteriormente pondremos mostrar mapas interactivos donde se muestren localizaciones de eventos individualmente como colectivamente. A la hora de modificar un evento puede ser que queramos cambiar la localización donde este se celebra para lo cual el usuario tendrá la opción. Tenemos la opción de dar de baja localizaciones de eventos determinados tanto para el administrador como para el usuario creador del evento. Puede ser que un evento, por </w:t>
      </w:r>
      <w:proofErr w:type="gramStart"/>
      <w:r>
        <w:t>ejemplo</w:t>
      </w:r>
      <w:proofErr w:type="gramEnd"/>
      <w:r>
        <w:t xml:space="preserve"> de videojuegos, cambie de ser presencial a ser online para lo que se eliminaría la entidad, esto lo haría el usuario creador del evento. El administrador tendrá la opción de eliminar ubicaciones de eventos ya transcurridos.</w:t>
      </w:r>
    </w:p>
    <w:p w14:paraId="01199160" w14:textId="77777777" w:rsidR="007B0FCE" w:rsidRDefault="007B0FCE" w:rsidP="007B0FCE">
      <w:r w:rsidRPr="00896A28">
        <w:rPr>
          <w:b/>
        </w:rPr>
        <w:t>Grupo</w:t>
      </w:r>
      <w:r>
        <w:rPr>
          <w:b/>
        </w:rPr>
        <w:t xml:space="preserve">: </w:t>
      </w:r>
      <w:r>
        <w:t xml:space="preserve">El administrador podrá dar de alta grupos. Los grupos serán un punto de reunión con una serie de eventos asociados que podrá dar de alta una persona con permisos dentro del grupo. Le damos así al usuario un sentimiento de comunidad y el formar parte de un grupo de gente con intereses comunes, pues los usuarios podrán unirse a los grupos. El grupo constará de atributos como el nombre, una imagen o una descripción </w:t>
      </w:r>
      <w:r>
        <w:lastRenderedPageBreak/>
        <w:t>que podrán modificarse. Puede ser que un grupo quede disuelto para lo que el administrador tendrá la capacidad de darlo de baja.</w:t>
      </w:r>
    </w:p>
    <w:p w14:paraId="4CEACD17" w14:textId="77777777" w:rsidR="007B0FCE" w:rsidRDefault="007B0FCE" w:rsidP="007B0FCE">
      <w:proofErr w:type="spellStart"/>
      <w:proofErr w:type="gramStart"/>
      <w:r w:rsidRPr="00DF21CE">
        <w:rPr>
          <w:b/>
        </w:rPr>
        <w:t>Suscripción:</w:t>
      </w:r>
      <w:r>
        <w:t>Para</w:t>
      </w:r>
      <w:proofErr w:type="spellEnd"/>
      <w:proofErr w:type="gramEnd"/>
      <w:r>
        <w:t xml:space="preserve"> darse de alta en un evento se hará mediante la entidad suscripción pues un grupo puede tener muchos usuarios y un mismo usuario puede estar en muchos grupos. El usuario podrá modificar si desea recibir notificaciones del grupo correspondiente a esa suscripción. En cualquier momento podrá darse de baja o ver los grupos a los que pertenece mediante el panel de usuario.</w:t>
      </w:r>
    </w:p>
    <w:p w14:paraId="66CAD48E" w14:textId="77777777" w:rsidR="007B0FCE" w:rsidRDefault="007B0FCE" w:rsidP="007B0FCE">
      <w:r>
        <w:t xml:space="preserve">Todas están entidades se manejan mediante diferentes módulos </w:t>
      </w:r>
      <w:proofErr w:type="spellStart"/>
      <w:r>
        <w:t>php</w:t>
      </w:r>
      <w:proofErr w:type="spellEnd"/>
      <w:r>
        <w:t xml:space="preserve"> que son nuestro medio tanto de conexión a la base de datos como de interacción con usuario. La aplicación se organiza en los siguientes módulos:</w:t>
      </w:r>
    </w:p>
    <w:p w14:paraId="0E4931CB" w14:textId="77777777" w:rsidR="007B0FCE" w:rsidRDefault="007B0FCE" w:rsidP="007B0FCE">
      <w:r>
        <w:t xml:space="preserve">*****************Introducir los </w:t>
      </w:r>
      <w:proofErr w:type="spellStart"/>
      <w:r>
        <w:t>modulos</w:t>
      </w:r>
      <w:proofErr w:type="spellEnd"/>
      <w:r>
        <w:t>*********************</w:t>
      </w:r>
    </w:p>
    <w:p w14:paraId="2907E2EF" w14:textId="77777777" w:rsidR="00A82BDF" w:rsidRDefault="00A82BDF" w:rsidP="00A82BDF">
      <w:pPr>
        <w:pStyle w:val="Ttulo2"/>
      </w:pPr>
      <w:bookmarkStart w:id="81" w:name="_Toc536639679"/>
      <w:r>
        <w:t>Entidades</w:t>
      </w:r>
      <w:bookmarkEnd w:id="81"/>
    </w:p>
    <w:p w14:paraId="2E99A86B" w14:textId="77777777" w:rsidR="00A82BDF" w:rsidRDefault="00A82BDF" w:rsidP="00A82BDF">
      <w:pPr>
        <w:ind w:firstLine="0"/>
      </w:pPr>
      <w:r>
        <w:t>XXX</w:t>
      </w:r>
    </w:p>
    <w:p w14:paraId="57DED02F" w14:textId="77777777" w:rsidR="00A82BDF" w:rsidRDefault="00A82BDF" w:rsidP="00A82BDF">
      <w:pPr>
        <w:pStyle w:val="Ttulo2"/>
      </w:pPr>
      <w:bookmarkStart w:id="82" w:name="_Toc536639680"/>
      <w:r>
        <w:t>Interacción</w:t>
      </w:r>
      <w:bookmarkEnd w:id="82"/>
    </w:p>
    <w:p w14:paraId="19E58793" w14:textId="77777777" w:rsidR="00A82BDF" w:rsidRDefault="00A82BDF" w:rsidP="00A82BDF">
      <w:pPr>
        <w:ind w:firstLine="0"/>
      </w:pPr>
      <w:r>
        <w:t>XXX</w:t>
      </w:r>
    </w:p>
    <w:p w14:paraId="158EC67B" w14:textId="77777777" w:rsidR="00A82BDF" w:rsidRDefault="00A82BDF" w:rsidP="00064936">
      <w:pPr>
        <w:ind w:firstLine="0"/>
      </w:pPr>
    </w:p>
    <w:p w14:paraId="21611961" w14:textId="77777777" w:rsidR="00A82BDF" w:rsidRDefault="00A82BDF" w:rsidP="00064936">
      <w:pPr>
        <w:ind w:firstLine="0"/>
      </w:pPr>
    </w:p>
    <w:p w14:paraId="251756A9" w14:textId="77777777" w:rsidR="00A82BDF" w:rsidRDefault="002E0A4F" w:rsidP="00A82BDF">
      <w:pPr>
        <w:pStyle w:val="Ttulo1"/>
      </w:pPr>
      <w:bookmarkStart w:id="83" w:name="_Toc536639681"/>
      <w:r>
        <w:lastRenderedPageBreak/>
        <w:t>IMPLEMENTACIÓN</w:t>
      </w:r>
      <w:bookmarkEnd w:id="83"/>
    </w:p>
    <w:p w14:paraId="0B64629F" w14:textId="77777777"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84" w:name="_Toc535539344"/>
      <w:bookmarkStart w:id="85" w:name="_Toc535539481"/>
      <w:bookmarkStart w:id="86" w:name="_Toc535623576"/>
      <w:bookmarkStart w:id="87" w:name="_Toc536113370"/>
      <w:bookmarkStart w:id="88" w:name="_Toc536405296"/>
      <w:bookmarkStart w:id="89" w:name="_Toc536556054"/>
      <w:bookmarkStart w:id="90" w:name="_Toc536639584"/>
      <w:bookmarkStart w:id="91" w:name="_Toc536639682"/>
      <w:bookmarkEnd w:id="84"/>
      <w:bookmarkEnd w:id="85"/>
      <w:bookmarkEnd w:id="86"/>
      <w:bookmarkEnd w:id="87"/>
      <w:bookmarkEnd w:id="88"/>
      <w:bookmarkEnd w:id="89"/>
      <w:bookmarkEnd w:id="90"/>
      <w:bookmarkEnd w:id="91"/>
    </w:p>
    <w:p w14:paraId="25281D58" w14:textId="77777777" w:rsidR="00A82BDF" w:rsidRDefault="00A82BDF" w:rsidP="0079431A">
      <w:pPr>
        <w:pStyle w:val="Ttulo2"/>
      </w:pPr>
      <w:bookmarkStart w:id="92" w:name="_Toc536639683"/>
      <w:r>
        <w:t>Base de Datos</w:t>
      </w:r>
      <w:bookmarkEnd w:id="92"/>
    </w:p>
    <w:p w14:paraId="0EFA798F" w14:textId="77777777" w:rsidR="00A82BDF" w:rsidRDefault="00A82BDF" w:rsidP="00064936">
      <w:pPr>
        <w:ind w:firstLine="0"/>
      </w:pPr>
      <w:r>
        <w:t>XXX</w:t>
      </w:r>
    </w:p>
    <w:p w14:paraId="3A162C74" w14:textId="77777777" w:rsidR="00A82BDF" w:rsidRDefault="00A82BDF" w:rsidP="00A82BDF">
      <w:pPr>
        <w:pStyle w:val="Ttulo2"/>
      </w:pPr>
      <w:bookmarkStart w:id="93" w:name="_Toc536639684"/>
      <w:r>
        <w:t>Interfaz de Usuario</w:t>
      </w:r>
      <w:bookmarkEnd w:id="93"/>
    </w:p>
    <w:p w14:paraId="7FB43F3E" w14:textId="77777777" w:rsidR="00A82BDF" w:rsidRDefault="00A82BDF" w:rsidP="00064936">
      <w:pPr>
        <w:ind w:firstLine="0"/>
      </w:pPr>
      <w:r>
        <w:t>XXX</w:t>
      </w:r>
    </w:p>
    <w:p w14:paraId="40EB3D50" w14:textId="77777777" w:rsidR="00A82BDF" w:rsidRDefault="00A82BDF" w:rsidP="00A82BDF">
      <w:pPr>
        <w:pStyle w:val="Ttulo2"/>
      </w:pPr>
      <w:bookmarkStart w:id="94" w:name="_Toc536639685"/>
      <w:r>
        <w:t>Paginas PHP</w:t>
      </w:r>
      <w:bookmarkEnd w:id="94"/>
    </w:p>
    <w:p w14:paraId="1B9BEF6B" w14:textId="77777777" w:rsidR="00A82BDF" w:rsidRDefault="00A82BDF" w:rsidP="00064936">
      <w:pPr>
        <w:ind w:firstLine="0"/>
      </w:pPr>
      <w:r>
        <w:t>XXX</w:t>
      </w:r>
    </w:p>
    <w:p w14:paraId="483CAF0B" w14:textId="77777777" w:rsidR="00A82BDF" w:rsidRDefault="00A82BDF" w:rsidP="00A82BDF">
      <w:pPr>
        <w:pStyle w:val="Ttulo2"/>
      </w:pPr>
      <w:bookmarkStart w:id="95" w:name="_Toc536639686"/>
      <w:r>
        <w:t>Librerías</w:t>
      </w:r>
      <w:bookmarkEnd w:id="95"/>
    </w:p>
    <w:p w14:paraId="5B14044C" w14:textId="77777777" w:rsidR="00A82BDF" w:rsidRDefault="00A82BDF" w:rsidP="00064936">
      <w:pPr>
        <w:ind w:firstLine="0"/>
      </w:pPr>
      <w:r>
        <w:t>XXX</w:t>
      </w:r>
    </w:p>
    <w:p w14:paraId="29F5C681" w14:textId="77777777" w:rsidR="00A82BDF" w:rsidRDefault="00A82BDF" w:rsidP="00064936">
      <w:pPr>
        <w:ind w:firstLine="0"/>
      </w:pPr>
    </w:p>
    <w:p w14:paraId="54CD161C" w14:textId="77777777" w:rsidR="00A82BDF" w:rsidRDefault="002E0A4F" w:rsidP="00A82BDF">
      <w:pPr>
        <w:pStyle w:val="Ttulo1"/>
      </w:pPr>
      <w:bookmarkStart w:id="96" w:name="_Toc536639687"/>
      <w:r>
        <w:lastRenderedPageBreak/>
        <w:t>PRUEBAS</w:t>
      </w:r>
      <w:bookmarkEnd w:id="96"/>
    </w:p>
    <w:p w14:paraId="5AD60271" w14:textId="77777777" w:rsidR="005E066D" w:rsidRDefault="005E066D" w:rsidP="005E066D">
      <w:pPr>
        <w:rPr>
          <w:b/>
        </w:rPr>
      </w:pPr>
      <w:r>
        <w:rPr>
          <w:b/>
        </w:rPr>
        <w:t>Introducción:</w:t>
      </w:r>
    </w:p>
    <w:p w14:paraId="5F2893D2" w14:textId="77777777" w:rsidR="005E066D" w:rsidRDefault="005E066D" w:rsidP="005E066D">
      <w:pPr>
        <w:ind w:firstLine="0"/>
      </w:pPr>
      <w:r>
        <w:t xml:space="preserve">La aplicación </w:t>
      </w:r>
      <w:proofErr w:type="spellStart"/>
      <w:r>
        <w:t>esta</w:t>
      </w:r>
      <w:proofErr w:type="spellEnd"/>
      <w:r>
        <w:t xml:space="preserve"> diseñada de manera que no se puedan realizar los ataques </w:t>
      </w:r>
      <w:proofErr w:type="spellStart"/>
      <w:r>
        <w:t>mas</w:t>
      </w:r>
      <w:proofErr w:type="spellEnd"/>
      <w:r>
        <w:t xml:space="preserve"> comunes como pueden ser: Inyecciones SQL, XSS y el tratamiento de subida de archivos.</w:t>
      </w:r>
    </w:p>
    <w:p w14:paraId="32BBD946" w14:textId="77777777" w:rsidR="005E066D" w:rsidRDefault="005E066D" w:rsidP="005E066D">
      <w:pPr>
        <w:rPr>
          <w:b/>
        </w:rPr>
      </w:pPr>
      <w:r>
        <w:rPr>
          <w:b/>
        </w:rPr>
        <w:t>Inyecciones SQL:</w:t>
      </w:r>
    </w:p>
    <w:p w14:paraId="6B8B212D" w14:textId="77777777" w:rsidR="005E066D" w:rsidRDefault="005E066D" w:rsidP="005E066D">
      <w:pPr>
        <w:ind w:firstLine="0"/>
        <w:rPr>
          <w:noProof/>
        </w:rPr>
      </w:pPr>
      <w:r>
        <w:t xml:space="preserve">En el </w:t>
      </w:r>
      <w:proofErr w:type="spellStart"/>
      <w:r>
        <w:t>Login</w:t>
      </w:r>
      <w:proofErr w:type="spellEnd"/>
      <w:r>
        <w:t xml:space="preserve"> es una parte critica de la aplicación donde realizar con éxito una inyección SQL puede resultar en el que el usuario entre como </w:t>
      </w:r>
      <w:proofErr w:type="spellStart"/>
      <w:proofErr w:type="gramStart"/>
      <w:r>
        <w:t>logueado</w:t>
      </w:r>
      <w:proofErr w:type="spellEnd"/>
      <w:proofErr w:type="gramEnd"/>
      <w:r>
        <w:t xml:space="preserve"> aunque no esté registrado(“</w:t>
      </w:r>
      <w:r>
        <w:rPr>
          <w:i/>
        </w:rPr>
        <w:t>Entidades/Usuario/</w:t>
      </w:r>
      <w:proofErr w:type="spellStart"/>
      <w:r>
        <w:rPr>
          <w:i/>
        </w:rPr>
        <w:t>cuentaLogin.php</w:t>
      </w:r>
      <w:proofErr w:type="spellEnd"/>
      <w:r>
        <w:t>”). La sentencia que se utiliza para comprobar si el usuario esta registrado es: “</w:t>
      </w:r>
      <w:r>
        <w:rPr>
          <w:i/>
        </w:rPr>
        <w:t>SELECT * FROM `</w:t>
      </w:r>
      <w:proofErr w:type="spellStart"/>
      <w:r>
        <w:rPr>
          <w:i/>
        </w:rPr>
        <w:t>users</w:t>
      </w:r>
      <w:proofErr w:type="spellEnd"/>
      <w:r>
        <w:rPr>
          <w:i/>
        </w:rPr>
        <w:t xml:space="preserve">` WHERE </w:t>
      </w:r>
      <w:proofErr w:type="spellStart"/>
      <w:r>
        <w:rPr>
          <w:i/>
        </w:rPr>
        <w:t>username</w:t>
      </w:r>
      <w:proofErr w:type="spellEnd"/>
      <w:r>
        <w:rPr>
          <w:i/>
        </w:rPr>
        <w:t xml:space="preserve"> = '$usuario'</w:t>
      </w:r>
      <w:r>
        <w:t xml:space="preserve">” entonces si como usuario mandásemos la cadena </w:t>
      </w:r>
      <w:proofErr w:type="gramStart"/>
      <w:r>
        <w:t>‘</w:t>
      </w:r>
      <w:r>
        <w:rPr>
          <w:i/>
        </w:rPr>
        <w:t xml:space="preserve"> OR</w:t>
      </w:r>
      <w:proofErr w:type="gramEnd"/>
      <w:r>
        <w:rPr>
          <w:i/>
        </w:rPr>
        <w:t xml:space="preserve"> 1 = =1 </w:t>
      </w:r>
      <w:r>
        <w:t>podría entrar aun sin estar registrado. En nuestra aplicación saneamos todas las entradas de manera que estas inyecciones no tengan resultado.</w:t>
      </w:r>
      <w:r>
        <w:rPr>
          <w:noProof/>
        </w:rPr>
        <w:t xml:space="preserve"> </w:t>
      </w:r>
    </w:p>
    <w:p w14:paraId="5384B7E1" w14:textId="77777777" w:rsidR="005E066D" w:rsidRDefault="005E066D" w:rsidP="005E066D">
      <w:pPr>
        <w:ind w:firstLine="0"/>
        <w:rPr>
          <w:noProof/>
        </w:rPr>
      </w:pPr>
      <w:r>
        <w:rPr>
          <w:noProof/>
        </w:rPr>
        <w:drawing>
          <wp:inline distT="0" distB="0" distL="0" distR="0" wp14:anchorId="7E0332B2" wp14:editId="5BBCC2B6">
            <wp:extent cx="3762375" cy="2009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14:paraId="258F0862" w14:textId="77777777" w:rsidR="005E066D" w:rsidRDefault="005E066D" w:rsidP="005E066D">
      <w:r>
        <w:t>Al introducirlo nos mostrara este error y nos redireccionara para introducir los datos correctamente.</w:t>
      </w:r>
    </w:p>
    <w:p w14:paraId="7B4162AD" w14:textId="77777777" w:rsidR="005E066D" w:rsidRDefault="005E066D" w:rsidP="005E066D">
      <w:r>
        <w:rPr>
          <w:noProof/>
        </w:rPr>
        <w:drawing>
          <wp:inline distT="0" distB="0" distL="0" distR="0" wp14:anchorId="73869742" wp14:editId="0D65A256">
            <wp:extent cx="2990850" cy="514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514350"/>
                    </a:xfrm>
                    <a:prstGeom prst="rect">
                      <a:avLst/>
                    </a:prstGeom>
                    <a:noFill/>
                    <a:ln>
                      <a:noFill/>
                    </a:ln>
                  </pic:spPr>
                </pic:pic>
              </a:graphicData>
            </a:graphic>
          </wp:inline>
        </w:drawing>
      </w:r>
    </w:p>
    <w:p w14:paraId="16738734" w14:textId="77777777" w:rsidR="005E066D" w:rsidRDefault="005E066D" w:rsidP="005E066D">
      <w:pPr>
        <w:rPr>
          <w:b/>
        </w:rPr>
      </w:pPr>
      <w:r>
        <w:rPr>
          <w:b/>
        </w:rPr>
        <w:t>XSS</w:t>
      </w:r>
    </w:p>
    <w:p w14:paraId="69168F35" w14:textId="77777777" w:rsidR="005E066D" w:rsidRDefault="005E066D" w:rsidP="005E066D">
      <w:pPr>
        <w:ind w:firstLine="0"/>
        <w:rPr>
          <w:u w:val="single"/>
        </w:rPr>
      </w:pPr>
      <w:r>
        <w:t>La tabla de comentarios es una zona critica, donde cualquier usuario puede escribir un comentario en el evento. Podemos probar que pasaría si escribimos un código JS como este “</w:t>
      </w:r>
      <w:r>
        <w:rPr>
          <w:i/>
        </w:rPr>
        <w:t xml:space="preserve">&lt;script&gt; </w:t>
      </w:r>
      <w:proofErr w:type="spellStart"/>
      <w:proofErr w:type="gramStart"/>
      <w:r>
        <w:rPr>
          <w:i/>
        </w:rPr>
        <w:t>alert</w:t>
      </w:r>
      <w:proofErr w:type="spellEnd"/>
      <w:r>
        <w:rPr>
          <w:i/>
        </w:rPr>
        <w:t>(</w:t>
      </w:r>
      <w:proofErr w:type="gramEnd"/>
      <w:r>
        <w:rPr>
          <w:i/>
        </w:rPr>
        <w:t>‘ataque XSS’); &lt;/script&gt;</w:t>
      </w:r>
      <w:r>
        <w:t>” .</w:t>
      </w:r>
    </w:p>
    <w:p w14:paraId="2180E2BC" w14:textId="77777777" w:rsidR="005E066D" w:rsidRDefault="005E066D" w:rsidP="005E066D">
      <w:pPr>
        <w:ind w:firstLine="0"/>
        <w:rPr>
          <w:u w:val="single"/>
        </w:rPr>
      </w:pPr>
      <w:r>
        <w:rPr>
          <w:noProof/>
        </w:rPr>
        <w:drawing>
          <wp:inline distT="0" distB="0" distL="0" distR="0" wp14:anchorId="0F116B54" wp14:editId="2A4F1DD4">
            <wp:extent cx="3419475" cy="1143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143000"/>
                    </a:xfrm>
                    <a:prstGeom prst="rect">
                      <a:avLst/>
                    </a:prstGeom>
                    <a:noFill/>
                    <a:ln>
                      <a:noFill/>
                    </a:ln>
                  </pic:spPr>
                </pic:pic>
              </a:graphicData>
            </a:graphic>
          </wp:inline>
        </w:drawing>
      </w:r>
    </w:p>
    <w:p w14:paraId="68871126" w14:textId="77777777" w:rsidR="005E066D" w:rsidRDefault="005E066D" w:rsidP="005E066D">
      <w:pPr>
        <w:ind w:firstLine="0"/>
        <w:rPr>
          <w:noProof/>
        </w:rPr>
      </w:pPr>
      <w:r>
        <w:lastRenderedPageBreak/>
        <w:t>Y al publicarlo no nos aparecerá ninguna alerta por tanto comprobamos que los campos están saneados correctamente.</w:t>
      </w:r>
      <w:r>
        <w:rPr>
          <w:noProof/>
        </w:rPr>
        <w:t xml:space="preserve"> Los caracteres apareceran escapado y la etiqueta html  script esta eliminada.</w:t>
      </w:r>
    </w:p>
    <w:p w14:paraId="20A9CA41" w14:textId="77777777" w:rsidR="005E066D" w:rsidRDefault="005E066D" w:rsidP="005E066D">
      <w:pPr>
        <w:ind w:firstLine="0"/>
      </w:pPr>
      <w:r>
        <w:rPr>
          <w:noProof/>
        </w:rPr>
        <w:drawing>
          <wp:inline distT="0" distB="0" distL="0" distR="0" wp14:anchorId="38381D37" wp14:editId="5BC5A098">
            <wp:extent cx="3048000" cy="638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638175"/>
                    </a:xfrm>
                    <a:prstGeom prst="rect">
                      <a:avLst/>
                    </a:prstGeom>
                    <a:noFill/>
                    <a:ln>
                      <a:noFill/>
                    </a:ln>
                  </pic:spPr>
                </pic:pic>
              </a:graphicData>
            </a:graphic>
          </wp:inline>
        </w:drawing>
      </w:r>
    </w:p>
    <w:p w14:paraId="2CC0E539" w14:textId="77777777" w:rsidR="005E066D" w:rsidRDefault="005E066D" w:rsidP="005E066D">
      <w:pPr>
        <w:ind w:firstLine="0"/>
        <w:rPr>
          <w:b/>
        </w:rPr>
      </w:pPr>
      <w:r>
        <w:tab/>
      </w:r>
      <w:r>
        <w:rPr>
          <w:b/>
        </w:rPr>
        <w:t>Subida de Archivos</w:t>
      </w:r>
    </w:p>
    <w:p w14:paraId="7F268BBA" w14:textId="77777777" w:rsidR="005E066D" w:rsidRDefault="005E066D" w:rsidP="005E066D">
      <w:pPr>
        <w:ind w:firstLine="0"/>
      </w:pPr>
      <w:r>
        <w:t xml:space="preserve">En la creación de evento se puede seleccionar una foto y esta </w:t>
      </w:r>
      <w:proofErr w:type="spellStart"/>
      <w:r>
        <w:t>esta</w:t>
      </w:r>
      <w:proofErr w:type="spellEnd"/>
      <w:r>
        <w:t xml:space="preserve"> limitada a 400MB y a un formato de imagen (JPG, JPEG y PNG), esto esta implementado en código en (“</w:t>
      </w:r>
      <w:r>
        <w:rPr>
          <w:i/>
        </w:rPr>
        <w:t>Entidades/Evento/</w:t>
      </w:r>
      <w:proofErr w:type="spellStart"/>
      <w:r>
        <w:rPr>
          <w:i/>
        </w:rPr>
        <w:t>eventoCreacionProcesamiento.php</w:t>
      </w:r>
      <w:proofErr w:type="spellEnd"/>
      <w:r>
        <w:t>”). Otro problema que podemos tener es que varios archivos se llamen igual y los suban distintos usuarios por tanto utilizamos una marca temporal que la metemos en el nombre del archivo de esta manera ningún archivo tendrá el mismo nombre y no habrá conflictos.</w:t>
      </w:r>
    </w:p>
    <w:p w14:paraId="04CB5E7A" w14:textId="77777777" w:rsidR="005E066D" w:rsidRDefault="005E066D" w:rsidP="005E066D">
      <w:pPr>
        <w:ind w:firstLine="0"/>
      </w:pPr>
      <w:r>
        <w:rPr>
          <w:noProof/>
        </w:rPr>
        <w:drawing>
          <wp:inline distT="0" distB="0" distL="0" distR="0" wp14:anchorId="47AECA59" wp14:editId="17959E16">
            <wp:extent cx="5181600" cy="885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885825"/>
                    </a:xfrm>
                    <a:prstGeom prst="rect">
                      <a:avLst/>
                    </a:prstGeom>
                    <a:noFill/>
                    <a:ln>
                      <a:noFill/>
                    </a:ln>
                  </pic:spPr>
                </pic:pic>
              </a:graphicData>
            </a:graphic>
          </wp:inline>
        </w:drawing>
      </w:r>
    </w:p>
    <w:p w14:paraId="08F42433" w14:textId="77777777" w:rsidR="005E066D" w:rsidRDefault="005E066D" w:rsidP="005E066D">
      <w:pPr>
        <w:ind w:firstLine="0"/>
        <w:rPr>
          <w:b/>
        </w:rPr>
      </w:pPr>
      <w:r>
        <w:rPr>
          <w:b/>
        </w:rPr>
        <w:t>Validaciones JavaScript</w:t>
      </w:r>
    </w:p>
    <w:p w14:paraId="191D5CA5" w14:textId="77777777" w:rsidR="005E066D" w:rsidRDefault="005E066D" w:rsidP="005E066D">
      <w:pPr>
        <w:ind w:firstLine="0"/>
      </w:pPr>
      <w:r>
        <w:t>Todos los formularios tienen validaciones JavaScript, además de las validaciones PHP pertinentes. Esto mejora la experiencia de usuario, avisando a estos del error antes de enviar los datos e imposibilitando el envío existiendo un error. Para ellos hemos usado el plugin: https://jqueryvalidation.org/. Para la validación de los comentarios en los eventos y la descripción de las fotos en la galería de grupos se ha hecho un jQuery manual.</w:t>
      </w:r>
    </w:p>
    <w:p w14:paraId="1677EE8D" w14:textId="77777777" w:rsidR="00746FFB" w:rsidRDefault="00746FFB" w:rsidP="00064936">
      <w:pPr>
        <w:ind w:firstLine="0"/>
      </w:pPr>
    </w:p>
    <w:p w14:paraId="12074B13" w14:textId="77777777" w:rsidR="00A82BDF" w:rsidRDefault="002E0A4F" w:rsidP="00A82BDF">
      <w:pPr>
        <w:pStyle w:val="Ttulo1"/>
      </w:pPr>
      <w:bookmarkStart w:id="97" w:name="_Toc536639688"/>
      <w:r>
        <w:lastRenderedPageBreak/>
        <w:t>DESPLIEGUE</w:t>
      </w:r>
      <w:bookmarkEnd w:id="97"/>
    </w:p>
    <w:p w14:paraId="3CD7E60E" w14:textId="77777777" w:rsidR="00A82BDF" w:rsidRDefault="00A82BDF" w:rsidP="00064936">
      <w:pPr>
        <w:ind w:firstLine="0"/>
      </w:pPr>
      <w:r>
        <w:t>XXX</w:t>
      </w:r>
    </w:p>
    <w:p w14:paraId="41A16BDF" w14:textId="77777777" w:rsidR="00A82BDF" w:rsidRDefault="00A82BDF" w:rsidP="00064936">
      <w:pPr>
        <w:ind w:firstLine="0"/>
      </w:pPr>
    </w:p>
    <w:p w14:paraId="68B41A1C" w14:textId="77777777" w:rsidR="00A82BDF" w:rsidRDefault="002E0A4F" w:rsidP="00A82BDF">
      <w:pPr>
        <w:pStyle w:val="Ttulo1"/>
      </w:pPr>
      <w:bookmarkStart w:id="98" w:name="_Toc536639689"/>
      <w:r>
        <w:lastRenderedPageBreak/>
        <w:t>MANUAL DE USUARIO</w:t>
      </w:r>
      <w:bookmarkEnd w:id="98"/>
    </w:p>
    <w:p w14:paraId="605A84AE" w14:textId="77777777" w:rsidR="00AA1FC0" w:rsidRDefault="00AA1FC0" w:rsidP="00AA1FC0">
      <w:pPr>
        <w:pStyle w:val="Ttulo2"/>
      </w:pPr>
      <w:bookmarkStart w:id="99" w:name="_Toc536405304"/>
      <w:bookmarkStart w:id="100" w:name="_Toc536639690"/>
      <w:r>
        <w:t>Introducción</w:t>
      </w:r>
      <w:bookmarkEnd w:id="99"/>
      <w:bookmarkEnd w:id="100"/>
    </w:p>
    <w:p w14:paraId="0BA0DF41"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En la sección Manual de Usuario se muestra inicialmente la forma de darse de alta y acceder al sistema. Posteriormente se estructura acorde a los tipos de usuario.</w:t>
      </w:r>
    </w:p>
    <w:p w14:paraId="35A18480" w14:textId="77777777"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Usuario no registrado</w:t>
      </w:r>
    </w:p>
    <w:p w14:paraId="1064EBB5" w14:textId="77777777"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Usuario registrado</w:t>
      </w:r>
    </w:p>
    <w:p w14:paraId="0AB343FE" w14:textId="77777777"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Administrador</w:t>
      </w:r>
    </w:p>
    <w:p w14:paraId="1A441475" w14:textId="77777777" w:rsidR="00AA1FC0" w:rsidRPr="00010393" w:rsidRDefault="00AA1FC0" w:rsidP="00AA1FC0"/>
    <w:p w14:paraId="40D19449" w14:textId="77777777" w:rsidR="00AA1FC0" w:rsidRDefault="00AA1FC0" w:rsidP="001273A8">
      <w:pPr>
        <w:pStyle w:val="Ttulo2"/>
      </w:pPr>
      <w:bookmarkStart w:id="101" w:name="_Toc536405310"/>
      <w:bookmarkStart w:id="102" w:name="_Toc536639691"/>
      <w:r>
        <w:t>Página principal</w:t>
      </w:r>
      <w:bookmarkEnd w:id="101"/>
      <w:bookmarkEnd w:id="102"/>
    </w:p>
    <w:p w14:paraId="43328ECF" w14:textId="77777777" w:rsidR="00AA1FC0" w:rsidRDefault="001273A8" w:rsidP="00AA1FC0">
      <w:r>
        <w:rPr>
          <w:noProof/>
        </w:rPr>
        <w:drawing>
          <wp:inline distT="0" distB="0" distL="0" distR="0" wp14:anchorId="61DE7F17" wp14:editId="2FBE920A">
            <wp:extent cx="5579745" cy="15925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cio.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1592580"/>
                    </a:xfrm>
                    <a:prstGeom prst="rect">
                      <a:avLst/>
                    </a:prstGeom>
                  </pic:spPr>
                </pic:pic>
              </a:graphicData>
            </a:graphic>
          </wp:inline>
        </w:drawing>
      </w:r>
    </w:p>
    <w:p w14:paraId="059D7052" w14:textId="77777777" w:rsidR="00AA1FC0" w:rsidRDefault="001273A8" w:rsidP="00AA1FC0">
      <w:r>
        <w:rPr>
          <w:noProof/>
        </w:rPr>
        <w:lastRenderedPageBreak/>
        <w:drawing>
          <wp:inline distT="0" distB="0" distL="0" distR="0" wp14:anchorId="3CF546B3" wp14:editId="28A61C4B">
            <wp:extent cx="5579745" cy="4819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cio2.JPG"/>
                    <pic:cNvPicPr/>
                  </pic:nvPicPr>
                  <pic:blipFill>
                    <a:blip r:embed="rId24">
                      <a:extLst>
                        <a:ext uri="{28A0092B-C50C-407E-A947-70E740481C1C}">
                          <a14:useLocalDpi xmlns:a14="http://schemas.microsoft.com/office/drawing/2010/main" val="0"/>
                        </a:ext>
                      </a:extLst>
                    </a:blip>
                    <a:stretch>
                      <a:fillRect/>
                    </a:stretch>
                  </pic:blipFill>
                  <pic:spPr>
                    <a:xfrm>
                      <a:off x="0" y="0"/>
                      <a:ext cx="5579745" cy="4819650"/>
                    </a:xfrm>
                    <a:prstGeom prst="rect">
                      <a:avLst/>
                    </a:prstGeom>
                  </pic:spPr>
                </pic:pic>
              </a:graphicData>
            </a:graphic>
          </wp:inline>
        </w:drawing>
      </w:r>
    </w:p>
    <w:p w14:paraId="03EABA75" w14:textId="77777777" w:rsidR="00AA1FC0" w:rsidRPr="00010393" w:rsidRDefault="00AA1FC0" w:rsidP="00AA1FC0">
      <w:pPr>
        <w:ind w:firstLine="0"/>
        <w:rPr>
          <w:rFonts w:asciiTheme="minorBidi" w:hAnsiTheme="minorBidi"/>
          <w:sz w:val="24"/>
          <w:szCs w:val="24"/>
        </w:rPr>
      </w:pPr>
      <w:r w:rsidRPr="00010393">
        <w:rPr>
          <w:rFonts w:asciiTheme="minorBidi" w:hAnsiTheme="minorBidi"/>
          <w:sz w:val="24"/>
          <w:szCs w:val="24"/>
        </w:rPr>
        <w:t>La página principal proporciona acceso a las siguientes funciones:</w:t>
      </w:r>
    </w:p>
    <w:p w14:paraId="5EFFC49D"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Ir a Página Principal</w:t>
      </w:r>
    </w:p>
    <w:p w14:paraId="15269806"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Presentar Calendario de Eventos</w:t>
      </w:r>
    </w:p>
    <w:p w14:paraId="04A2E19E"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Acceso a Grupos de Usuarios</w:t>
      </w:r>
    </w:p>
    <w:p w14:paraId="77B63027"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 xml:space="preserve">Acceso a Página de </w:t>
      </w:r>
      <w:proofErr w:type="spellStart"/>
      <w:r w:rsidRPr="00691E62">
        <w:rPr>
          <w:rFonts w:asciiTheme="minorBidi" w:hAnsiTheme="minorBidi"/>
          <w:sz w:val="24"/>
          <w:szCs w:val="24"/>
        </w:rPr>
        <w:t>Login</w:t>
      </w:r>
      <w:proofErr w:type="spellEnd"/>
      <w:r w:rsidRPr="00691E62">
        <w:rPr>
          <w:rFonts w:asciiTheme="minorBidi" w:hAnsiTheme="minorBidi"/>
          <w:sz w:val="24"/>
          <w:szCs w:val="24"/>
        </w:rPr>
        <w:t>/Registro o información de cuenta en el caso de usuario registrado</w:t>
      </w:r>
    </w:p>
    <w:p w14:paraId="23624C7E"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La funcionalidad proporcionada por “Explora” y “Descubre” permite el acceso a información sobre los eventos. </w:t>
      </w:r>
    </w:p>
    <w:p w14:paraId="0D1D4F39" w14:textId="77777777" w:rsidR="00AA1FC0" w:rsidRPr="00AB7F21" w:rsidRDefault="00AA1FC0" w:rsidP="00AA1FC0">
      <w:pPr>
        <w:rPr>
          <w:rFonts w:asciiTheme="minorBidi" w:hAnsiTheme="minorBidi"/>
          <w:sz w:val="24"/>
          <w:szCs w:val="24"/>
        </w:rPr>
      </w:pPr>
      <w:r w:rsidRPr="00AB7F21">
        <w:rPr>
          <w:rFonts w:asciiTheme="minorBidi" w:hAnsiTheme="minorBidi"/>
          <w:sz w:val="24"/>
          <w:szCs w:val="24"/>
        </w:rPr>
        <w:t>“Explora”: Presenta los eventos planificados que cuentan con el apoyo de anunciantes.</w:t>
      </w:r>
    </w:p>
    <w:p w14:paraId="38750231" w14:textId="77777777" w:rsidR="00AA1FC0" w:rsidRPr="00691E62" w:rsidRDefault="00AA1FC0" w:rsidP="00AA1FC0">
      <w:pPr>
        <w:rPr>
          <w:rFonts w:asciiTheme="minorBidi" w:hAnsiTheme="minorBidi"/>
          <w:sz w:val="24"/>
          <w:szCs w:val="24"/>
        </w:rPr>
      </w:pPr>
      <w:r w:rsidRPr="00AB7F21">
        <w:rPr>
          <w:rFonts w:asciiTheme="minorBidi" w:hAnsiTheme="minorBidi"/>
          <w:sz w:val="24"/>
          <w:szCs w:val="24"/>
        </w:rPr>
        <w:t>“Descubre”: Permite visualizar todos los eventos. Estén apoyados por anunciantes o no.</w:t>
      </w:r>
    </w:p>
    <w:p w14:paraId="7BE1EC63" w14:textId="77777777" w:rsidR="00AA1FC0" w:rsidRPr="00691E62" w:rsidRDefault="00AA1FC0" w:rsidP="00AA1FC0">
      <w:pPr>
        <w:rPr>
          <w:rFonts w:asciiTheme="minorBidi" w:hAnsiTheme="minorBidi"/>
          <w:sz w:val="24"/>
          <w:szCs w:val="24"/>
        </w:rPr>
      </w:pPr>
    </w:p>
    <w:p w14:paraId="253682F5" w14:textId="77777777" w:rsidR="00AA1FC0" w:rsidRDefault="00AA1FC0" w:rsidP="00AA1FC0"/>
    <w:p w14:paraId="374AC78C" w14:textId="77777777" w:rsidR="00AA1FC0" w:rsidRPr="00010393" w:rsidRDefault="00AA1FC0" w:rsidP="00AA1FC0"/>
    <w:p w14:paraId="4AD617D5" w14:textId="77777777"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3" w:name="_Toc536639594"/>
      <w:bookmarkStart w:id="104" w:name="_Toc536639692"/>
      <w:bookmarkEnd w:id="103"/>
      <w:bookmarkEnd w:id="104"/>
    </w:p>
    <w:p w14:paraId="125D1548" w14:textId="77777777"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5" w:name="_Toc536639595"/>
      <w:bookmarkStart w:id="106" w:name="_Toc536639693"/>
      <w:bookmarkEnd w:id="105"/>
      <w:bookmarkEnd w:id="106"/>
    </w:p>
    <w:p w14:paraId="180628E6" w14:textId="77777777"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7" w:name="_Toc536639596"/>
      <w:bookmarkStart w:id="108" w:name="_Toc536639694"/>
      <w:bookmarkEnd w:id="107"/>
      <w:bookmarkEnd w:id="108"/>
    </w:p>
    <w:p w14:paraId="3F5BCCCE" w14:textId="77777777" w:rsidR="00AA1FC0" w:rsidRDefault="00AA1FC0" w:rsidP="00AA1FC0">
      <w:pPr>
        <w:pStyle w:val="Ttulo2"/>
      </w:pPr>
      <w:bookmarkStart w:id="109" w:name="_Toc536405308"/>
      <w:bookmarkStart w:id="110" w:name="_Toc536639695"/>
      <w:r>
        <w:t xml:space="preserve">Registro, </w:t>
      </w:r>
      <w:proofErr w:type="spellStart"/>
      <w:r>
        <w:t>Login</w:t>
      </w:r>
      <w:proofErr w:type="spellEnd"/>
      <w:r>
        <w:t xml:space="preserve"> y Tipos de Usuario</w:t>
      </w:r>
      <w:bookmarkEnd w:id="109"/>
      <w:bookmarkEnd w:id="110"/>
    </w:p>
    <w:p w14:paraId="3FCCDF17" w14:textId="77777777" w:rsidR="00AA1FC0" w:rsidRDefault="00AA1FC0" w:rsidP="00AA1FC0"/>
    <w:p w14:paraId="3197508B" w14:textId="77777777" w:rsidR="00AA1FC0" w:rsidRDefault="001273A8" w:rsidP="002B52B8">
      <w:pPr>
        <w:ind w:left="707"/>
      </w:pPr>
      <w:r>
        <w:rPr>
          <w:noProof/>
        </w:rPr>
        <w:drawing>
          <wp:inline distT="0" distB="0" distL="0" distR="0" wp14:anchorId="079825DE" wp14:editId="72F16719">
            <wp:extent cx="3132814" cy="3010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25">
                      <a:extLst>
                        <a:ext uri="{28A0092B-C50C-407E-A947-70E740481C1C}">
                          <a14:useLocalDpi xmlns:a14="http://schemas.microsoft.com/office/drawing/2010/main" val="0"/>
                        </a:ext>
                      </a:extLst>
                    </a:blip>
                    <a:stretch>
                      <a:fillRect/>
                    </a:stretch>
                  </pic:blipFill>
                  <pic:spPr>
                    <a:xfrm>
                      <a:off x="0" y="0"/>
                      <a:ext cx="3150608" cy="3027625"/>
                    </a:xfrm>
                    <a:prstGeom prst="rect">
                      <a:avLst/>
                    </a:prstGeom>
                  </pic:spPr>
                </pic:pic>
              </a:graphicData>
            </a:graphic>
          </wp:inline>
        </w:drawing>
      </w:r>
    </w:p>
    <w:p w14:paraId="14F9C083" w14:textId="77777777" w:rsidR="001273A8" w:rsidRPr="0065637D"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w:t>
      </w:r>
      <w:r w:rsidRPr="0065637D">
        <w:rPr>
          <w:rFonts w:asciiTheme="minorBidi" w:hAnsiTheme="minorBidi"/>
          <w:sz w:val="24"/>
          <w:szCs w:val="24"/>
        </w:rPr>
        <w:t>Acceso</w:t>
      </w:r>
      <w:r w:rsidRPr="00691E62">
        <w:rPr>
          <w:rFonts w:asciiTheme="minorBidi" w:hAnsiTheme="minorBidi"/>
          <w:sz w:val="24"/>
          <w:szCs w:val="24"/>
        </w:rPr>
        <w:t>” habilita la entrada en el sistema</w:t>
      </w:r>
      <w:r w:rsidRPr="0065637D">
        <w:rPr>
          <w:rFonts w:asciiTheme="minorBidi" w:hAnsiTheme="minorBidi"/>
          <w:sz w:val="24"/>
          <w:szCs w:val="24"/>
        </w:rPr>
        <w:t xml:space="preserve"> a usuarios registrados una vez introducido el Usuario y la Contraseña adecuada</w:t>
      </w:r>
    </w:p>
    <w:p w14:paraId="4C5B172A" w14:textId="77777777"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“Regístrate”: Proporciona a</w:t>
      </w:r>
      <w:r w:rsidRPr="0065637D">
        <w:rPr>
          <w:rFonts w:asciiTheme="minorBidi" w:hAnsiTheme="minorBidi"/>
          <w:sz w:val="24"/>
          <w:szCs w:val="24"/>
        </w:rPr>
        <w:t>c</w:t>
      </w:r>
      <w:r w:rsidRPr="00691E62">
        <w:rPr>
          <w:rFonts w:asciiTheme="minorBidi" w:hAnsiTheme="minorBidi"/>
          <w:sz w:val="24"/>
          <w:szCs w:val="24"/>
        </w:rPr>
        <w:t>c</w:t>
      </w:r>
      <w:r w:rsidRPr="0065637D">
        <w:rPr>
          <w:rFonts w:asciiTheme="minorBidi" w:hAnsiTheme="minorBidi"/>
          <w:sz w:val="24"/>
          <w:szCs w:val="24"/>
        </w:rPr>
        <w:t>eso al formulario de registro</w:t>
      </w:r>
    </w:p>
    <w:p w14:paraId="5D947B3A" w14:textId="77777777" w:rsidR="001273A8" w:rsidRDefault="001273A8" w:rsidP="00AA1FC0"/>
    <w:p w14:paraId="24483929" w14:textId="77777777" w:rsidR="001273A8" w:rsidRPr="0065637D" w:rsidRDefault="001273A8" w:rsidP="002B52B8">
      <w:pPr>
        <w:shd w:val="clear" w:color="auto" w:fill="FFFFFF"/>
        <w:spacing w:before="100" w:beforeAutospacing="1" w:line="240" w:lineRule="auto"/>
        <w:ind w:left="708" w:firstLine="708"/>
        <w:rPr>
          <w:rFonts w:asciiTheme="minorBidi" w:hAnsiTheme="minorBidi"/>
          <w:sz w:val="24"/>
          <w:szCs w:val="24"/>
        </w:rPr>
      </w:pPr>
      <w:r>
        <w:rPr>
          <w:noProof/>
        </w:rPr>
        <w:drawing>
          <wp:inline distT="0" distB="0" distL="0" distR="0" wp14:anchorId="320D25CA" wp14:editId="3D6F8C07">
            <wp:extent cx="3140973" cy="302944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26">
                      <a:extLst>
                        <a:ext uri="{28A0092B-C50C-407E-A947-70E740481C1C}">
                          <a14:useLocalDpi xmlns:a14="http://schemas.microsoft.com/office/drawing/2010/main" val="0"/>
                        </a:ext>
                      </a:extLst>
                    </a:blip>
                    <a:stretch>
                      <a:fillRect/>
                    </a:stretch>
                  </pic:blipFill>
                  <pic:spPr>
                    <a:xfrm>
                      <a:off x="0" y="0"/>
                      <a:ext cx="3151486" cy="3039587"/>
                    </a:xfrm>
                    <a:prstGeom prst="rect">
                      <a:avLst/>
                    </a:prstGeom>
                  </pic:spPr>
                </pic:pic>
              </a:graphicData>
            </a:graphic>
          </wp:inline>
        </w:drawing>
      </w:r>
    </w:p>
    <w:p w14:paraId="01C5B29D" w14:textId="77777777"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“Seleccionar archivo”: Permite incorporar al registro una fotografía asociada al usuario.</w:t>
      </w:r>
    </w:p>
    <w:p w14:paraId="1861E6E9" w14:textId="77777777" w:rsidR="001273A8"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 xml:space="preserve">“Registro”: </w:t>
      </w:r>
      <w:r w:rsidRPr="0065637D">
        <w:rPr>
          <w:rFonts w:asciiTheme="minorBidi" w:hAnsiTheme="minorBidi"/>
          <w:sz w:val="24"/>
          <w:szCs w:val="24"/>
        </w:rPr>
        <w:t>Solicitud de registro con los datos incluidos en el formulario</w:t>
      </w:r>
      <w:r w:rsidRPr="00691E62">
        <w:rPr>
          <w:rFonts w:asciiTheme="minorBidi" w:hAnsiTheme="minorBidi"/>
          <w:sz w:val="24"/>
          <w:szCs w:val="24"/>
        </w:rPr>
        <w:t>.</w:t>
      </w:r>
    </w:p>
    <w:p w14:paraId="7EE4431F" w14:textId="77777777" w:rsidR="001273A8" w:rsidRDefault="001273A8" w:rsidP="001273A8"/>
    <w:p w14:paraId="15F0023D" w14:textId="77777777" w:rsidR="00AA1FC0" w:rsidRPr="00113676" w:rsidRDefault="00AA1FC0" w:rsidP="00AA1FC0"/>
    <w:p w14:paraId="339288F2" w14:textId="77777777" w:rsidR="00AA1FC0" w:rsidRDefault="00AA1FC0" w:rsidP="00AA1FC0">
      <w:pPr>
        <w:pStyle w:val="Ttulo2"/>
      </w:pPr>
      <w:bookmarkStart w:id="111" w:name="_Toc536405309"/>
      <w:bookmarkStart w:id="112" w:name="_Toc536639696"/>
      <w:r>
        <w:t>Usuario No Registrado</w:t>
      </w:r>
      <w:bookmarkEnd w:id="111"/>
      <w:bookmarkEnd w:id="112"/>
    </w:p>
    <w:p w14:paraId="179C7AE4"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En general un usuario no registrado tendrá acceso a visualizar una gran parte de la información en el sistema, pero no podrá modificarla.</w:t>
      </w:r>
    </w:p>
    <w:p w14:paraId="69234189" w14:textId="77777777" w:rsidR="00AA1FC0" w:rsidRPr="00186B38" w:rsidRDefault="00AA1FC0" w:rsidP="00AA1FC0"/>
    <w:p w14:paraId="08961444" w14:textId="77777777" w:rsidR="00AA1FC0" w:rsidRDefault="00AA1FC0" w:rsidP="00AA1FC0">
      <w:pPr>
        <w:pStyle w:val="Ttulo3"/>
      </w:pPr>
      <w:bookmarkStart w:id="113" w:name="_Toc536405311"/>
      <w:bookmarkStart w:id="114" w:name="_Toc536639697"/>
      <w:r>
        <w:t>Visualización de Eventos</w:t>
      </w:r>
      <w:bookmarkEnd w:id="113"/>
      <w:bookmarkEnd w:id="114"/>
    </w:p>
    <w:p w14:paraId="009432F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de “calendario”, se presenta la ubicación geográfica de todos los eventos planificados y a continuación una breve descripción de </w:t>
      </w:r>
      <w:proofErr w:type="gramStart"/>
      <w:r w:rsidRPr="00691E62">
        <w:rPr>
          <w:rFonts w:asciiTheme="minorBidi" w:hAnsiTheme="minorBidi"/>
          <w:sz w:val="24"/>
          <w:szCs w:val="24"/>
        </w:rPr>
        <w:t>los mismos</w:t>
      </w:r>
      <w:proofErr w:type="gramEnd"/>
      <w:r w:rsidRPr="00691E62">
        <w:rPr>
          <w:rFonts w:asciiTheme="minorBidi" w:hAnsiTheme="minorBidi"/>
          <w:sz w:val="24"/>
          <w:szCs w:val="24"/>
        </w:rPr>
        <w:t>.</w:t>
      </w:r>
    </w:p>
    <w:p w14:paraId="50742BC2" w14:textId="77777777" w:rsidR="00AA1FC0" w:rsidRPr="00186B38" w:rsidRDefault="00AA1FC0" w:rsidP="00AA1FC0">
      <w:r>
        <w:rPr>
          <w:noProof/>
        </w:rPr>
        <w:drawing>
          <wp:inline distT="0" distB="0" distL="0" distR="0" wp14:anchorId="7B5BB39E" wp14:editId="0806B4C1">
            <wp:extent cx="5579745" cy="3206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DeEvento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3206750"/>
                    </a:xfrm>
                    <a:prstGeom prst="rect">
                      <a:avLst/>
                    </a:prstGeom>
                  </pic:spPr>
                </pic:pic>
              </a:graphicData>
            </a:graphic>
          </wp:inline>
        </w:drawing>
      </w:r>
    </w:p>
    <w:p w14:paraId="13BF9F40" w14:textId="77777777" w:rsidR="00AA1FC0" w:rsidRDefault="00AA1FC0" w:rsidP="00AA1FC0">
      <w:pPr>
        <w:pStyle w:val="Ttulo3"/>
      </w:pPr>
      <w:bookmarkStart w:id="115" w:name="_Toc536405312"/>
      <w:bookmarkStart w:id="116" w:name="_Toc536639698"/>
      <w:r>
        <w:t>Visualización de Grupos</w:t>
      </w:r>
      <w:bookmarkEnd w:id="115"/>
      <w:bookmarkEnd w:id="116"/>
    </w:p>
    <w:p w14:paraId="394D1D2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“Grupos” se presentan los grupos existentes con posibilidad de solicitar información más detallada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w:t>
      </w:r>
    </w:p>
    <w:p w14:paraId="5E648F9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Adicionalmente el sistema incorpora la posibilidad de buscar grupos pulsando “Buscar grupos” introduciendo el nombre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w:t>
      </w:r>
    </w:p>
    <w:p w14:paraId="52E5DB63" w14:textId="77777777" w:rsidR="00AA1FC0" w:rsidRDefault="00AA1FC0" w:rsidP="00AA1FC0">
      <w:r>
        <w:rPr>
          <w:noProof/>
        </w:rPr>
        <w:lastRenderedPageBreak/>
        <w:drawing>
          <wp:inline distT="0" distB="0" distL="0" distR="0" wp14:anchorId="04510970" wp14:editId="33E3BF71">
            <wp:extent cx="5579745" cy="36245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upos.JPG"/>
                    <pic:cNvPicPr/>
                  </pic:nvPicPr>
                  <pic:blipFill>
                    <a:blip r:embed="rId28">
                      <a:extLst>
                        <a:ext uri="{28A0092B-C50C-407E-A947-70E740481C1C}">
                          <a14:useLocalDpi xmlns:a14="http://schemas.microsoft.com/office/drawing/2010/main" val="0"/>
                        </a:ext>
                      </a:extLst>
                    </a:blip>
                    <a:stretch>
                      <a:fillRect/>
                    </a:stretch>
                  </pic:blipFill>
                  <pic:spPr>
                    <a:xfrm>
                      <a:off x="0" y="0"/>
                      <a:ext cx="5579745" cy="3624580"/>
                    </a:xfrm>
                    <a:prstGeom prst="rect">
                      <a:avLst/>
                    </a:prstGeom>
                  </pic:spPr>
                </pic:pic>
              </a:graphicData>
            </a:graphic>
          </wp:inline>
        </w:drawing>
      </w:r>
    </w:p>
    <w:p w14:paraId="571E5A00" w14:textId="77777777" w:rsidR="00AA1FC0" w:rsidRDefault="00AA1FC0" w:rsidP="00AA1FC0">
      <w:pPr>
        <w:pStyle w:val="Ttulo3"/>
      </w:pPr>
      <w:bookmarkStart w:id="117" w:name="_Toc536639699"/>
      <w:r>
        <w:t>Detalles de Grupo y Galería de Fotos</w:t>
      </w:r>
      <w:bookmarkEnd w:id="117"/>
    </w:p>
    <w:p w14:paraId="426FA790"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solicitar detalles sobre un grupo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 xml:space="preserve">”, se presenta una figura, descripción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y una galería de fotos asociada al grupo. Pulsando sobre una de las fotos de la galería se visualizará ampliada.</w:t>
      </w:r>
    </w:p>
    <w:p w14:paraId="507C18ED" w14:textId="77777777" w:rsidR="00AA1FC0" w:rsidRDefault="00AA1FC0" w:rsidP="00D85EA5">
      <w:pPr>
        <w:ind w:firstLine="708"/>
      </w:pPr>
      <w:r>
        <w:rPr>
          <w:noProof/>
        </w:rPr>
        <w:drawing>
          <wp:inline distT="0" distB="0" distL="0" distR="0" wp14:anchorId="43341CE7" wp14:editId="4145B55E">
            <wp:extent cx="4701376" cy="38292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lle grupo.JPG"/>
                    <pic:cNvPicPr/>
                  </pic:nvPicPr>
                  <pic:blipFill>
                    <a:blip r:embed="rId29">
                      <a:extLst>
                        <a:ext uri="{28A0092B-C50C-407E-A947-70E740481C1C}">
                          <a14:useLocalDpi xmlns:a14="http://schemas.microsoft.com/office/drawing/2010/main" val="0"/>
                        </a:ext>
                      </a:extLst>
                    </a:blip>
                    <a:stretch>
                      <a:fillRect/>
                    </a:stretch>
                  </pic:blipFill>
                  <pic:spPr>
                    <a:xfrm>
                      <a:off x="0" y="0"/>
                      <a:ext cx="4707816" cy="3834509"/>
                    </a:xfrm>
                    <a:prstGeom prst="rect">
                      <a:avLst/>
                    </a:prstGeom>
                  </pic:spPr>
                </pic:pic>
              </a:graphicData>
            </a:graphic>
          </wp:inline>
        </w:drawing>
      </w:r>
    </w:p>
    <w:p w14:paraId="43D51F3A"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lastRenderedPageBreak/>
        <w:t>Una vez ampliada la fotografía se puede navegar por toda la galería utilizando flecha de desplazamiento disponible en los laterales.</w:t>
      </w:r>
    </w:p>
    <w:p w14:paraId="621BD9D2" w14:textId="77777777" w:rsidR="00AA1FC0" w:rsidRDefault="00AA1FC0" w:rsidP="00AA1FC0"/>
    <w:p w14:paraId="618040C0" w14:textId="77777777" w:rsidR="00AA1FC0" w:rsidRPr="00EB4119" w:rsidRDefault="00AA1FC0" w:rsidP="00AA1FC0">
      <w:r>
        <w:rPr>
          <w:noProof/>
        </w:rPr>
        <w:drawing>
          <wp:inline distT="0" distB="0" distL="0" distR="0" wp14:anchorId="2A4B9CC2" wp14:editId="31C98E80">
            <wp:extent cx="5579745" cy="2937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eri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937510"/>
                    </a:xfrm>
                    <a:prstGeom prst="rect">
                      <a:avLst/>
                    </a:prstGeom>
                  </pic:spPr>
                </pic:pic>
              </a:graphicData>
            </a:graphic>
          </wp:inline>
        </w:drawing>
      </w:r>
    </w:p>
    <w:p w14:paraId="1041026F" w14:textId="77777777" w:rsidR="00AA1FC0" w:rsidRPr="00EB4119" w:rsidRDefault="00AA1FC0" w:rsidP="00AA1FC0"/>
    <w:p w14:paraId="29071964" w14:textId="77777777" w:rsidR="00AA1FC0" w:rsidRDefault="00AA1FC0" w:rsidP="00AA1FC0">
      <w:pPr>
        <w:pStyle w:val="Ttulo2"/>
      </w:pPr>
      <w:bookmarkStart w:id="118" w:name="_Toc536405313"/>
      <w:bookmarkStart w:id="119" w:name="_Toc536639700"/>
      <w:r>
        <w:t>Usuario Registrado</w:t>
      </w:r>
      <w:bookmarkEnd w:id="118"/>
      <w:bookmarkEnd w:id="119"/>
    </w:p>
    <w:p w14:paraId="1065EC98"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En general un usuario registrado tiene acceso a toda la información disponible para los no registrados. </w:t>
      </w:r>
      <w:proofErr w:type="gramStart"/>
      <w:r w:rsidRPr="00691E62">
        <w:rPr>
          <w:rFonts w:asciiTheme="minorBidi" w:hAnsiTheme="minorBidi"/>
          <w:sz w:val="24"/>
          <w:szCs w:val="24"/>
        </w:rPr>
        <w:t>Además</w:t>
      </w:r>
      <w:proofErr w:type="gramEnd"/>
      <w:r w:rsidRPr="00691E62">
        <w:rPr>
          <w:rFonts w:asciiTheme="minorBidi" w:hAnsiTheme="minorBidi"/>
          <w:sz w:val="24"/>
          <w:szCs w:val="24"/>
        </w:rPr>
        <w:t xml:space="preserve"> tiene posibilidad de crear nueva información, modificarla o borrarla según se describe a continuación. </w:t>
      </w:r>
    </w:p>
    <w:p w14:paraId="31323FD6" w14:textId="77777777" w:rsidR="00AA1FC0" w:rsidRDefault="00AA1FC0" w:rsidP="00AA1FC0">
      <w:pPr>
        <w:pStyle w:val="Ttulo3"/>
      </w:pPr>
      <w:bookmarkStart w:id="120" w:name="_Toc536405314"/>
      <w:bookmarkStart w:id="121" w:name="_Toc536639701"/>
      <w:r>
        <w:t>Gestión de Eventos (Creación, Modificación, Eliminación)</w:t>
      </w:r>
      <w:bookmarkEnd w:id="120"/>
      <w:bookmarkEnd w:id="121"/>
    </w:p>
    <w:p w14:paraId="6FC7CC8E"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Para la crear un evento un usuario registrado debe pulsar “</w:t>
      </w:r>
      <w:r w:rsidRPr="00691E62">
        <w:rPr>
          <w:rFonts w:asciiTheme="minorBidi" w:hAnsiTheme="minorBidi"/>
          <w:sz w:val="24"/>
          <w:szCs w:val="24"/>
        </w:rPr>
        <w:sym w:font="Symbol" w:char="F0C5"/>
      </w:r>
      <w:r w:rsidRPr="00691E62">
        <w:rPr>
          <w:rFonts w:asciiTheme="minorBidi" w:hAnsiTheme="minorBidi"/>
          <w:sz w:val="24"/>
          <w:szCs w:val="24"/>
        </w:rPr>
        <w:t>” en la lista de eventos (accesible desde el icono de calendario).</w:t>
      </w:r>
    </w:p>
    <w:p w14:paraId="5EFF5F4A" w14:textId="77777777" w:rsidR="00AA1FC0" w:rsidRDefault="00AA1FC0" w:rsidP="00AA1FC0">
      <w:r>
        <w:rPr>
          <w:noProof/>
        </w:rPr>
        <w:lastRenderedPageBreak/>
        <w:drawing>
          <wp:inline distT="0" distB="0" distL="0" distR="0" wp14:anchorId="1C6C9E0B" wp14:editId="0DF7C1CC">
            <wp:extent cx="5579745" cy="3234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EventosUs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3234690"/>
                    </a:xfrm>
                    <a:prstGeom prst="rect">
                      <a:avLst/>
                    </a:prstGeom>
                  </pic:spPr>
                </pic:pic>
              </a:graphicData>
            </a:graphic>
          </wp:inline>
        </w:drawing>
      </w:r>
    </w:p>
    <w:p w14:paraId="05F795E5"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Una vez solicitada con “</w:t>
      </w:r>
      <w:r w:rsidRPr="00691E62">
        <w:rPr>
          <w:rFonts w:asciiTheme="minorBidi" w:hAnsiTheme="minorBidi"/>
          <w:sz w:val="24"/>
          <w:szCs w:val="24"/>
        </w:rPr>
        <w:sym w:font="Symbol" w:char="F0C5"/>
      </w:r>
      <w:r w:rsidRPr="00691E62">
        <w:rPr>
          <w:rFonts w:asciiTheme="minorBidi" w:hAnsiTheme="minorBidi"/>
          <w:sz w:val="24"/>
          <w:szCs w:val="24"/>
        </w:rPr>
        <w:t>” la creación de un nuevo evento, se presenta el formulario a continuación.</w:t>
      </w:r>
    </w:p>
    <w:p w14:paraId="063E16E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Una vez completado el formulario, al pulsar “Crear” se incluye el nuevo evento en el sistema.</w:t>
      </w:r>
    </w:p>
    <w:p w14:paraId="17019C46" w14:textId="77777777" w:rsidR="00AA1FC0" w:rsidRPr="00186B38" w:rsidRDefault="00AA1FC0" w:rsidP="00AA1FC0">
      <w:r>
        <w:rPr>
          <w:noProof/>
        </w:rPr>
        <w:drawing>
          <wp:inline distT="0" distB="0" distL="0" distR="0" wp14:anchorId="74D2729E" wp14:editId="48840A7D">
            <wp:extent cx="5579745" cy="3346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Evento.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3346450"/>
                    </a:xfrm>
                    <a:prstGeom prst="rect">
                      <a:avLst/>
                    </a:prstGeom>
                  </pic:spPr>
                </pic:pic>
              </a:graphicData>
            </a:graphic>
          </wp:inline>
        </w:drawing>
      </w:r>
    </w:p>
    <w:p w14:paraId="33D4E2AD" w14:textId="77777777" w:rsidR="00AA1FC0" w:rsidRDefault="00AA1FC0" w:rsidP="00AA1FC0">
      <w:pPr>
        <w:pStyle w:val="Ttulo3"/>
      </w:pPr>
      <w:bookmarkStart w:id="122" w:name="_Toc536405315"/>
      <w:bookmarkStart w:id="123" w:name="_Toc536639702"/>
      <w:r>
        <w:t>Gestión de Grupos (Creación, Modificación, Eliminación)</w:t>
      </w:r>
      <w:bookmarkEnd w:id="122"/>
      <w:bookmarkEnd w:id="123"/>
    </w:p>
    <w:p w14:paraId="0908D800" w14:textId="77777777" w:rsidR="00D85EA5" w:rsidRPr="00D85EA5" w:rsidRDefault="00D85EA5" w:rsidP="00D85EA5">
      <w:r>
        <w:t>Para la creación de grupos se debe ir a el icono de “grupos” y pulsar en “Crear Grupo”.</w:t>
      </w:r>
    </w:p>
    <w:p w14:paraId="3353209D" w14:textId="77777777" w:rsidR="00AA1FC0" w:rsidRDefault="00D85EA5" w:rsidP="00AA1FC0">
      <w:r>
        <w:rPr>
          <w:noProof/>
        </w:rPr>
        <w:lastRenderedPageBreak/>
        <w:drawing>
          <wp:inline distT="0" distB="0" distL="0" distR="0" wp14:anchorId="0C933741" wp14:editId="06BB63ED">
            <wp:extent cx="5579745" cy="2162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grupo1JPG.JPG"/>
                    <pic:cNvPicPr/>
                  </pic:nvPicPr>
                  <pic:blipFill>
                    <a:blip r:embed="rId33">
                      <a:extLst>
                        <a:ext uri="{28A0092B-C50C-407E-A947-70E740481C1C}">
                          <a14:useLocalDpi xmlns:a14="http://schemas.microsoft.com/office/drawing/2010/main" val="0"/>
                        </a:ext>
                      </a:extLst>
                    </a:blip>
                    <a:stretch>
                      <a:fillRect/>
                    </a:stretch>
                  </pic:blipFill>
                  <pic:spPr>
                    <a:xfrm>
                      <a:off x="0" y="0"/>
                      <a:ext cx="5579745" cy="2162175"/>
                    </a:xfrm>
                    <a:prstGeom prst="rect">
                      <a:avLst/>
                    </a:prstGeom>
                  </pic:spPr>
                </pic:pic>
              </a:graphicData>
            </a:graphic>
          </wp:inline>
        </w:drawing>
      </w:r>
    </w:p>
    <w:p w14:paraId="1716EBBF" w14:textId="77777777" w:rsidR="00D85EA5" w:rsidRDefault="00D85EA5" w:rsidP="00D85EA5">
      <w:r>
        <w:t>Una vez pulsado el icono se abrirá una nueva página en la cual se tendrá que introducir tanto el nombre del grupo como la descripción y una imagen.</w:t>
      </w:r>
    </w:p>
    <w:p w14:paraId="655EC784" w14:textId="77777777" w:rsidR="00D85EA5" w:rsidRDefault="00D85EA5" w:rsidP="00D85EA5"/>
    <w:p w14:paraId="0018F796" w14:textId="77777777" w:rsidR="00D85EA5" w:rsidRDefault="00D85EA5" w:rsidP="00AA1FC0">
      <w:r>
        <w:rPr>
          <w:noProof/>
        </w:rPr>
        <w:drawing>
          <wp:inline distT="0" distB="0" distL="0" distR="0" wp14:anchorId="5DF52E1F" wp14:editId="21F74FDA">
            <wp:extent cx="5579745" cy="22866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rgrupo2.JPG"/>
                    <pic:cNvPicPr/>
                  </pic:nvPicPr>
                  <pic:blipFill>
                    <a:blip r:embed="rId34">
                      <a:extLst>
                        <a:ext uri="{28A0092B-C50C-407E-A947-70E740481C1C}">
                          <a14:useLocalDpi xmlns:a14="http://schemas.microsoft.com/office/drawing/2010/main" val="0"/>
                        </a:ext>
                      </a:extLst>
                    </a:blip>
                    <a:stretch>
                      <a:fillRect/>
                    </a:stretch>
                  </pic:blipFill>
                  <pic:spPr>
                    <a:xfrm>
                      <a:off x="0" y="0"/>
                      <a:ext cx="5579745" cy="2286635"/>
                    </a:xfrm>
                    <a:prstGeom prst="rect">
                      <a:avLst/>
                    </a:prstGeom>
                  </pic:spPr>
                </pic:pic>
              </a:graphicData>
            </a:graphic>
          </wp:inline>
        </w:drawing>
      </w:r>
    </w:p>
    <w:p w14:paraId="58DEE6CB" w14:textId="77777777" w:rsidR="00D85EA5" w:rsidRDefault="00D85EA5" w:rsidP="00AA1FC0">
      <w:r>
        <w:t>Una vez creado se indicará si la creación ha sido exitosa.</w:t>
      </w:r>
    </w:p>
    <w:p w14:paraId="7A48E784" w14:textId="77777777" w:rsidR="00D85EA5" w:rsidRPr="00743E7E" w:rsidRDefault="00D85EA5" w:rsidP="00AA1FC0">
      <w:r>
        <w:rPr>
          <w:noProof/>
        </w:rPr>
        <w:drawing>
          <wp:inline distT="0" distB="0" distL="0" distR="0" wp14:anchorId="27BF29F3" wp14:editId="6BB91B41">
            <wp:extent cx="5579745" cy="26720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grupo3.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2672080"/>
                    </a:xfrm>
                    <a:prstGeom prst="rect">
                      <a:avLst/>
                    </a:prstGeom>
                  </pic:spPr>
                </pic:pic>
              </a:graphicData>
            </a:graphic>
          </wp:inline>
        </w:drawing>
      </w:r>
    </w:p>
    <w:p w14:paraId="59E69E66" w14:textId="77777777" w:rsidR="00AA1FC0" w:rsidRDefault="00AA1FC0" w:rsidP="00AA1FC0">
      <w:pPr>
        <w:pStyle w:val="Ttulo3"/>
      </w:pPr>
      <w:bookmarkStart w:id="124" w:name="_Toc536405316"/>
      <w:bookmarkStart w:id="125" w:name="_Toc536639703"/>
      <w:r>
        <w:lastRenderedPageBreak/>
        <w:t>Incorporarse a Grupo Existente</w:t>
      </w:r>
      <w:bookmarkEnd w:id="124"/>
      <w:bookmarkEnd w:id="125"/>
    </w:p>
    <w:p w14:paraId="7F579B2C" w14:textId="77777777" w:rsidR="00AA1FC0" w:rsidRPr="00530FE6" w:rsidRDefault="00AA1FC0" w:rsidP="00AA1FC0">
      <w:r>
        <w:t>Para suscribirse a un grupo se debe entrar en el grupo en cuestión y pulsar “suscribirse”. Si ya se está suscrito, pondrá “</w:t>
      </w:r>
      <w:proofErr w:type="spellStart"/>
      <w:r>
        <w:t>desuscribirse</w:t>
      </w:r>
      <w:proofErr w:type="spellEnd"/>
      <w:r>
        <w:t>” en su lugar, botón el cual si pulsamos saldremos del grupo.</w:t>
      </w:r>
    </w:p>
    <w:p w14:paraId="5EE8EB4E" w14:textId="77777777" w:rsidR="00AA1FC0" w:rsidRPr="00743E7E" w:rsidRDefault="00AA1FC0" w:rsidP="00AA1FC0">
      <w:r>
        <w:rPr>
          <w:noProof/>
        </w:rPr>
        <w:drawing>
          <wp:inline distT="0" distB="0" distL="0" distR="0" wp14:anchorId="37576D7F" wp14:editId="301075BB">
            <wp:extent cx="5377218" cy="28676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scribirse.JPG"/>
                    <pic:cNvPicPr/>
                  </pic:nvPicPr>
                  <pic:blipFill>
                    <a:blip r:embed="rId36">
                      <a:extLst>
                        <a:ext uri="{28A0092B-C50C-407E-A947-70E740481C1C}">
                          <a14:useLocalDpi xmlns:a14="http://schemas.microsoft.com/office/drawing/2010/main" val="0"/>
                        </a:ext>
                      </a:extLst>
                    </a:blip>
                    <a:stretch>
                      <a:fillRect/>
                    </a:stretch>
                  </pic:blipFill>
                  <pic:spPr>
                    <a:xfrm>
                      <a:off x="0" y="0"/>
                      <a:ext cx="5386236" cy="2872414"/>
                    </a:xfrm>
                    <a:prstGeom prst="rect">
                      <a:avLst/>
                    </a:prstGeom>
                  </pic:spPr>
                </pic:pic>
              </a:graphicData>
            </a:graphic>
          </wp:inline>
        </w:drawing>
      </w:r>
    </w:p>
    <w:p w14:paraId="28980726" w14:textId="77777777" w:rsidR="00AA1FC0" w:rsidRDefault="00AA1FC0" w:rsidP="00AA1FC0">
      <w:pPr>
        <w:pStyle w:val="Ttulo3"/>
      </w:pPr>
      <w:bookmarkStart w:id="126" w:name="_Toc536405317"/>
      <w:bookmarkStart w:id="127" w:name="_Toc536639704"/>
      <w:r>
        <w:t>Reservar/Cancelar Reserva de Evento</w:t>
      </w:r>
      <w:bookmarkEnd w:id="126"/>
      <w:bookmarkEnd w:id="127"/>
    </w:p>
    <w:p w14:paraId="6B57014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Un usuario registrado puede realizar una reserva para un evento concreto simplemente pulsando “Reservar”. En el caso de que el usuario tuviera previamente una reserva, la opción disponible sería “Cancelar Reserva”.</w:t>
      </w:r>
    </w:p>
    <w:p w14:paraId="03D94E7A" w14:textId="77777777" w:rsidR="00AA1FC0" w:rsidRPr="00743E7E" w:rsidRDefault="00AA1FC0" w:rsidP="00AA1FC0">
      <w:r>
        <w:rPr>
          <w:noProof/>
        </w:rPr>
        <w:drawing>
          <wp:inline distT="0" distB="0" distL="0" distR="0" wp14:anchorId="0281638D" wp14:editId="38D4B8D1">
            <wp:extent cx="5579745" cy="1123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a.JPG"/>
                    <pic:cNvPicPr/>
                  </pic:nvPicPr>
                  <pic:blipFill>
                    <a:blip r:embed="rId37">
                      <a:extLst>
                        <a:ext uri="{28A0092B-C50C-407E-A947-70E740481C1C}">
                          <a14:useLocalDpi xmlns:a14="http://schemas.microsoft.com/office/drawing/2010/main" val="0"/>
                        </a:ext>
                      </a:extLst>
                    </a:blip>
                    <a:stretch>
                      <a:fillRect/>
                    </a:stretch>
                  </pic:blipFill>
                  <pic:spPr>
                    <a:xfrm>
                      <a:off x="0" y="0"/>
                      <a:ext cx="5579745" cy="1123950"/>
                    </a:xfrm>
                    <a:prstGeom prst="rect">
                      <a:avLst/>
                    </a:prstGeom>
                  </pic:spPr>
                </pic:pic>
              </a:graphicData>
            </a:graphic>
          </wp:inline>
        </w:drawing>
      </w:r>
    </w:p>
    <w:p w14:paraId="42A442A9" w14:textId="77777777" w:rsidR="00AA1FC0" w:rsidRDefault="00AA1FC0" w:rsidP="00AA1FC0">
      <w:pPr>
        <w:pStyle w:val="Ttulo3"/>
      </w:pPr>
      <w:bookmarkStart w:id="128" w:name="_Toc536405318"/>
      <w:bookmarkStart w:id="129" w:name="_Toc536639705"/>
      <w:r>
        <w:t>Publicar y Eliminar Fotografía</w:t>
      </w:r>
      <w:bookmarkEnd w:id="128"/>
      <w:bookmarkEnd w:id="129"/>
    </w:p>
    <w:p w14:paraId="329E2AE8" w14:textId="77777777" w:rsidR="00AA1FC0" w:rsidRPr="00743E7E" w:rsidRDefault="00AA1FC0" w:rsidP="00AA1FC0"/>
    <w:p w14:paraId="78E0D421" w14:textId="77777777" w:rsidR="00AA1FC0" w:rsidRDefault="00AA1FC0" w:rsidP="00AA1FC0">
      <w:pPr>
        <w:pStyle w:val="Ttulo3"/>
      </w:pPr>
      <w:bookmarkStart w:id="130" w:name="_Toc536405319"/>
      <w:bookmarkStart w:id="131" w:name="_Toc536639706"/>
      <w:r>
        <w:t>Publicar Comentarios</w:t>
      </w:r>
      <w:bookmarkEnd w:id="130"/>
      <w:bookmarkEnd w:id="131"/>
    </w:p>
    <w:p w14:paraId="6436EBA0"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Un usuario registrado puede publicar un comentario en un evento seleccionado escribiendo el texto deseado y pulsando “Publicar”. </w:t>
      </w:r>
    </w:p>
    <w:p w14:paraId="29FA39DC"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También puede modificar o eliminar un comentario, siempre que haya sido originado por el mismo usuario, con las opciones “Editar” o “Eliminar”. </w:t>
      </w:r>
    </w:p>
    <w:p w14:paraId="7F8A7380" w14:textId="77777777" w:rsidR="00AA1FC0" w:rsidRPr="00743E7E" w:rsidRDefault="00AA1FC0" w:rsidP="00AA1FC0">
      <w:r>
        <w:rPr>
          <w:noProof/>
        </w:rPr>
        <w:lastRenderedPageBreak/>
        <w:drawing>
          <wp:inline distT="0" distB="0" distL="0" distR="0" wp14:anchorId="53C3044A" wp14:editId="7B887DF8">
            <wp:extent cx="5579745" cy="22402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ntEdit.JPG"/>
                    <pic:cNvPicPr/>
                  </pic:nvPicPr>
                  <pic:blipFill>
                    <a:blip r:embed="rId38">
                      <a:extLst>
                        <a:ext uri="{28A0092B-C50C-407E-A947-70E740481C1C}">
                          <a14:useLocalDpi xmlns:a14="http://schemas.microsoft.com/office/drawing/2010/main" val="0"/>
                        </a:ext>
                      </a:extLst>
                    </a:blip>
                    <a:stretch>
                      <a:fillRect/>
                    </a:stretch>
                  </pic:blipFill>
                  <pic:spPr>
                    <a:xfrm>
                      <a:off x="0" y="0"/>
                      <a:ext cx="5579745" cy="2240280"/>
                    </a:xfrm>
                    <a:prstGeom prst="rect">
                      <a:avLst/>
                    </a:prstGeom>
                  </pic:spPr>
                </pic:pic>
              </a:graphicData>
            </a:graphic>
          </wp:inline>
        </w:drawing>
      </w:r>
    </w:p>
    <w:p w14:paraId="7D7DF9BF" w14:textId="77777777" w:rsidR="00AA1FC0" w:rsidRDefault="00AA1FC0" w:rsidP="00AA1FC0">
      <w:pPr>
        <w:pStyle w:val="Ttulo3"/>
      </w:pPr>
      <w:bookmarkStart w:id="132" w:name="_Toc536405320"/>
      <w:bookmarkStart w:id="133" w:name="_Toc536639707"/>
      <w:r>
        <w:t>Información sobre la Cuenta de Usuario</w:t>
      </w:r>
      <w:bookmarkEnd w:id="132"/>
      <w:bookmarkEnd w:id="133"/>
    </w:p>
    <w:p w14:paraId="64E30527"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En la página informativa sobre la cuenta de usuario un usuario registrado puede modificar sus datos o darse de baja pulsando “Eliminar cuenta”. En la parte inferior, se presentan los eventos creados por el usuario tras la información de su cuenta.</w:t>
      </w:r>
    </w:p>
    <w:p w14:paraId="7449913E" w14:textId="77777777" w:rsidR="00AA1FC0" w:rsidRPr="00113676" w:rsidRDefault="00AA1FC0" w:rsidP="00AA1FC0">
      <w:pPr>
        <w:ind w:firstLine="0"/>
      </w:pPr>
      <w:r>
        <w:rPr>
          <w:noProof/>
        </w:rPr>
        <w:drawing>
          <wp:inline distT="0" distB="0" distL="0" distR="0" wp14:anchorId="3E55934C" wp14:editId="74009C5A">
            <wp:extent cx="5579745" cy="32213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os de Alt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221355"/>
                    </a:xfrm>
                    <a:prstGeom prst="rect">
                      <a:avLst/>
                    </a:prstGeom>
                  </pic:spPr>
                </pic:pic>
              </a:graphicData>
            </a:graphic>
          </wp:inline>
        </w:drawing>
      </w:r>
    </w:p>
    <w:p w14:paraId="4555DCD4" w14:textId="77777777" w:rsidR="00AA1FC0" w:rsidRDefault="00AA1FC0" w:rsidP="00AA1FC0">
      <w:pPr>
        <w:pStyle w:val="Ttulo2"/>
      </w:pPr>
      <w:bookmarkStart w:id="134" w:name="_Toc536405321"/>
      <w:bookmarkStart w:id="135" w:name="_Toc536639708"/>
      <w:r>
        <w:t>Administrador</w:t>
      </w:r>
      <w:bookmarkEnd w:id="134"/>
      <w:bookmarkEnd w:id="135"/>
    </w:p>
    <w:p w14:paraId="0A057AAC" w14:textId="77777777" w:rsidR="008A731B" w:rsidRDefault="008A731B" w:rsidP="008A731B">
      <w:pPr>
        <w:pStyle w:val="Ttulo3"/>
      </w:pPr>
      <w:bookmarkStart w:id="136" w:name="_Toc536639709"/>
      <w:r>
        <w:t xml:space="preserve">Perfil </w:t>
      </w:r>
      <w:r w:rsidR="00982F53">
        <w:t>administrador</w:t>
      </w:r>
      <w:bookmarkEnd w:id="136"/>
    </w:p>
    <w:p w14:paraId="0F3FE12B" w14:textId="77777777" w:rsidR="00982F53" w:rsidRPr="00982F53" w:rsidRDefault="00982F53" w:rsidP="00982F53">
      <w:r>
        <w:t xml:space="preserve">En el perfil del administrador presenta una información similar a la de un usuario registrado añadiendo además información sobre los grupos creados y logros. </w:t>
      </w:r>
    </w:p>
    <w:p w14:paraId="20ADE971" w14:textId="77777777" w:rsidR="008A731B" w:rsidRDefault="008A731B" w:rsidP="008A731B">
      <w:r>
        <w:rPr>
          <w:noProof/>
        </w:rPr>
        <w:lastRenderedPageBreak/>
        <w:drawing>
          <wp:inline distT="0" distB="0" distL="0" distR="0" wp14:anchorId="567B2F6A" wp14:editId="4ED6E620">
            <wp:extent cx="5579745" cy="3409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40">
                      <a:extLst>
                        <a:ext uri="{28A0092B-C50C-407E-A947-70E740481C1C}">
                          <a14:useLocalDpi xmlns:a14="http://schemas.microsoft.com/office/drawing/2010/main" val="0"/>
                        </a:ext>
                      </a:extLst>
                    </a:blip>
                    <a:stretch>
                      <a:fillRect/>
                    </a:stretch>
                  </pic:blipFill>
                  <pic:spPr>
                    <a:xfrm>
                      <a:off x="0" y="0"/>
                      <a:ext cx="5579745" cy="3409315"/>
                    </a:xfrm>
                    <a:prstGeom prst="rect">
                      <a:avLst/>
                    </a:prstGeom>
                  </pic:spPr>
                </pic:pic>
              </a:graphicData>
            </a:graphic>
          </wp:inline>
        </w:drawing>
      </w:r>
    </w:p>
    <w:p w14:paraId="4AE15E14" w14:textId="77777777" w:rsidR="008A731B" w:rsidRDefault="008A731B" w:rsidP="008A731B">
      <w:r>
        <w:rPr>
          <w:noProof/>
        </w:rPr>
        <w:drawing>
          <wp:inline distT="0" distB="0" distL="0" distR="0" wp14:anchorId="254733B1" wp14:editId="3796CD84">
            <wp:extent cx="5579745" cy="22745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41">
                      <a:extLst>
                        <a:ext uri="{28A0092B-C50C-407E-A947-70E740481C1C}">
                          <a14:useLocalDpi xmlns:a14="http://schemas.microsoft.com/office/drawing/2010/main" val="0"/>
                        </a:ext>
                      </a:extLst>
                    </a:blip>
                    <a:stretch>
                      <a:fillRect/>
                    </a:stretch>
                  </pic:blipFill>
                  <pic:spPr>
                    <a:xfrm>
                      <a:off x="0" y="0"/>
                      <a:ext cx="5579745" cy="2274570"/>
                    </a:xfrm>
                    <a:prstGeom prst="rect">
                      <a:avLst/>
                    </a:prstGeom>
                  </pic:spPr>
                </pic:pic>
              </a:graphicData>
            </a:graphic>
          </wp:inline>
        </w:drawing>
      </w:r>
    </w:p>
    <w:p w14:paraId="42E310CA" w14:textId="77777777" w:rsidR="00982F53" w:rsidRDefault="00982F53" w:rsidP="008A731B">
      <w:r>
        <w:t>Los grupos pueden modificarse y borrarse. También pueden crearse nuevos grupos de usuario.</w:t>
      </w:r>
    </w:p>
    <w:p w14:paraId="1C07E1F6" w14:textId="77777777" w:rsidR="008A731B" w:rsidRDefault="008A731B" w:rsidP="008A731B">
      <w:r>
        <w:rPr>
          <w:noProof/>
        </w:rPr>
        <w:lastRenderedPageBreak/>
        <w:drawing>
          <wp:inline distT="0" distB="0" distL="0" distR="0" wp14:anchorId="2F570DFB" wp14:editId="39C02589">
            <wp:extent cx="5579745" cy="31832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42">
                      <a:extLst>
                        <a:ext uri="{28A0092B-C50C-407E-A947-70E740481C1C}">
                          <a14:useLocalDpi xmlns:a14="http://schemas.microsoft.com/office/drawing/2010/main" val="0"/>
                        </a:ext>
                      </a:extLst>
                    </a:blip>
                    <a:stretch>
                      <a:fillRect/>
                    </a:stretch>
                  </pic:blipFill>
                  <pic:spPr>
                    <a:xfrm>
                      <a:off x="0" y="0"/>
                      <a:ext cx="5579745" cy="3183255"/>
                    </a:xfrm>
                    <a:prstGeom prst="rect">
                      <a:avLst/>
                    </a:prstGeom>
                  </pic:spPr>
                </pic:pic>
              </a:graphicData>
            </a:graphic>
          </wp:inline>
        </w:drawing>
      </w:r>
    </w:p>
    <w:p w14:paraId="75746644" w14:textId="77777777" w:rsidR="008A731B" w:rsidRDefault="00982F53" w:rsidP="008A731B">
      <w:r>
        <w:t xml:space="preserve">En la parte inferior de la página los logros podrán </w:t>
      </w:r>
      <w:r w:rsidR="00AB7F21">
        <w:t xml:space="preserve">ser buscados o </w:t>
      </w:r>
      <w:r>
        <w:t>crearse.</w:t>
      </w:r>
    </w:p>
    <w:p w14:paraId="0D843EFC" w14:textId="77777777" w:rsidR="008A731B" w:rsidRPr="008A731B" w:rsidRDefault="008A731B" w:rsidP="008A731B">
      <w:r>
        <w:rPr>
          <w:noProof/>
        </w:rPr>
        <w:drawing>
          <wp:inline distT="0" distB="0" distL="0" distR="0" wp14:anchorId="1B6CB9F6" wp14:editId="3526C6E5">
            <wp:extent cx="5579745" cy="2546350"/>
            <wp:effectExtent l="0" t="0" r="0" b="0"/>
            <wp:docPr id="2096619393" name="Imagen 20966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3" name="4.JP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46350"/>
                    </a:xfrm>
                    <a:prstGeom prst="rect">
                      <a:avLst/>
                    </a:prstGeom>
                  </pic:spPr>
                </pic:pic>
              </a:graphicData>
            </a:graphic>
          </wp:inline>
        </w:drawing>
      </w:r>
    </w:p>
    <w:p w14:paraId="2570FBD3" w14:textId="77777777" w:rsidR="00AA1FC0" w:rsidRDefault="00AA1FC0" w:rsidP="00AA1FC0">
      <w:pPr>
        <w:pStyle w:val="Ttulo3"/>
      </w:pPr>
      <w:bookmarkStart w:id="137" w:name="_Toc536405322"/>
      <w:bookmarkStart w:id="138" w:name="_Toc536639710"/>
      <w:r>
        <w:t>Panel de Administrador</w:t>
      </w:r>
      <w:bookmarkEnd w:id="137"/>
      <w:bookmarkEnd w:id="138"/>
    </w:p>
    <w:p w14:paraId="7A79A2EB" w14:textId="77777777" w:rsidR="00B65402" w:rsidRPr="00B65402" w:rsidRDefault="00B65402" w:rsidP="00B65402">
      <w:r>
        <w:t>En esta página el administrador puede acceder a distintas funcionalidades exclusivas.</w:t>
      </w:r>
    </w:p>
    <w:p w14:paraId="276C0656" w14:textId="77777777" w:rsidR="00AA1FC0" w:rsidRPr="008A29A8" w:rsidRDefault="00AA1FC0" w:rsidP="00AA1FC0">
      <w:r>
        <w:rPr>
          <w:noProof/>
        </w:rPr>
        <w:drawing>
          <wp:inline distT="0" distB="0" distL="0" distR="0" wp14:anchorId="2BA8FF55" wp14:editId="0D5825F1">
            <wp:extent cx="5579745" cy="12103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JPG"/>
                    <pic:cNvPicPr/>
                  </pic:nvPicPr>
                  <pic:blipFill>
                    <a:blip r:embed="rId44">
                      <a:extLst>
                        <a:ext uri="{28A0092B-C50C-407E-A947-70E740481C1C}">
                          <a14:useLocalDpi xmlns:a14="http://schemas.microsoft.com/office/drawing/2010/main" val="0"/>
                        </a:ext>
                      </a:extLst>
                    </a:blip>
                    <a:stretch>
                      <a:fillRect/>
                    </a:stretch>
                  </pic:blipFill>
                  <pic:spPr>
                    <a:xfrm>
                      <a:off x="0" y="0"/>
                      <a:ext cx="5579745" cy="1210310"/>
                    </a:xfrm>
                    <a:prstGeom prst="rect">
                      <a:avLst/>
                    </a:prstGeom>
                  </pic:spPr>
                </pic:pic>
              </a:graphicData>
            </a:graphic>
          </wp:inline>
        </w:drawing>
      </w:r>
    </w:p>
    <w:p w14:paraId="763BD98C" w14:textId="77777777" w:rsidR="00AA1FC0" w:rsidRDefault="00B65402" w:rsidP="00AA1FC0">
      <w:pPr>
        <w:pStyle w:val="Ttulo3"/>
      </w:pPr>
      <w:bookmarkStart w:id="139" w:name="_Toc536639711"/>
      <w:r>
        <w:lastRenderedPageBreak/>
        <w:t>Administrar anunciantes</w:t>
      </w:r>
      <w:bookmarkEnd w:id="139"/>
    </w:p>
    <w:p w14:paraId="7115B48F" w14:textId="77777777" w:rsidR="00B65402" w:rsidRPr="00B65402" w:rsidRDefault="00B65402" w:rsidP="00B65402">
      <w:r>
        <w:t>Pulsando en Añadir anunciante o eliminar, visualizar, editar el anunciante que desea usando los iconos que se encuentran en la columna acción.</w:t>
      </w:r>
    </w:p>
    <w:p w14:paraId="68BCD6F2" w14:textId="77777777" w:rsidR="00AA1FC0" w:rsidRDefault="00AA1FC0" w:rsidP="00AA1FC0">
      <w:pPr>
        <w:ind w:firstLine="284"/>
      </w:pPr>
      <w:r>
        <w:rPr>
          <w:noProof/>
        </w:rPr>
        <w:drawing>
          <wp:inline distT="0" distB="0" distL="0" distR="0" wp14:anchorId="09B43BA9" wp14:editId="62618335">
            <wp:extent cx="2790967" cy="16965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stionAnunciantes.JPG"/>
                    <pic:cNvPicPr/>
                  </pic:nvPicPr>
                  <pic:blipFill>
                    <a:blip r:embed="rId45">
                      <a:extLst>
                        <a:ext uri="{28A0092B-C50C-407E-A947-70E740481C1C}">
                          <a14:useLocalDpi xmlns:a14="http://schemas.microsoft.com/office/drawing/2010/main" val="0"/>
                        </a:ext>
                      </a:extLst>
                    </a:blip>
                    <a:stretch>
                      <a:fillRect/>
                    </a:stretch>
                  </pic:blipFill>
                  <pic:spPr>
                    <a:xfrm>
                      <a:off x="0" y="0"/>
                      <a:ext cx="2825790" cy="1717752"/>
                    </a:xfrm>
                    <a:prstGeom prst="rect">
                      <a:avLst/>
                    </a:prstGeom>
                  </pic:spPr>
                </pic:pic>
              </a:graphicData>
            </a:graphic>
          </wp:inline>
        </w:drawing>
      </w:r>
    </w:p>
    <w:p w14:paraId="2F8EEBA4" w14:textId="77777777" w:rsidR="00AA1FC0" w:rsidRDefault="00AA1FC0" w:rsidP="00AA1FC0">
      <w:pPr>
        <w:ind w:firstLine="284"/>
      </w:pPr>
    </w:p>
    <w:p w14:paraId="18F2B15F" w14:textId="77777777" w:rsidR="00B65402" w:rsidRDefault="00B65402" w:rsidP="00B65402">
      <w:pPr>
        <w:pStyle w:val="Ttulo3"/>
      </w:pPr>
      <w:bookmarkStart w:id="140" w:name="_Toc536639712"/>
      <w:r>
        <w:t xml:space="preserve">Dar de alta </w:t>
      </w:r>
      <w:proofErr w:type="gramStart"/>
      <w:r>
        <w:t>evento anunciantes</w:t>
      </w:r>
      <w:bookmarkEnd w:id="140"/>
      <w:proofErr w:type="gramEnd"/>
    </w:p>
    <w:p w14:paraId="318B453B" w14:textId="77777777" w:rsidR="00B65402" w:rsidRPr="00B65402" w:rsidRDefault="00B65402" w:rsidP="00B65402">
      <w:r>
        <w:t>Crea evento de anunciante rellenando formulario, seleccionando anunciante existente y pulsando en “Crear”.</w:t>
      </w:r>
    </w:p>
    <w:p w14:paraId="46EBB95B" w14:textId="77777777" w:rsidR="008A731B" w:rsidRDefault="00B65402" w:rsidP="008A731B">
      <w:r>
        <w:rPr>
          <w:noProof/>
        </w:rPr>
        <w:drawing>
          <wp:inline distT="0" distB="0" distL="0" distR="0" wp14:anchorId="51F366AA" wp14:editId="01B65C81">
            <wp:extent cx="5579745" cy="3707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a evento.JPG"/>
                    <pic:cNvPicPr/>
                  </pic:nvPicPr>
                  <pic:blipFill>
                    <a:blip r:embed="rId46">
                      <a:extLst>
                        <a:ext uri="{28A0092B-C50C-407E-A947-70E740481C1C}">
                          <a14:useLocalDpi xmlns:a14="http://schemas.microsoft.com/office/drawing/2010/main" val="0"/>
                        </a:ext>
                      </a:extLst>
                    </a:blip>
                    <a:stretch>
                      <a:fillRect/>
                    </a:stretch>
                  </pic:blipFill>
                  <pic:spPr>
                    <a:xfrm>
                      <a:off x="0" y="0"/>
                      <a:ext cx="5579745" cy="3707765"/>
                    </a:xfrm>
                    <a:prstGeom prst="rect">
                      <a:avLst/>
                    </a:prstGeom>
                  </pic:spPr>
                </pic:pic>
              </a:graphicData>
            </a:graphic>
          </wp:inline>
        </w:drawing>
      </w:r>
    </w:p>
    <w:p w14:paraId="5C32B87D" w14:textId="77777777" w:rsidR="00B5661A" w:rsidRDefault="00B5661A" w:rsidP="008A731B"/>
    <w:p w14:paraId="20DC8AD9" w14:textId="77777777" w:rsidR="00894F50" w:rsidRDefault="00894F50" w:rsidP="008A731B"/>
    <w:p w14:paraId="47C76ED7" w14:textId="77777777" w:rsidR="00894F50" w:rsidRDefault="00894F50" w:rsidP="008A731B"/>
    <w:p w14:paraId="48F3F6F0" w14:textId="77777777" w:rsidR="00894F50" w:rsidRDefault="00894F50" w:rsidP="008A731B"/>
    <w:p w14:paraId="52551DF1" w14:textId="77777777" w:rsidR="00894F50" w:rsidRDefault="00894F50" w:rsidP="008A731B"/>
    <w:p w14:paraId="266A8EB4" w14:textId="77777777" w:rsidR="00B5661A" w:rsidRDefault="00B5661A" w:rsidP="008A731B"/>
    <w:p w14:paraId="60F1554C" w14:textId="77777777" w:rsidR="005702E3" w:rsidRDefault="005702E3" w:rsidP="005702E3">
      <w:pPr>
        <w:pStyle w:val="Ttulo1"/>
      </w:pPr>
      <w:bookmarkStart w:id="141" w:name="_Toc536639713"/>
      <w:r>
        <w:lastRenderedPageBreak/>
        <w:t>Resumen</w:t>
      </w:r>
      <w:bookmarkEnd w:id="141"/>
    </w:p>
    <w:p w14:paraId="25623082" w14:textId="77777777" w:rsidR="005702E3" w:rsidRDefault="005702E3" w:rsidP="005702E3">
      <w:pPr>
        <w:pStyle w:val="Ttulo2"/>
      </w:pPr>
      <w:bookmarkStart w:id="142" w:name="_Toc536639714"/>
      <w:r>
        <w:t>Entidades</w:t>
      </w:r>
      <w:bookmarkEnd w:id="142"/>
    </w:p>
    <w:p w14:paraId="42EBB448" w14:textId="77777777" w:rsidR="00FE5BFE" w:rsidRDefault="00FE5BFE" w:rsidP="00FE5BFE">
      <w:r>
        <w:t>En la siguiente tabla se muestran las entidades implementadas con sus respectivas CRUD:</w:t>
      </w:r>
    </w:p>
    <w:p w14:paraId="67700BD1" w14:textId="77777777" w:rsidR="002E6361" w:rsidRDefault="002E6361" w:rsidP="002E6361">
      <w:pPr>
        <w:pStyle w:val="Ttulo4"/>
      </w:pPr>
      <w:r>
        <w:t>TRATAMIENTO DE ENTIDADES</w:t>
      </w:r>
    </w:p>
    <w:tbl>
      <w:tblPr>
        <w:tblStyle w:val="Tablaconcuadrcula"/>
        <w:tblW w:w="0" w:type="auto"/>
        <w:tblLook w:val="04A0" w:firstRow="1" w:lastRow="0" w:firstColumn="1" w:lastColumn="0" w:noHBand="0" w:noVBand="1"/>
      </w:tblPr>
      <w:tblGrid>
        <w:gridCol w:w="1759"/>
        <w:gridCol w:w="1709"/>
        <w:gridCol w:w="1709"/>
        <w:gridCol w:w="1842"/>
        <w:gridCol w:w="1758"/>
      </w:tblGrid>
      <w:tr w:rsidR="002E6361" w14:paraId="2CE04807" w14:textId="77777777" w:rsidTr="006A6BD1">
        <w:tc>
          <w:tcPr>
            <w:tcW w:w="1785" w:type="dxa"/>
          </w:tcPr>
          <w:p w14:paraId="50822CB6" w14:textId="77777777" w:rsidR="002E6361" w:rsidRDefault="002E6361" w:rsidP="006A6BD1">
            <w:pPr>
              <w:ind w:firstLine="0"/>
            </w:pPr>
          </w:p>
        </w:tc>
        <w:tc>
          <w:tcPr>
            <w:tcW w:w="1785" w:type="dxa"/>
          </w:tcPr>
          <w:p w14:paraId="2CFA2F84" w14:textId="77777777" w:rsidR="002E6361" w:rsidRDefault="002E6361" w:rsidP="006A6BD1">
            <w:pPr>
              <w:ind w:firstLine="0"/>
              <w:jc w:val="center"/>
            </w:pPr>
            <w:r>
              <w:t>ALTA</w:t>
            </w:r>
          </w:p>
        </w:tc>
        <w:tc>
          <w:tcPr>
            <w:tcW w:w="1785" w:type="dxa"/>
          </w:tcPr>
          <w:p w14:paraId="14FD95ED" w14:textId="77777777" w:rsidR="002E6361" w:rsidRDefault="002E6361" w:rsidP="006A6BD1">
            <w:pPr>
              <w:ind w:firstLine="0"/>
              <w:jc w:val="center"/>
            </w:pPr>
            <w:r>
              <w:t>BAJA</w:t>
            </w:r>
          </w:p>
        </w:tc>
        <w:tc>
          <w:tcPr>
            <w:tcW w:w="1786" w:type="dxa"/>
          </w:tcPr>
          <w:p w14:paraId="5F6D56B3" w14:textId="77777777" w:rsidR="002E6361" w:rsidRDefault="002E6361" w:rsidP="006A6BD1">
            <w:pPr>
              <w:ind w:firstLine="0"/>
              <w:jc w:val="center"/>
            </w:pPr>
            <w:r>
              <w:t>MODIFICACIÓN</w:t>
            </w:r>
          </w:p>
        </w:tc>
        <w:tc>
          <w:tcPr>
            <w:tcW w:w="1786" w:type="dxa"/>
          </w:tcPr>
          <w:p w14:paraId="00A3F450" w14:textId="77777777" w:rsidR="002E6361" w:rsidRDefault="002E6361" w:rsidP="006A6BD1">
            <w:pPr>
              <w:ind w:firstLine="0"/>
              <w:jc w:val="center"/>
            </w:pPr>
            <w:r>
              <w:t>CONSULTA</w:t>
            </w:r>
          </w:p>
        </w:tc>
      </w:tr>
      <w:tr w:rsidR="002E6361" w14:paraId="6506A301" w14:textId="77777777" w:rsidTr="006A6BD1">
        <w:tc>
          <w:tcPr>
            <w:tcW w:w="1785" w:type="dxa"/>
          </w:tcPr>
          <w:p w14:paraId="3337F968" w14:textId="77777777" w:rsidR="002E6361" w:rsidRDefault="002E6361" w:rsidP="006A6BD1">
            <w:pPr>
              <w:ind w:firstLine="0"/>
            </w:pPr>
            <w:r>
              <w:t>Anunciante</w:t>
            </w:r>
          </w:p>
        </w:tc>
        <w:tc>
          <w:tcPr>
            <w:tcW w:w="1785" w:type="dxa"/>
          </w:tcPr>
          <w:p w14:paraId="0567C6FD" w14:textId="77777777" w:rsidR="002E6361" w:rsidRDefault="002E6361" w:rsidP="006A6BD1">
            <w:pPr>
              <w:ind w:firstLine="0"/>
              <w:jc w:val="center"/>
            </w:pPr>
            <w:r>
              <w:t>X</w:t>
            </w:r>
          </w:p>
        </w:tc>
        <w:tc>
          <w:tcPr>
            <w:tcW w:w="1785" w:type="dxa"/>
          </w:tcPr>
          <w:p w14:paraId="79499C94" w14:textId="77777777" w:rsidR="002E6361" w:rsidRDefault="002E6361" w:rsidP="006A6BD1">
            <w:pPr>
              <w:ind w:firstLine="0"/>
              <w:jc w:val="center"/>
            </w:pPr>
            <w:r>
              <w:t>X</w:t>
            </w:r>
          </w:p>
        </w:tc>
        <w:tc>
          <w:tcPr>
            <w:tcW w:w="1786" w:type="dxa"/>
          </w:tcPr>
          <w:p w14:paraId="1808D8F6" w14:textId="77777777" w:rsidR="002E6361" w:rsidRDefault="002E6361" w:rsidP="006A6BD1">
            <w:pPr>
              <w:ind w:firstLine="0"/>
              <w:jc w:val="center"/>
            </w:pPr>
            <w:r>
              <w:t>X</w:t>
            </w:r>
          </w:p>
        </w:tc>
        <w:tc>
          <w:tcPr>
            <w:tcW w:w="1786" w:type="dxa"/>
          </w:tcPr>
          <w:p w14:paraId="2678028D" w14:textId="77777777" w:rsidR="002E6361" w:rsidRDefault="002E6361" w:rsidP="006A6BD1">
            <w:pPr>
              <w:ind w:firstLine="0"/>
              <w:jc w:val="center"/>
            </w:pPr>
            <w:r>
              <w:t xml:space="preserve">X </w:t>
            </w:r>
            <w:proofErr w:type="spellStart"/>
            <w:r>
              <w:t>X</w:t>
            </w:r>
            <w:proofErr w:type="spellEnd"/>
          </w:p>
        </w:tc>
      </w:tr>
      <w:tr w:rsidR="002E6361" w14:paraId="6F649153" w14:textId="77777777" w:rsidTr="006A6BD1">
        <w:tc>
          <w:tcPr>
            <w:tcW w:w="1785" w:type="dxa"/>
          </w:tcPr>
          <w:p w14:paraId="4AA837A7" w14:textId="77777777" w:rsidR="002E6361" w:rsidRDefault="002E6361" w:rsidP="006A6BD1">
            <w:pPr>
              <w:ind w:firstLine="0"/>
            </w:pPr>
            <w:r>
              <w:t>Comentario</w:t>
            </w:r>
          </w:p>
        </w:tc>
        <w:tc>
          <w:tcPr>
            <w:tcW w:w="1785" w:type="dxa"/>
          </w:tcPr>
          <w:p w14:paraId="326BD6CA" w14:textId="77777777" w:rsidR="002E6361" w:rsidRDefault="002E6361" w:rsidP="006A6BD1">
            <w:pPr>
              <w:ind w:firstLine="0"/>
              <w:jc w:val="center"/>
            </w:pPr>
            <w:r>
              <w:t>X</w:t>
            </w:r>
          </w:p>
        </w:tc>
        <w:tc>
          <w:tcPr>
            <w:tcW w:w="1785" w:type="dxa"/>
          </w:tcPr>
          <w:p w14:paraId="6E1BC40B" w14:textId="77777777" w:rsidR="002E6361" w:rsidRDefault="002E6361" w:rsidP="006A6BD1">
            <w:pPr>
              <w:ind w:firstLine="0"/>
              <w:jc w:val="center"/>
            </w:pPr>
            <w:r>
              <w:t>X</w:t>
            </w:r>
          </w:p>
        </w:tc>
        <w:tc>
          <w:tcPr>
            <w:tcW w:w="1786" w:type="dxa"/>
          </w:tcPr>
          <w:p w14:paraId="3A3CD0D5" w14:textId="77777777" w:rsidR="002E6361" w:rsidRDefault="002E6361" w:rsidP="006A6BD1">
            <w:pPr>
              <w:ind w:firstLine="0"/>
              <w:jc w:val="center"/>
            </w:pPr>
            <w:r>
              <w:t>X</w:t>
            </w:r>
          </w:p>
        </w:tc>
        <w:tc>
          <w:tcPr>
            <w:tcW w:w="1786" w:type="dxa"/>
          </w:tcPr>
          <w:p w14:paraId="4A245884" w14:textId="77777777" w:rsidR="002E6361" w:rsidRDefault="002E6361" w:rsidP="006A6BD1">
            <w:pPr>
              <w:ind w:firstLine="0"/>
              <w:jc w:val="center"/>
            </w:pPr>
            <w:r>
              <w:t>X</w:t>
            </w:r>
          </w:p>
        </w:tc>
      </w:tr>
      <w:tr w:rsidR="002E6361" w14:paraId="3FC88B7D" w14:textId="77777777" w:rsidTr="006A6BD1">
        <w:tc>
          <w:tcPr>
            <w:tcW w:w="1785" w:type="dxa"/>
          </w:tcPr>
          <w:p w14:paraId="00280109" w14:textId="77777777" w:rsidR="002E6361" w:rsidRDefault="002E6361" w:rsidP="006A6BD1">
            <w:pPr>
              <w:ind w:firstLine="0"/>
            </w:pPr>
            <w:r>
              <w:t>Evento</w:t>
            </w:r>
          </w:p>
        </w:tc>
        <w:tc>
          <w:tcPr>
            <w:tcW w:w="1785" w:type="dxa"/>
          </w:tcPr>
          <w:p w14:paraId="19BC6EB1" w14:textId="77777777" w:rsidR="002E6361" w:rsidRDefault="002E6361" w:rsidP="006A6BD1">
            <w:pPr>
              <w:ind w:firstLine="0"/>
              <w:jc w:val="center"/>
            </w:pPr>
            <w:r>
              <w:t xml:space="preserve">X </w:t>
            </w:r>
            <w:proofErr w:type="spellStart"/>
            <w:r>
              <w:t>X</w:t>
            </w:r>
            <w:proofErr w:type="spellEnd"/>
          </w:p>
        </w:tc>
        <w:tc>
          <w:tcPr>
            <w:tcW w:w="1785" w:type="dxa"/>
          </w:tcPr>
          <w:p w14:paraId="6CEF4D86" w14:textId="77777777" w:rsidR="002E6361" w:rsidRDefault="002E6361" w:rsidP="006A6BD1">
            <w:pPr>
              <w:ind w:firstLine="0"/>
              <w:jc w:val="center"/>
            </w:pPr>
            <w:r>
              <w:t>X</w:t>
            </w:r>
          </w:p>
        </w:tc>
        <w:tc>
          <w:tcPr>
            <w:tcW w:w="1786" w:type="dxa"/>
          </w:tcPr>
          <w:p w14:paraId="337DF1FE" w14:textId="77777777" w:rsidR="002E6361" w:rsidRDefault="002E6361" w:rsidP="006A6BD1">
            <w:pPr>
              <w:ind w:firstLine="0"/>
              <w:jc w:val="center"/>
            </w:pPr>
            <w:r>
              <w:t>X</w:t>
            </w:r>
          </w:p>
        </w:tc>
        <w:tc>
          <w:tcPr>
            <w:tcW w:w="1786" w:type="dxa"/>
          </w:tcPr>
          <w:p w14:paraId="01B960F0" w14:textId="77777777" w:rsidR="002E6361" w:rsidRDefault="002E6361" w:rsidP="006A6BD1">
            <w:pPr>
              <w:ind w:firstLine="0"/>
              <w:jc w:val="center"/>
            </w:pPr>
            <w:r>
              <w:t xml:space="preserve">X </w:t>
            </w:r>
            <w:proofErr w:type="spellStart"/>
            <w:r>
              <w:t>X</w:t>
            </w:r>
            <w:proofErr w:type="spellEnd"/>
            <w:r>
              <w:t xml:space="preserve"> X </w:t>
            </w:r>
            <w:proofErr w:type="spellStart"/>
            <w:r>
              <w:t>X</w:t>
            </w:r>
            <w:proofErr w:type="spellEnd"/>
          </w:p>
        </w:tc>
      </w:tr>
      <w:tr w:rsidR="002E6361" w14:paraId="72B80E9B" w14:textId="77777777" w:rsidTr="006A6BD1">
        <w:tc>
          <w:tcPr>
            <w:tcW w:w="1785" w:type="dxa"/>
          </w:tcPr>
          <w:p w14:paraId="0B9C0C03" w14:textId="77777777" w:rsidR="002E6361" w:rsidRDefault="002E6361" w:rsidP="006A6BD1">
            <w:pPr>
              <w:ind w:firstLine="0"/>
            </w:pPr>
            <w:r>
              <w:t>Galería</w:t>
            </w:r>
          </w:p>
        </w:tc>
        <w:tc>
          <w:tcPr>
            <w:tcW w:w="1785" w:type="dxa"/>
          </w:tcPr>
          <w:p w14:paraId="7C859226" w14:textId="77777777" w:rsidR="002E6361" w:rsidRDefault="002E6361" w:rsidP="006A6BD1">
            <w:pPr>
              <w:ind w:firstLine="0"/>
              <w:jc w:val="center"/>
            </w:pPr>
            <w:r>
              <w:t>X</w:t>
            </w:r>
          </w:p>
        </w:tc>
        <w:tc>
          <w:tcPr>
            <w:tcW w:w="1785" w:type="dxa"/>
          </w:tcPr>
          <w:p w14:paraId="2B44AB73" w14:textId="77777777" w:rsidR="002E6361" w:rsidRDefault="002E6361" w:rsidP="006A6BD1">
            <w:pPr>
              <w:ind w:firstLine="0"/>
              <w:jc w:val="center"/>
            </w:pPr>
            <w:r>
              <w:t>X</w:t>
            </w:r>
          </w:p>
        </w:tc>
        <w:tc>
          <w:tcPr>
            <w:tcW w:w="1786" w:type="dxa"/>
          </w:tcPr>
          <w:p w14:paraId="04722722" w14:textId="77777777" w:rsidR="002E6361" w:rsidRDefault="002E6361" w:rsidP="006A6BD1">
            <w:pPr>
              <w:ind w:firstLine="0"/>
              <w:jc w:val="center"/>
            </w:pPr>
            <w:r>
              <w:t>X</w:t>
            </w:r>
          </w:p>
        </w:tc>
        <w:tc>
          <w:tcPr>
            <w:tcW w:w="1786" w:type="dxa"/>
          </w:tcPr>
          <w:p w14:paraId="2A53FA5A" w14:textId="77777777" w:rsidR="002E6361" w:rsidRDefault="002E6361" w:rsidP="006A6BD1">
            <w:pPr>
              <w:ind w:firstLine="0"/>
              <w:jc w:val="center"/>
            </w:pPr>
            <w:r>
              <w:t>X</w:t>
            </w:r>
          </w:p>
        </w:tc>
      </w:tr>
      <w:tr w:rsidR="002E6361" w14:paraId="61DF982E" w14:textId="77777777" w:rsidTr="006A6BD1">
        <w:tc>
          <w:tcPr>
            <w:tcW w:w="1785" w:type="dxa"/>
          </w:tcPr>
          <w:p w14:paraId="1A154E31" w14:textId="77777777" w:rsidR="002E6361" w:rsidRDefault="002E6361" w:rsidP="006A6BD1">
            <w:pPr>
              <w:ind w:firstLine="0"/>
            </w:pPr>
            <w:r>
              <w:t>Grupo</w:t>
            </w:r>
          </w:p>
        </w:tc>
        <w:tc>
          <w:tcPr>
            <w:tcW w:w="1785" w:type="dxa"/>
          </w:tcPr>
          <w:p w14:paraId="3E656745" w14:textId="77777777" w:rsidR="002E6361" w:rsidRDefault="002E6361" w:rsidP="006A6BD1">
            <w:pPr>
              <w:ind w:firstLine="0"/>
              <w:jc w:val="center"/>
            </w:pPr>
            <w:r>
              <w:t>X</w:t>
            </w:r>
          </w:p>
        </w:tc>
        <w:tc>
          <w:tcPr>
            <w:tcW w:w="1785" w:type="dxa"/>
          </w:tcPr>
          <w:p w14:paraId="5337A81E" w14:textId="77777777" w:rsidR="002E6361" w:rsidRDefault="002E6361" w:rsidP="006A6BD1">
            <w:pPr>
              <w:ind w:firstLine="0"/>
              <w:jc w:val="center"/>
            </w:pPr>
            <w:r>
              <w:t>X</w:t>
            </w:r>
          </w:p>
        </w:tc>
        <w:tc>
          <w:tcPr>
            <w:tcW w:w="1786" w:type="dxa"/>
          </w:tcPr>
          <w:p w14:paraId="19396FE0" w14:textId="77777777" w:rsidR="002E6361" w:rsidRDefault="002E6361" w:rsidP="006A6BD1">
            <w:pPr>
              <w:ind w:firstLine="0"/>
              <w:jc w:val="center"/>
            </w:pPr>
            <w:r>
              <w:t>X</w:t>
            </w:r>
          </w:p>
        </w:tc>
        <w:tc>
          <w:tcPr>
            <w:tcW w:w="1786" w:type="dxa"/>
          </w:tcPr>
          <w:p w14:paraId="4B85AA35" w14:textId="77777777" w:rsidR="002E6361" w:rsidRDefault="002E6361" w:rsidP="006A6BD1">
            <w:pPr>
              <w:ind w:firstLine="0"/>
              <w:jc w:val="center"/>
            </w:pPr>
            <w:r>
              <w:t xml:space="preserve">X </w:t>
            </w:r>
            <w:proofErr w:type="spellStart"/>
            <w:r>
              <w:t>X</w:t>
            </w:r>
            <w:proofErr w:type="spellEnd"/>
            <w:r>
              <w:t xml:space="preserve"> </w:t>
            </w:r>
            <w:proofErr w:type="spellStart"/>
            <w:r>
              <w:t>X</w:t>
            </w:r>
            <w:proofErr w:type="spellEnd"/>
          </w:p>
        </w:tc>
      </w:tr>
      <w:tr w:rsidR="002E6361" w14:paraId="72C26672" w14:textId="77777777" w:rsidTr="006A6BD1">
        <w:tc>
          <w:tcPr>
            <w:tcW w:w="1785" w:type="dxa"/>
          </w:tcPr>
          <w:p w14:paraId="59DE1040" w14:textId="77777777" w:rsidR="002E6361" w:rsidRDefault="002E6361" w:rsidP="006A6BD1">
            <w:pPr>
              <w:ind w:firstLine="0"/>
            </w:pPr>
            <w:r>
              <w:t>Localización</w:t>
            </w:r>
          </w:p>
        </w:tc>
        <w:tc>
          <w:tcPr>
            <w:tcW w:w="1785" w:type="dxa"/>
          </w:tcPr>
          <w:p w14:paraId="37224489" w14:textId="77777777" w:rsidR="002E6361" w:rsidRDefault="002E6361" w:rsidP="006A6BD1">
            <w:pPr>
              <w:ind w:firstLine="0"/>
              <w:jc w:val="center"/>
            </w:pPr>
            <w:r>
              <w:t xml:space="preserve">X </w:t>
            </w:r>
            <w:proofErr w:type="spellStart"/>
            <w:r>
              <w:t>X</w:t>
            </w:r>
            <w:proofErr w:type="spellEnd"/>
          </w:p>
        </w:tc>
        <w:tc>
          <w:tcPr>
            <w:tcW w:w="1785" w:type="dxa"/>
          </w:tcPr>
          <w:p w14:paraId="38AC1B14" w14:textId="77777777" w:rsidR="002E6361" w:rsidRDefault="002E6361" w:rsidP="006A6BD1">
            <w:pPr>
              <w:ind w:firstLine="0"/>
              <w:jc w:val="center"/>
            </w:pPr>
            <w:r>
              <w:t xml:space="preserve">X </w:t>
            </w:r>
            <w:proofErr w:type="spellStart"/>
            <w:r>
              <w:t>X</w:t>
            </w:r>
            <w:proofErr w:type="spellEnd"/>
          </w:p>
        </w:tc>
        <w:tc>
          <w:tcPr>
            <w:tcW w:w="1786" w:type="dxa"/>
          </w:tcPr>
          <w:p w14:paraId="3D97A9E7" w14:textId="77777777" w:rsidR="002E6361" w:rsidRDefault="002E6361" w:rsidP="006A6BD1">
            <w:pPr>
              <w:ind w:firstLine="0"/>
              <w:jc w:val="center"/>
            </w:pPr>
            <w:r>
              <w:t>X</w:t>
            </w:r>
          </w:p>
        </w:tc>
        <w:tc>
          <w:tcPr>
            <w:tcW w:w="1786" w:type="dxa"/>
          </w:tcPr>
          <w:p w14:paraId="7E5DE260" w14:textId="77777777" w:rsidR="002E6361" w:rsidRDefault="002E6361" w:rsidP="006A6BD1">
            <w:pPr>
              <w:ind w:firstLine="0"/>
              <w:jc w:val="center"/>
            </w:pPr>
            <w:r>
              <w:t xml:space="preserve">X </w:t>
            </w:r>
            <w:proofErr w:type="spellStart"/>
            <w:r>
              <w:t>X</w:t>
            </w:r>
            <w:proofErr w:type="spellEnd"/>
          </w:p>
        </w:tc>
      </w:tr>
      <w:tr w:rsidR="002E6361" w14:paraId="6E61EAD3" w14:textId="77777777" w:rsidTr="006A6BD1">
        <w:tc>
          <w:tcPr>
            <w:tcW w:w="1785" w:type="dxa"/>
          </w:tcPr>
          <w:p w14:paraId="26E12112" w14:textId="77777777" w:rsidR="002E6361" w:rsidRDefault="002E6361" w:rsidP="006A6BD1">
            <w:pPr>
              <w:ind w:firstLine="0"/>
            </w:pPr>
            <w:r>
              <w:t>Logro</w:t>
            </w:r>
          </w:p>
        </w:tc>
        <w:tc>
          <w:tcPr>
            <w:tcW w:w="1785" w:type="dxa"/>
          </w:tcPr>
          <w:p w14:paraId="25BE7A8B" w14:textId="77777777" w:rsidR="002E6361" w:rsidRDefault="002E6361" w:rsidP="006A6BD1">
            <w:pPr>
              <w:ind w:firstLine="0"/>
              <w:jc w:val="center"/>
            </w:pPr>
            <w:r>
              <w:t>X</w:t>
            </w:r>
          </w:p>
        </w:tc>
        <w:tc>
          <w:tcPr>
            <w:tcW w:w="1785" w:type="dxa"/>
          </w:tcPr>
          <w:p w14:paraId="176FF985" w14:textId="77777777" w:rsidR="002E6361" w:rsidRDefault="002E6361" w:rsidP="006A6BD1">
            <w:pPr>
              <w:ind w:firstLine="0"/>
              <w:jc w:val="center"/>
            </w:pPr>
            <w:r>
              <w:t>X</w:t>
            </w:r>
          </w:p>
        </w:tc>
        <w:tc>
          <w:tcPr>
            <w:tcW w:w="1786" w:type="dxa"/>
          </w:tcPr>
          <w:p w14:paraId="3DC420AF" w14:textId="77777777" w:rsidR="002E6361" w:rsidRDefault="002E6361" w:rsidP="006A6BD1">
            <w:pPr>
              <w:ind w:firstLine="0"/>
              <w:jc w:val="center"/>
            </w:pPr>
            <w:r>
              <w:t>X</w:t>
            </w:r>
          </w:p>
        </w:tc>
        <w:tc>
          <w:tcPr>
            <w:tcW w:w="1786" w:type="dxa"/>
          </w:tcPr>
          <w:p w14:paraId="2826AA59" w14:textId="77777777" w:rsidR="002E6361" w:rsidRDefault="002E6361" w:rsidP="006A6BD1">
            <w:pPr>
              <w:ind w:firstLine="0"/>
              <w:jc w:val="center"/>
            </w:pPr>
            <w:r>
              <w:t>X</w:t>
            </w:r>
          </w:p>
        </w:tc>
      </w:tr>
      <w:tr w:rsidR="002E6361" w14:paraId="4B11DF68" w14:textId="77777777" w:rsidTr="006A6BD1">
        <w:tc>
          <w:tcPr>
            <w:tcW w:w="1785" w:type="dxa"/>
          </w:tcPr>
          <w:p w14:paraId="3D7AA055" w14:textId="77777777" w:rsidR="002E6361" w:rsidRDefault="002E6361" w:rsidP="006A6BD1">
            <w:pPr>
              <w:ind w:firstLine="0"/>
            </w:pPr>
            <w:r>
              <w:t>Usuario</w:t>
            </w:r>
          </w:p>
        </w:tc>
        <w:tc>
          <w:tcPr>
            <w:tcW w:w="1785" w:type="dxa"/>
          </w:tcPr>
          <w:p w14:paraId="2465A423" w14:textId="77777777" w:rsidR="002E6361" w:rsidRDefault="002E6361" w:rsidP="006A6BD1">
            <w:pPr>
              <w:ind w:firstLine="0"/>
              <w:jc w:val="center"/>
            </w:pPr>
            <w:r>
              <w:t>X</w:t>
            </w:r>
          </w:p>
        </w:tc>
        <w:tc>
          <w:tcPr>
            <w:tcW w:w="1785" w:type="dxa"/>
          </w:tcPr>
          <w:p w14:paraId="6A56A296" w14:textId="77777777" w:rsidR="002E6361" w:rsidRDefault="002E6361" w:rsidP="006A6BD1">
            <w:pPr>
              <w:ind w:firstLine="0"/>
              <w:jc w:val="center"/>
            </w:pPr>
            <w:r>
              <w:t>X</w:t>
            </w:r>
          </w:p>
        </w:tc>
        <w:tc>
          <w:tcPr>
            <w:tcW w:w="1786" w:type="dxa"/>
          </w:tcPr>
          <w:p w14:paraId="18A84676" w14:textId="77777777" w:rsidR="002E6361" w:rsidRDefault="002E6361" w:rsidP="006A6BD1">
            <w:pPr>
              <w:ind w:firstLine="0"/>
              <w:jc w:val="center"/>
            </w:pPr>
            <w:r>
              <w:t>X</w:t>
            </w:r>
          </w:p>
        </w:tc>
        <w:tc>
          <w:tcPr>
            <w:tcW w:w="1786" w:type="dxa"/>
          </w:tcPr>
          <w:p w14:paraId="0AA3DAE9" w14:textId="77777777" w:rsidR="002E6361" w:rsidRDefault="002E6361" w:rsidP="006A6BD1">
            <w:pPr>
              <w:ind w:firstLine="0"/>
              <w:jc w:val="center"/>
            </w:pPr>
            <w:r>
              <w:t xml:space="preserve">X </w:t>
            </w:r>
            <w:proofErr w:type="spellStart"/>
            <w:r>
              <w:t>X</w:t>
            </w:r>
            <w:proofErr w:type="spellEnd"/>
          </w:p>
        </w:tc>
      </w:tr>
    </w:tbl>
    <w:p w14:paraId="07B46C8E" w14:textId="77777777" w:rsidR="002E6361" w:rsidRDefault="002E6361" w:rsidP="002E6361">
      <w:pPr>
        <w:ind w:firstLine="0"/>
      </w:pPr>
    </w:p>
    <w:p w14:paraId="2FB539E9" w14:textId="77777777" w:rsidR="002E6361" w:rsidRDefault="002E6361" w:rsidP="002E6361">
      <w:pPr>
        <w:pStyle w:val="Ttulo4"/>
      </w:pPr>
      <w:r>
        <w:t>PUNTOS DE LA APLICACIÓN EN DONDE SE MANIPULAN ENTIDADES</w:t>
      </w:r>
    </w:p>
    <w:p w14:paraId="567B6D92" w14:textId="77777777" w:rsidR="002E6361" w:rsidRPr="00B8134F" w:rsidRDefault="002E6361" w:rsidP="002E6361"/>
    <w:p w14:paraId="58275048" w14:textId="77777777" w:rsidR="002E6361" w:rsidRDefault="002E6361" w:rsidP="00480726">
      <w:pPr>
        <w:pStyle w:val="Prrafodelista"/>
        <w:numPr>
          <w:ilvl w:val="0"/>
          <w:numId w:val="10"/>
        </w:numPr>
      </w:pPr>
      <w:r>
        <w:t>ANUNCIANTE</w:t>
      </w:r>
    </w:p>
    <w:p w14:paraId="773FB69D" w14:textId="77777777" w:rsidR="002E6361" w:rsidRDefault="002E6361" w:rsidP="00480726">
      <w:pPr>
        <w:pStyle w:val="Prrafodelista"/>
        <w:numPr>
          <w:ilvl w:val="1"/>
          <w:numId w:val="10"/>
        </w:numPr>
      </w:pPr>
      <w:r>
        <w:t>ALTA</w:t>
      </w:r>
    </w:p>
    <w:p w14:paraId="624DAAC8" w14:textId="77777777" w:rsidR="002E6361" w:rsidRDefault="002E6361" w:rsidP="00480726">
      <w:pPr>
        <w:pStyle w:val="Prrafodelista"/>
        <w:numPr>
          <w:ilvl w:val="2"/>
          <w:numId w:val="10"/>
        </w:numPr>
      </w:pPr>
      <w:r>
        <w:t xml:space="preserve">Localización: </w:t>
      </w:r>
    </w:p>
    <w:p w14:paraId="589D9D56" w14:textId="77777777" w:rsidR="002E6361" w:rsidRDefault="002E6361" w:rsidP="00480726">
      <w:pPr>
        <w:pStyle w:val="Prrafodelista"/>
        <w:numPr>
          <w:ilvl w:val="2"/>
          <w:numId w:val="10"/>
        </w:numPr>
      </w:pPr>
      <w:r>
        <w:t>Descripción:</w:t>
      </w:r>
    </w:p>
    <w:p w14:paraId="31A9CE8D" w14:textId="77777777" w:rsidR="002E6361" w:rsidRDefault="002E6361" w:rsidP="00480726">
      <w:pPr>
        <w:pStyle w:val="Prrafodelista"/>
        <w:numPr>
          <w:ilvl w:val="2"/>
          <w:numId w:val="10"/>
        </w:numPr>
      </w:pPr>
      <w:r>
        <w:t>Caso de uso:</w:t>
      </w:r>
    </w:p>
    <w:p w14:paraId="5A65B6B0" w14:textId="77777777" w:rsidR="002E6361" w:rsidRDefault="002E6361" w:rsidP="00480726">
      <w:pPr>
        <w:pStyle w:val="Prrafodelista"/>
        <w:numPr>
          <w:ilvl w:val="1"/>
          <w:numId w:val="10"/>
        </w:numPr>
      </w:pPr>
      <w:r>
        <w:t>BAJA</w:t>
      </w:r>
    </w:p>
    <w:p w14:paraId="0B1E5203" w14:textId="77777777" w:rsidR="002E6361" w:rsidRDefault="002E6361" w:rsidP="00480726">
      <w:pPr>
        <w:pStyle w:val="Prrafodelista"/>
        <w:numPr>
          <w:ilvl w:val="2"/>
          <w:numId w:val="10"/>
        </w:numPr>
      </w:pPr>
      <w:r>
        <w:t>Localización:</w:t>
      </w:r>
    </w:p>
    <w:p w14:paraId="253CE8ED" w14:textId="77777777" w:rsidR="002E6361" w:rsidRDefault="002E6361" w:rsidP="00480726">
      <w:pPr>
        <w:pStyle w:val="Prrafodelista"/>
        <w:numPr>
          <w:ilvl w:val="2"/>
          <w:numId w:val="10"/>
        </w:numPr>
      </w:pPr>
      <w:r>
        <w:t>Descripción:</w:t>
      </w:r>
    </w:p>
    <w:p w14:paraId="2CC0898A" w14:textId="77777777" w:rsidR="002E6361" w:rsidRDefault="002E6361" w:rsidP="00480726">
      <w:pPr>
        <w:pStyle w:val="Prrafodelista"/>
        <w:numPr>
          <w:ilvl w:val="2"/>
          <w:numId w:val="10"/>
        </w:numPr>
      </w:pPr>
      <w:r>
        <w:t>Caso de uso:</w:t>
      </w:r>
    </w:p>
    <w:p w14:paraId="71694ADF" w14:textId="77777777" w:rsidR="002E6361" w:rsidRDefault="002E6361" w:rsidP="00480726">
      <w:pPr>
        <w:pStyle w:val="Prrafodelista"/>
        <w:numPr>
          <w:ilvl w:val="1"/>
          <w:numId w:val="10"/>
        </w:numPr>
      </w:pPr>
      <w:r>
        <w:t>MODIFICACIÓN</w:t>
      </w:r>
    </w:p>
    <w:p w14:paraId="6F6A41BF" w14:textId="77777777" w:rsidR="002E6361" w:rsidRDefault="002E6361" w:rsidP="00480726">
      <w:pPr>
        <w:pStyle w:val="Prrafodelista"/>
        <w:numPr>
          <w:ilvl w:val="2"/>
          <w:numId w:val="10"/>
        </w:numPr>
      </w:pPr>
      <w:r>
        <w:t>Localización:</w:t>
      </w:r>
    </w:p>
    <w:p w14:paraId="5A693C96" w14:textId="77777777" w:rsidR="002E6361" w:rsidRDefault="002E6361" w:rsidP="00480726">
      <w:pPr>
        <w:pStyle w:val="Prrafodelista"/>
        <w:numPr>
          <w:ilvl w:val="2"/>
          <w:numId w:val="10"/>
        </w:numPr>
      </w:pPr>
      <w:r>
        <w:t>Descripción:</w:t>
      </w:r>
    </w:p>
    <w:p w14:paraId="12463E9B" w14:textId="77777777" w:rsidR="002E6361" w:rsidRDefault="002E6361" w:rsidP="00480726">
      <w:pPr>
        <w:pStyle w:val="Prrafodelista"/>
        <w:numPr>
          <w:ilvl w:val="2"/>
          <w:numId w:val="10"/>
        </w:numPr>
      </w:pPr>
      <w:r>
        <w:t>Caso de uso:</w:t>
      </w:r>
    </w:p>
    <w:p w14:paraId="2BDC7A4E" w14:textId="77777777" w:rsidR="002E6361" w:rsidRDefault="002E6361" w:rsidP="00480726">
      <w:pPr>
        <w:pStyle w:val="Prrafodelista"/>
        <w:numPr>
          <w:ilvl w:val="1"/>
          <w:numId w:val="10"/>
        </w:numPr>
      </w:pPr>
      <w:r>
        <w:t>CONSULTA 1</w:t>
      </w:r>
    </w:p>
    <w:p w14:paraId="444CCC71" w14:textId="77777777" w:rsidR="002E6361" w:rsidRDefault="002E6361" w:rsidP="00480726">
      <w:pPr>
        <w:pStyle w:val="Prrafodelista"/>
        <w:numPr>
          <w:ilvl w:val="2"/>
          <w:numId w:val="10"/>
        </w:numPr>
      </w:pPr>
      <w:r>
        <w:t>Localización:</w:t>
      </w:r>
    </w:p>
    <w:p w14:paraId="514BD72D" w14:textId="77777777" w:rsidR="002E6361" w:rsidRDefault="002E6361" w:rsidP="00480726">
      <w:pPr>
        <w:pStyle w:val="Prrafodelista"/>
        <w:numPr>
          <w:ilvl w:val="2"/>
          <w:numId w:val="10"/>
        </w:numPr>
      </w:pPr>
      <w:r>
        <w:t>Descripción:</w:t>
      </w:r>
    </w:p>
    <w:p w14:paraId="658AC82A" w14:textId="77777777" w:rsidR="002E6361" w:rsidRDefault="002E6361" w:rsidP="00480726">
      <w:pPr>
        <w:pStyle w:val="Prrafodelista"/>
        <w:numPr>
          <w:ilvl w:val="2"/>
          <w:numId w:val="10"/>
        </w:numPr>
      </w:pPr>
      <w:r>
        <w:t>Caso de uso:</w:t>
      </w:r>
    </w:p>
    <w:p w14:paraId="182DE5E7" w14:textId="77777777" w:rsidR="002E6361" w:rsidRDefault="002E6361" w:rsidP="00480726">
      <w:pPr>
        <w:pStyle w:val="Prrafodelista"/>
        <w:numPr>
          <w:ilvl w:val="1"/>
          <w:numId w:val="10"/>
        </w:numPr>
      </w:pPr>
      <w:r>
        <w:t>CONSULTA 2</w:t>
      </w:r>
    </w:p>
    <w:p w14:paraId="33D97EF3" w14:textId="77777777" w:rsidR="002E6361" w:rsidRDefault="002E6361" w:rsidP="00480726">
      <w:pPr>
        <w:pStyle w:val="Prrafodelista"/>
        <w:numPr>
          <w:ilvl w:val="2"/>
          <w:numId w:val="10"/>
        </w:numPr>
      </w:pPr>
      <w:r>
        <w:t>Localización:</w:t>
      </w:r>
    </w:p>
    <w:p w14:paraId="39E7F450" w14:textId="77777777" w:rsidR="002E6361" w:rsidRDefault="002E6361" w:rsidP="00480726">
      <w:pPr>
        <w:pStyle w:val="Prrafodelista"/>
        <w:numPr>
          <w:ilvl w:val="2"/>
          <w:numId w:val="10"/>
        </w:numPr>
      </w:pPr>
      <w:r>
        <w:t>Descripción:</w:t>
      </w:r>
    </w:p>
    <w:p w14:paraId="12947835" w14:textId="77777777" w:rsidR="002E6361" w:rsidRDefault="002E6361" w:rsidP="00480726">
      <w:pPr>
        <w:pStyle w:val="Prrafodelista"/>
        <w:numPr>
          <w:ilvl w:val="2"/>
          <w:numId w:val="10"/>
        </w:numPr>
      </w:pPr>
      <w:r>
        <w:t>Caso de uso:</w:t>
      </w:r>
    </w:p>
    <w:p w14:paraId="64D4463E" w14:textId="77777777" w:rsidR="002E6361" w:rsidRDefault="002E6361" w:rsidP="00480726">
      <w:pPr>
        <w:pStyle w:val="Prrafodelista"/>
        <w:numPr>
          <w:ilvl w:val="0"/>
          <w:numId w:val="10"/>
        </w:numPr>
      </w:pPr>
      <w:r>
        <w:t>COMENTARIO</w:t>
      </w:r>
    </w:p>
    <w:p w14:paraId="3E97B32E" w14:textId="77777777" w:rsidR="002E6361" w:rsidRDefault="002E6361" w:rsidP="00480726">
      <w:pPr>
        <w:pStyle w:val="Prrafodelista"/>
        <w:numPr>
          <w:ilvl w:val="1"/>
          <w:numId w:val="10"/>
        </w:numPr>
      </w:pPr>
      <w:r>
        <w:lastRenderedPageBreak/>
        <w:t>ALTA</w:t>
      </w:r>
    </w:p>
    <w:p w14:paraId="5CC1D2D0" w14:textId="77777777" w:rsidR="002E6361" w:rsidRDefault="002E6361" w:rsidP="00480726">
      <w:pPr>
        <w:pStyle w:val="Prrafodelista"/>
        <w:numPr>
          <w:ilvl w:val="2"/>
          <w:numId w:val="10"/>
        </w:numPr>
      </w:pPr>
      <w:r>
        <w:t>Localización:</w:t>
      </w:r>
    </w:p>
    <w:p w14:paraId="12C14D02" w14:textId="77777777" w:rsidR="002E6361" w:rsidRDefault="002E6361" w:rsidP="00480726">
      <w:pPr>
        <w:pStyle w:val="Prrafodelista"/>
        <w:numPr>
          <w:ilvl w:val="2"/>
          <w:numId w:val="10"/>
        </w:numPr>
      </w:pPr>
      <w:r>
        <w:t>Descripción:</w:t>
      </w:r>
    </w:p>
    <w:p w14:paraId="1CB3F83B" w14:textId="77777777" w:rsidR="002E6361" w:rsidRDefault="002E6361" w:rsidP="00480726">
      <w:pPr>
        <w:pStyle w:val="Prrafodelista"/>
        <w:numPr>
          <w:ilvl w:val="2"/>
          <w:numId w:val="10"/>
        </w:numPr>
      </w:pPr>
      <w:r>
        <w:t>Caso de uso:</w:t>
      </w:r>
    </w:p>
    <w:p w14:paraId="3F46B33E" w14:textId="77777777" w:rsidR="002E6361" w:rsidRDefault="002E6361" w:rsidP="00480726">
      <w:pPr>
        <w:pStyle w:val="Prrafodelista"/>
        <w:numPr>
          <w:ilvl w:val="1"/>
          <w:numId w:val="10"/>
        </w:numPr>
      </w:pPr>
      <w:r>
        <w:t>BAJA</w:t>
      </w:r>
    </w:p>
    <w:p w14:paraId="16573A20" w14:textId="77777777" w:rsidR="002E6361" w:rsidRDefault="002E6361" w:rsidP="00480726">
      <w:pPr>
        <w:pStyle w:val="Prrafodelista"/>
        <w:numPr>
          <w:ilvl w:val="2"/>
          <w:numId w:val="10"/>
        </w:numPr>
      </w:pPr>
      <w:r>
        <w:t>Localización:</w:t>
      </w:r>
    </w:p>
    <w:p w14:paraId="2B5DA6FB" w14:textId="77777777" w:rsidR="002E6361" w:rsidRDefault="002E6361" w:rsidP="00480726">
      <w:pPr>
        <w:pStyle w:val="Prrafodelista"/>
        <w:numPr>
          <w:ilvl w:val="2"/>
          <w:numId w:val="10"/>
        </w:numPr>
      </w:pPr>
      <w:r>
        <w:t>Descripción:</w:t>
      </w:r>
    </w:p>
    <w:p w14:paraId="42DBBE5B" w14:textId="77777777" w:rsidR="002E6361" w:rsidRDefault="002E6361" w:rsidP="00480726">
      <w:pPr>
        <w:pStyle w:val="Prrafodelista"/>
        <w:numPr>
          <w:ilvl w:val="2"/>
          <w:numId w:val="10"/>
        </w:numPr>
      </w:pPr>
      <w:r>
        <w:t>Caso de uso:</w:t>
      </w:r>
    </w:p>
    <w:p w14:paraId="0322745E" w14:textId="77777777" w:rsidR="002E6361" w:rsidRDefault="002E6361" w:rsidP="00480726">
      <w:pPr>
        <w:pStyle w:val="Prrafodelista"/>
        <w:numPr>
          <w:ilvl w:val="1"/>
          <w:numId w:val="10"/>
        </w:numPr>
      </w:pPr>
      <w:r>
        <w:t>MODIFICACIÓN</w:t>
      </w:r>
    </w:p>
    <w:p w14:paraId="5BD6DC50" w14:textId="77777777" w:rsidR="002E6361" w:rsidRDefault="002E6361" w:rsidP="00480726">
      <w:pPr>
        <w:pStyle w:val="Prrafodelista"/>
        <w:numPr>
          <w:ilvl w:val="2"/>
          <w:numId w:val="10"/>
        </w:numPr>
      </w:pPr>
      <w:r>
        <w:t>Localización:</w:t>
      </w:r>
    </w:p>
    <w:p w14:paraId="5CCEE2AC" w14:textId="77777777" w:rsidR="002E6361" w:rsidRDefault="002E6361" w:rsidP="00480726">
      <w:pPr>
        <w:pStyle w:val="Prrafodelista"/>
        <w:numPr>
          <w:ilvl w:val="2"/>
          <w:numId w:val="10"/>
        </w:numPr>
      </w:pPr>
      <w:r>
        <w:t>Descripción:</w:t>
      </w:r>
    </w:p>
    <w:p w14:paraId="07DAC9C3" w14:textId="77777777" w:rsidR="002E6361" w:rsidRDefault="002E6361" w:rsidP="00480726">
      <w:pPr>
        <w:pStyle w:val="Prrafodelista"/>
        <w:numPr>
          <w:ilvl w:val="2"/>
          <w:numId w:val="10"/>
        </w:numPr>
      </w:pPr>
      <w:r>
        <w:t>Caso de uso:</w:t>
      </w:r>
    </w:p>
    <w:p w14:paraId="6F7AF92E" w14:textId="77777777" w:rsidR="002E6361" w:rsidRDefault="002E6361" w:rsidP="00480726">
      <w:pPr>
        <w:pStyle w:val="Prrafodelista"/>
        <w:numPr>
          <w:ilvl w:val="1"/>
          <w:numId w:val="10"/>
        </w:numPr>
      </w:pPr>
      <w:r>
        <w:t>CONSULTA</w:t>
      </w:r>
    </w:p>
    <w:p w14:paraId="5BB65484" w14:textId="77777777" w:rsidR="002E6361" w:rsidRDefault="002E6361" w:rsidP="00480726">
      <w:pPr>
        <w:pStyle w:val="Prrafodelista"/>
        <w:numPr>
          <w:ilvl w:val="2"/>
          <w:numId w:val="10"/>
        </w:numPr>
      </w:pPr>
      <w:r>
        <w:t>Localización:</w:t>
      </w:r>
    </w:p>
    <w:p w14:paraId="7CD54110" w14:textId="77777777" w:rsidR="002E6361" w:rsidRDefault="002E6361" w:rsidP="00480726">
      <w:pPr>
        <w:pStyle w:val="Prrafodelista"/>
        <w:numPr>
          <w:ilvl w:val="2"/>
          <w:numId w:val="10"/>
        </w:numPr>
      </w:pPr>
      <w:r>
        <w:t>Descripción:</w:t>
      </w:r>
    </w:p>
    <w:p w14:paraId="1C2DFF59" w14:textId="77777777" w:rsidR="002E6361" w:rsidRDefault="002E6361" w:rsidP="00480726">
      <w:pPr>
        <w:pStyle w:val="Prrafodelista"/>
        <w:numPr>
          <w:ilvl w:val="2"/>
          <w:numId w:val="10"/>
        </w:numPr>
      </w:pPr>
      <w:r>
        <w:t>Caso de uso:</w:t>
      </w:r>
    </w:p>
    <w:p w14:paraId="2BA9A89D" w14:textId="77777777" w:rsidR="002E6361" w:rsidRDefault="002E6361" w:rsidP="00480726">
      <w:pPr>
        <w:pStyle w:val="Prrafodelista"/>
        <w:numPr>
          <w:ilvl w:val="0"/>
          <w:numId w:val="10"/>
        </w:numPr>
      </w:pPr>
      <w:r>
        <w:t>EVENTO</w:t>
      </w:r>
    </w:p>
    <w:p w14:paraId="26B65A1D" w14:textId="77777777" w:rsidR="002E6361" w:rsidRDefault="002E6361" w:rsidP="00480726">
      <w:pPr>
        <w:pStyle w:val="Prrafodelista"/>
        <w:numPr>
          <w:ilvl w:val="1"/>
          <w:numId w:val="10"/>
        </w:numPr>
      </w:pPr>
      <w:r>
        <w:t>ALTA</w:t>
      </w:r>
    </w:p>
    <w:p w14:paraId="3CABE486" w14:textId="77777777" w:rsidR="002E6361" w:rsidRDefault="002E6361" w:rsidP="00480726">
      <w:pPr>
        <w:pStyle w:val="Prrafodelista"/>
        <w:numPr>
          <w:ilvl w:val="2"/>
          <w:numId w:val="10"/>
        </w:numPr>
      </w:pPr>
      <w:r>
        <w:t>Localización:</w:t>
      </w:r>
    </w:p>
    <w:p w14:paraId="296AC84A" w14:textId="77777777" w:rsidR="002E6361" w:rsidRDefault="002E6361" w:rsidP="00480726">
      <w:pPr>
        <w:pStyle w:val="Prrafodelista"/>
        <w:numPr>
          <w:ilvl w:val="2"/>
          <w:numId w:val="10"/>
        </w:numPr>
      </w:pPr>
      <w:r>
        <w:t>Descripción:</w:t>
      </w:r>
    </w:p>
    <w:p w14:paraId="00929009" w14:textId="77777777" w:rsidR="002E6361" w:rsidRDefault="002E6361" w:rsidP="00480726">
      <w:pPr>
        <w:pStyle w:val="Prrafodelista"/>
        <w:numPr>
          <w:ilvl w:val="2"/>
          <w:numId w:val="10"/>
        </w:numPr>
      </w:pPr>
      <w:r>
        <w:t>Caso de uso:</w:t>
      </w:r>
    </w:p>
    <w:p w14:paraId="11AC51E2" w14:textId="77777777" w:rsidR="002E6361" w:rsidRDefault="002E6361" w:rsidP="00480726">
      <w:pPr>
        <w:pStyle w:val="Prrafodelista"/>
        <w:numPr>
          <w:ilvl w:val="1"/>
          <w:numId w:val="10"/>
        </w:numPr>
      </w:pPr>
      <w:r>
        <w:t>BAJA</w:t>
      </w:r>
    </w:p>
    <w:p w14:paraId="1ACE0FD1" w14:textId="77777777" w:rsidR="002E6361" w:rsidRDefault="002E6361" w:rsidP="00480726">
      <w:pPr>
        <w:pStyle w:val="Prrafodelista"/>
        <w:numPr>
          <w:ilvl w:val="2"/>
          <w:numId w:val="10"/>
        </w:numPr>
      </w:pPr>
      <w:r>
        <w:t>Localización:</w:t>
      </w:r>
    </w:p>
    <w:p w14:paraId="6E417331" w14:textId="77777777" w:rsidR="002E6361" w:rsidRDefault="002E6361" w:rsidP="00480726">
      <w:pPr>
        <w:pStyle w:val="Prrafodelista"/>
        <w:numPr>
          <w:ilvl w:val="2"/>
          <w:numId w:val="10"/>
        </w:numPr>
      </w:pPr>
      <w:r>
        <w:t>Descripción:</w:t>
      </w:r>
    </w:p>
    <w:p w14:paraId="5FED1214" w14:textId="77777777" w:rsidR="002E6361" w:rsidRDefault="002E6361" w:rsidP="00480726">
      <w:pPr>
        <w:pStyle w:val="Prrafodelista"/>
        <w:numPr>
          <w:ilvl w:val="2"/>
          <w:numId w:val="10"/>
        </w:numPr>
      </w:pPr>
      <w:r>
        <w:t>Caso de uso:</w:t>
      </w:r>
    </w:p>
    <w:p w14:paraId="24DB6175" w14:textId="77777777" w:rsidR="002E6361" w:rsidRDefault="002E6361" w:rsidP="00480726">
      <w:pPr>
        <w:pStyle w:val="Prrafodelista"/>
        <w:numPr>
          <w:ilvl w:val="1"/>
          <w:numId w:val="10"/>
        </w:numPr>
      </w:pPr>
      <w:r>
        <w:t>MODIFICACIÓN</w:t>
      </w:r>
    </w:p>
    <w:p w14:paraId="0F369754" w14:textId="77777777" w:rsidR="002E6361" w:rsidRDefault="002E6361" w:rsidP="00480726">
      <w:pPr>
        <w:pStyle w:val="Prrafodelista"/>
        <w:numPr>
          <w:ilvl w:val="2"/>
          <w:numId w:val="10"/>
        </w:numPr>
      </w:pPr>
      <w:r>
        <w:t>Localización:</w:t>
      </w:r>
    </w:p>
    <w:p w14:paraId="3C58327B" w14:textId="77777777" w:rsidR="002E6361" w:rsidRDefault="002E6361" w:rsidP="00480726">
      <w:pPr>
        <w:pStyle w:val="Prrafodelista"/>
        <w:numPr>
          <w:ilvl w:val="2"/>
          <w:numId w:val="10"/>
        </w:numPr>
      </w:pPr>
      <w:r>
        <w:t>Descripción:</w:t>
      </w:r>
    </w:p>
    <w:p w14:paraId="1E955EAB" w14:textId="77777777" w:rsidR="002E6361" w:rsidRDefault="002E6361" w:rsidP="00480726">
      <w:pPr>
        <w:pStyle w:val="Prrafodelista"/>
        <w:numPr>
          <w:ilvl w:val="2"/>
          <w:numId w:val="10"/>
        </w:numPr>
      </w:pPr>
      <w:r>
        <w:t>Caso de uso:</w:t>
      </w:r>
    </w:p>
    <w:p w14:paraId="635D929F" w14:textId="77777777" w:rsidR="002E6361" w:rsidRDefault="002E6361" w:rsidP="00480726">
      <w:pPr>
        <w:pStyle w:val="Prrafodelista"/>
        <w:numPr>
          <w:ilvl w:val="1"/>
          <w:numId w:val="10"/>
        </w:numPr>
      </w:pPr>
      <w:r>
        <w:t>CONSULTA</w:t>
      </w:r>
    </w:p>
    <w:p w14:paraId="17CEC910" w14:textId="77777777" w:rsidR="002E6361" w:rsidRDefault="002E6361" w:rsidP="00480726">
      <w:pPr>
        <w:pStyle w:val="Prrafodelista"/>
        <w:numPr>
          <w:ilvl w:val="2"/>
          <w:numId w:val="10"/>
        </w:numPr>
      </w:pPr>
      <w:r>
        <w:t>Localización:</w:t>
      </w:r>
    </w:p>
    <w:p w14:paraId="7304227B" w14:textId="77777777" w:rsidR="002E6361" w:rsidRDefault="002E6361" w:rsidP="00480726">
      <w:pPr>
        <w:pStyle w:val="Prrafodelista"/>
        <w:numPr>
          <w:ilvl w:val="2"/>
          <w:numId w:val="10"/>
        </w:numPr>
      </w:pPr>
      <w:r>
        <w:t>Descripción:</w:t>
      </w:r>
    </w:p>
    <w:p w14:paraId="00ABC751" w14:textId="77777777" w:rsidR="002E6361" w:rsidRDefault="002E6361" w:rsidP="00480726">
      <w:pPr>
        <w:pStyle w:val="Prrafodelista"/>
        <w:numPr>
          <w:ilvl w:val="2"/>
          <w:numId w:val="10"/>
        </w:numPr>
      </w:pPr>
      <w:r>
        <w:t>Caso de uso:</w:t>
      </w:r>
    </w:p>
    <w:p w14:paraId="590A2100" w14:textId="77777777" w:rsidR="002E6361" w:rsidRDefault="002E6361" w:rsidP="00480726">
      <w:pPr>
        <w:pStyle w:val="Prrafodelista"/>
        <w:numPr>
          <w:ilvl w:val="0"/>
          <w:numId w:val="10"/>
        </w:numPr>
      </w:pPr>
      <w:r>
        <w:t>GALERÍA</w:t>
      </w:r>
    </w:p>
    <w:p w14:paraId="74A0EE24" w14:textId="77777777" w:rsidR="002E6361" w:rsidRDefault="002E6361" w:rsidP="00480726">
      <w:pPr>
        <w:pStyle w:val="Prrafodelista"/>
        <w:numPr>
          <w:ilvl w:val="1"/>
          <w:numId w:val="10"/>
        </w:numPr>
      </w:pPr>
      <w:r>
        <w:t>ALTA</w:t>
      </w:r>
    </w:p>
    <w:p w14:paraId="5CDCCB05" w14:textId="77777777" w:rsidR="002E6361" w:rsidRDefault="002E6361" w:rsidP="00480726">
      <w:pPr>
        <w:pStyle w:val="Prrafodelista"/>
        <w:numPr>
          <w:ilvl w:val="2"/>
          <w:numId w:val="10"/>
        </w:numPr>
      </w:pPr>
      <w:r>
        <w:t>Localización:</w:t>
      </w:r>
    </w:p>
    <w:p w14:paraId="1D65670B" w14:textId="77777777" w:rsidR="002E6361" w:rsidRDefault="002E6361" w:rsidP="00480726">
      <w:pPr>
        <w:pStyle w:val="Prrafodelista"/>
        <w:numPr>
          <w:ilvl w:val="2"/>
          <w:numId w:val="10"/>
        </w:numPr>
      </w:pPr>
      <w:r>
        <w:t>Descripción:</w:t>
      </w:r>
    </w:p>
    <w:p w14:paraId="562EDDDF" w14:textId="77777777" w:rsidR="002E6361" w:rsidRDefault="002E6361" w:rsidP="00480726">
      <w:pPr>
        <w:pStyle w:val="Prrafodelista"/>
        <w:numPr>
          <w:ilvl w:val="2"/>
          <w:numId w:val="10"/>
        </w:numPr>
      </w:pPr>
      <w:r>
        <w:t>Caso de uso:</w:t>
      </w:r>
    </w:p>
    <w:p w14:paraId="5F029BC9" w14:textId="77777777" w:rsidR="002E6361" w:rsidRDefault="002E6361" w:rsidP="00480726">
      <w:pPr>
        <w:pStyle w:val="Prrafodelista"/>
        <w:numPr>
          <w:ilvl w:val="1"/>
          <w:numId w:val="10"/>
        </w:numPr>
      </w:pPr>
      <w:r>
        <w:t>BAJA</w:t>
      </w:r>
    </w:p>
    <w:p w14:paraId="021F5DD1" w14:textId="77777777" w:rsidR="002E6361" w:rsidRDefault="002E6361" w:rsidP="00480726">
      <w:pPr>
        <w:pStyle w:val="Prrafodelista"/>
        <w:numPr>
          <w:ilvl w:val="2"/>
          <w:numId w:val="10"/>
        </w:numPr>
      </w:pPr>
      <w:r>
        <w:t>Localización:</w:t>
      </w:r>
    </w:p>
    <w:p w14:paraId="085ECEB4" w14:textId="77777777" w:rsidR="002E6361" w:rsidRDefault="002E6361" w:rsidP="00480726">
      <w:pPr>
        <w:pStyle w:val="Prrafodelista"/>
        <w:numPr>
          <w:ilvl w:val="2"/>
          <w:numId w:val="10"/>
        </w:numPr>
      </w:pPr>
      <w:r>
        <w:t>Descripción:</w:t>
      </w:r>
    </w:p>
    <w:p w14:paraId="382C9693" w14:textId="77777777" w:rsidR="002E6361" w:rsidRDefault="002E6361" w:rsidP="00480726">
      <w:pPr>
        <w:pStyle w:val="Prrafodelista"/>
        <w:numPr>
          <w:ilvl w:val="2"/>
          <w:numId w:val="10"/>
        </w:numPr>
      </w:pPr>
      <w:r>
        <w:t>Caso de uso:</w:t>
      </w:r>
    </w:p>
    <w:p w14:paraId="2199654E" w14:textId="77777777" w:rsidR="002E6361" w:rsidRDefault="002E6361" w:rsidP="00480726">
      <w:pPr>
        <w:pStyle w:val="Prrafodelista"/>
        <w:numPr>
          <w:ilvl w:val="1"/>
          <w:numId w:val="10"/>
        </w:numPr>
      </w:pPr>
      <w:r>
        <w:t>MODIFICACIÓN</w:t>
      </w:r>
    </w:p>
    <w:p w14:paraId="14D018B6" w14:textId="77777777" w:rsidR="002E6361" w:rsidRDefault="002E6361" w:rsidP="00480726">
      <w:pPr>
        <w:pStyle w:val="Prrafodelista"/>
        <w:numPr>
          <w:ilvl w:val="2"/>
          <w:numId w:val="10"/>
        </w:numPr>
      </w:pPr>
      <w:r>
        <w:t>Localización:</w:t>
      </w:r>
    </w:p>
    <w:p w14:paraId="0E50BA83" w14:textId="77777777" w:rsidR="002E6361" w:rsidRDefault="002E6361" w:rsidP="00480726">
      <w:pPr>
        <w:pStyle w:val="Prrafodelista"/>
        <w:numPr>
          <w:ilvl w:val="2"/>
          <w:numId w:val="10"/>
        </w:numPr>
      </w:pPr>
      <w:r>
        <w:t>Descripción:</w:t>
      </w:r>
    </w:p>
    <w:p w14:paraId="4A0FF680" w14:textId="77777777" w:rsidR="002E6361" w:rsidRDefault="002E6361" w:rsidP="00480726">
      <w:pPr>
        <w:pStyle w:val="Prrafodelista"/>
        <w:numPr>
          <w:ilvl w:val="2"/>
          <w:numId w:val="10"/>
        </w:numPr>
      </w:pPr>
      <w:r>
        <w:lastRenderedPageBreak/>
        <w:t>Caso de uso:</w:t>
      </w:r>
    </w:p>
    <w:p w14:paraId="61706E34" w14:textId="77777777" w:rsidR="002E6361" w:rsidRDefault="002E6361" w:rsidP="00480726">
      <w:pPr>
        <w:pStyle w:val="Prrafodelista"/>
        <w:numPr>
          <w:ilvl w:val="1"/>
          <w:numId w:val="10"/>
        </w:numPr>
      </w:pPr>
      <w:r>
        <w:t>CONSULTA</w:t>
      </w:r>
    </w:p>
    <w:p w14:paraId="3140BBB3" w14:textId="77777777" w:rsidR="002E6361" w:rsidRDefault="002E6361" w:rsidP="00480726">
      <w:pPr>
        <w:pStyle w:val="Prrafodelista"/>
        <w:numPr>
          <w:ilvl w:val="2"/>
          <w:numId w:val="10"/>
        </w:numPr>
      </w:pPr>
      <w:r>
        <w:t>Localización:</w:t>
      </w:r>
    </w:p>
    <w:p w14:paraId="1B6D90B4" w14:textId="77777777" w:rsidR="002E6361" w:rsidRDefault="002E6361" w:rsidP="00480726">
      <w:pPr>
        <w:pStyle w:val="Prrafodelista"/>
        <w:numPr>
          <w:ilvl w:val="2"/>
          <w:numId w:val="10"/>
        </w:numPr>
      </w:pPr>
      <w:r>
        <w:t>Descripción:</w:t>
      </w:r>
    </w:p>
    <w:p w14:paraId="55551897" w14:textId="77777777" w:rsidR="002E6361" w:rsidRDefault="002E6361" w:rsidP="00480726">
      <w:pPr>
        <w:pStyle w:val="Prrafodelista"/>
        <w:numPr>
          <w:ilvl w:val="2"/>
          <w:numId w:val="10"/>
        </w:numPr>
      </w:pPr>
      <w:r>
        <w:t>Caso de uso:</w:t>
      </w:r>
    </w:p>
    <w:p w14:paraId="3C9D3278" w14:textId="77777777" w:rsidR="002E6361" w:rsidRDefault="002E6361" w:rsidP="00480726">
      <w:pPr>
        <w:pStyle w:val="Prrafodelista"/>
        <w:numPr>
          <w:ilvl w:val="0"/>
          <w:numId w:val="10"/>
        </w:numPr>
      </w:pPr>
      <w:r>
        <w:t>GRUPO</w:t>
      </w:r>
    </w:p>
    <w:p w14:paraId="75A608B9" w14:textId="77777777" w:rsidR="002E6361" w:rsidRDefault="002E6361" w:rsidP="00480726">
      <w:pPr>
        <w:pStyle w:val="Prrafodelista"/>
        <w:numPr>
          <w:ilvl w:val="1"/>
          <w:numId w:val="10"/>
        </w:numPr>
      </w:pPr>
      <w:r>
        <w:t>ALTA</w:t>
      </w:r>
    </w:p>
    <w:p w14:paraId="7DA986F5" w14:textId="77777777" w:rsidR="002E6361" w:rsidRDefault="002E6361" w:rsidP="00480726">
      <w:pPr>
        <w:pStyle w:val="Prrafodelista"/>
        <w:numPr>
          <w:ilvl w:val="2"/>
          <w:numId w:val="10"/>
        </w:numPr>
      </w:pPr>
      <w:r>
        <w:t>Localización:</w:t>
      </w:r>
    </w:p>
    <w:p w14:paraId="6BAB589E" w14:textId="77777777" w:rsidR="002E6361" w:rsidRDefault="002E6361" w:rsidP="00480726">
      <w:pPr>
        <w:pStyle w:val="Prrafodelista"/>
        <w:numPr>
          <w:ilvl w:val="2"/>
          <w:numId w:val="10"/>
        </w:numPr>
      </w:pPr>
      <w:r>
        <w:t>Descripción:</w:t>
      </w:r>
    </w:p>
    <w:p w14:paraId="277389BB" w14:textId="77777777" w:rsidR="002E6361" w:rsidRDefault="002E6361" w:rsidP="00480726">
      <w:pPr>
        <w:pStyle w:val="Prrafodelista"/>
        <w:numPr>
          <w:ilvl w:val="2"/>
          <w:numId w:val="10"/>
        </w:numPr>
      </w:pPr>
      <w:r>
        <w:t>Caso de uso:</w:t>
      </w:r>
    </w:p>
    <w:p w14:paraId="167786CE" w14:textId="77777777" w:rsidR="002E6361" w:rsidRDefault="002E6361" w:rsidP="00480726">
      <w:pPr>
        <w:pStyle w:val="Prrafodelista"/>
        <w:numPr>
          <w:ilvl w:val="1"/>
          <w:numId w:val="10"/>
        </w:numPr>
      </w:pPr>
      <w:r>
        <w:t>BAJA</w:t>
      </w:r>
    </w:p>
    <w:p w14:paraId="027B4556" w14:textId="77777777" w:rsidR="002E6361" w:rsidRDefault="002E6361" w:rsidP="00480726">
      <w:pPr>
        <w:pStyle w:val="Prrafodelista"/>
        <w:numPr>
          <w:ilvl w:val="2"/>
          <w:numId w:val="10"/>
        </w:numPr>
      </w:pPr>
      <w:r>
        <w:t>Localización:</w:t>
      </w:r>
    </w:p>
    <w:p w14:paraId="4E1FA612" w14:textId="77777777" w:rsidR="002E6361" w:rsidRDefault="002E6361" w:rsidP="00480726">
      <w:pPr>
        <w:pStyle w:val="Prrafodelista"/>
        <w:numPr>
          <w:ilvl w:val="2"/>
          <w:numId w:val="10"/>
        </w:numPr>
      </w:pPr>
      <w:r>
        <w:t>Descripción:</w:t>
      </w:r>
    </w:p>
    <w:p w14:paraId="2F32D25D" w14:textId="77777777" w:rsidR="002E6361" w:rsidRDefault="002E6361" w:rsidP="00480726">
      <w:pPr>
        <w:pStyle w:val="Prrafodelista"/>
        <w:numPr>
          <w:ilvl w:val="2"/>
          <w:numId w:val="10"/>
        </w:numPr>
      </w:pPr>
      <w:r>
        <w:t>Caso de uso:</w:t>
      </w:r>
    </w:p>
    <w:p w14:paraId="4BBD11C0" w14:textId="77777777" w:rsidR="002E6361" w:rsidRDefault="002E6361" w:rsidP="00480726">
      <w:pPr>
        <w:pStyle w:val="Prrafodelista"/>
        <w:numPr>
          <w:ilvl w:val="1"/>
          <w:numId w:val="10"/>
        </w:numPr>
      </w:pPr>
      <w:r>
        <w:t>MODIFICACIÓN</w:t>
      </w:r>
    </w:p>
    <w:p w14:paraId="2F5ED608" w14:textId="77777777" w:rsidR="002E6361" w:rsidRDefault="002E6361" w:rsidP="00480726">
      <w:pPr>
        <w:pStyle w:val="Prrafodelista"/>
        <w:numPr>
          <w:ilvl w:val="2"/>
          <w:numId w:val="10"/>
        </w:numPr>
      </w:pPr>
      <w:r>
        <w:t>Localización:</w:t>
      </w:r>
    </w:p>
    <w:p w14:paraId="6445BE3B" w14:textId="77777777" w:rsidR="002E6361" w:rsidRDefault="002E6361" w:rsidP="00480726">
      <w:pPr>
        <w:pStyle w:val="Prrafodelista"/>
        <w:numPr>
          <w:ilvl w:val="2"/>
          <w:numId w:val="10"/>
        </w:numPr>
      </w:pPr>
      <w:r>
        <w:t>Descripción:</w:t>
      </w:r>
    </w:p>
    <w:p w14:paraId="629FC8A7" w14:textId="77777777" w:rsidR="002E6361" w:rsidRDefault="002E6361" w:rsidP="00480726">
      <w:pPr>
        <w:pStyle w:val="Prrafodelista"/>
        <w:numPr>
          <w:ilvl w:val="2"/>
          <w:numId w:val="10"/>
        </w:numPr>
      </w:pPr>
      <w:r>
        <w:t>Caso de uso:</w:t>
      </w:r>
    </w:p>
    <w:p w14:paraId="26E1AC1A" w14:textId="77777777" w:rsidR="002E6361" w:rsidRDefault="002E6361" w:rsidP="00480726">
      <w:pPr>
        <w:pStyle w:val="Prrafodelista"/>
        <w:numPr>
          <w:ilvl w:val="1"/>
          <w:numId w:val="10"/>
        </w:numPr>
      </w:pPr>
      <w:r>
        <w:t>CONSULTA</w:t>
      </w:r>
    </w:p>
    <w:p w14:paraId="3A941778" w14:textId="77777777" w:rsidR="002E6361" w:rsidRDefault="002E6361" w:rsidP="00480726">
      <w:pPr>
        <w:pStyle w:val="Prrafodelista"/>
        <w:numPr>
          <w:ilvl w:val="2"/>
          <w:numId w:val="10"/>
        </w:numPr>
      </w:pPr>
      <w:r>
        <w:t>Localización:</w:t>
      </w:r>
    </w:p>
    <w:p w14:paraId="5E552F02" w14:textId="77777777" w:rsidR="002E6361" w:rsidRDefault="002E6361" w:rsidP="00480726">
      <w:pPr>
        <w:pStyle w:val="Prrafodelista"/>
        <w:numPr>
          <w:ilvl w:val="2"/>
          <w:numId w:val="10"/>
        </w:numPr>
      </w:pPr>
      <w:r>
        <w:t>Descripción:</w:t>
      </w:r>
    </w:p>
    <w:p w14:paraId="04F94675" w14:textId="77777777" w:rsidR="002E6361" w:rsidRDefault="002E6361" w:rsidP="00480726">
      <w:pPr>
        <w:pStyle w:val="Prrafodelista"/>
        <w:numPr>
          <w:ilvl w:val="2"/>
          <w:numId w:val="10"/>
        </w:numPr>
      </w:pPr>
      <w:r>
        <w:t>Caso de uso:</w:t>
      </w:r>
    </w:p>
    <w:p w14:paraId="6A10AB1A" w14:textId="77777777" w:rsidR="002E6361" w:rsidRDefault="002E6361" w:rsidP="00480726">
      <w:pPr>
        <w:pStyle w:val="Prrafodelista"/>
        <w:numPr>
          <w:ilvl w:val="0"/>
          <w:numId w:val="10"/>
        </w:numPr>
      </w:pPr>
      <w:r>
        <w:t>LOCALIZACIÓN</w:t>
      </w:r>
    </w:p>
    <w:p w14:paraId="1C80F1EB" w14:textId="77777777" w:rsidR="002E6361" w:rsidRDefault="002E6361" w:rsidP="00480726">
      <w:pPr>
        <w:pStyle w:val="Prrafodelista"/>
        <w:numPr>
          <w:ilvl w:val="1"/>
          <w:numId w:val="10"/>
        </w:numPr>
      </w:pPr>
      <w:r>
        <w:t>ALTA</w:t>
      </w:r>
    </w:p>
    <w:p w14:paraId="19CD8650" w14:textId="77777777" w:rsidR="002E6361" w:rsidRDefault="002E6361" w:rsidP="00480726">
      <w:pPr>
        <w:pStyle w:val="Prrafodelista"/>
        <w:numPr>
          <w:ilvl w:val="2"/>
          <w:numId w:val="10"/>
        </w:numPr>
      </w:pPr>
      <w:r>
        <w:t>Localización:</w:t>
      </w:r>
    </w:p>
    <w:p w14:paraId="7CA6588A" w14:textId="77777777" w:rsidR="002E6361" w:rsidRDefault="002E6361" w:rsidP="00480726">
      <w:pPr>
        <w:pStyle w:val="Prrafodelista"/>
        <w:numPr>
          <w:ilvl w:val="2"/>
          <w:numId w:val="10"/>
        </w:numPr>
      </w:pPr>
      <w:r>
        <w:t>Descripción:</w:t>
      </w:r>
    </w:p>
    <w:p w14:paraId="149FB027" w14:textId="77777777" w:rsidR="002E6361" w:rsidRDefault="002E6361" w:rsidP="00480726">
      <w:pPr>
        <w:pStyle w:val="Prrafodelista"/>
        <w:numPr>
          <w:ilvl w:val="2"/>
          <w:numId w:val="10"/>
        </w:numPr>
      </w:pPr>
      <w:r>
        <w:t>Caso de uso:</w:t>
      </w:r>
    </w:p>
    <w:p w14:paraId="4D35921F" w14:textId="77777777" w:rsidR="002E6361" w:rsidRDefault="002E6361" w:rsidP="00480726">
      <w:pPr>
        <w:pStyle w:val="Prrafodelista"/>
        <w:numPr>
          <w:ilvl w:val="1"/>
          <w:numId w:val="10"/>
        </w:numPr>
      </w:pPr>
      <w:r>
        <w:t>BAJA</w:t>
      </w:r>
    </w:p>
    <w:p w14:paraId="1B3393D1" w14:textId="77777777" w:rsidR="002E6361" w:rsidRDefault="002E6361" w:rsidP="00480726">
      <w:pPr>
        <w:pStyle w:val="Prrafodelista"/>
        <w:numPr>
          <w:ilvl w:val="2"/>
          <w:numId w:val="10"/>
        </w:numPr>
      </w:pPr>
      <w:r>
        <w:t>Localización:</w:t>
      </w:r>
    </w:p>
    <w:p w14:paraId="24BA89A0" w14:textId="77777777" w:rsidR="002E6361" w:rsidRDefault="002E6361" w:rsidP="00480726">
      <w:pPr>
        <w:pStyle w:val="Prrafodelista"/>
        <w:numPr>
          <w:ilvl w:val="2"/>
          <w:numId w:val="10"/>
        </w:numPr>
      </w:pPr>
      <w:r>
        <w:t>Descripción:</w:t>
      </w:r>
    </w:p>
    <w:p w14:paraId="233E8AA8" w14:textId="77777777" w:rsidR="002E6361" w:rsidRDefault="002E6361" w:rsidP="00480726">
      <w:pPr>
        <w:pStyle w:val="Prrafodelista"/>
        <w:numPr>
          <w:ilvl w:val="2"/>
          <w:numId w:val="10"/>
        </w:numPr>
      </w:pPr>
      <w:r>
        <w:t>Caso de uso:</w:t>
      </w:r>
    </w:p>
    <w:p w14:paraId="315A061B" w14:textId="77777777" w:rsidR="002E6361" w:rsidRDefault="002E6361" w:rsidP="00480726">
      <w:pPr>
        <w:pStyle w:val="Prrafodelista"/>
        <w:numPr>
          <w:ilvl w:val="1"/>
          <w:numId w:val="10"/>
        </w:numPr>
      </w:pPr>
      <w:r>
        <w:t>MODIFICACIÓN</w:t>
      </w:r>
    </w:p>
    <w:p w14:paraId="65A900B0" w14:textId="77777777" w:rsidR="002E6361" w:rsidRDefault="002E6361" w:rsidP="00480726">
      <w:pPr>
        <w:pStyle w:val="Prrafodelista"/>
        <w:numPr>
          <w:ilvl w:val="2"/>
          <w:numId w:val="10"/>
        </w:numPr>
      </w:pPr>
      <w:r>
        <w:t>Localización:</w:t>
      </w:r>
    </w:p>
    <w:p w14:paraId="1F8C59B3" w14:textId="77777777" w:rsidR="002E6361" w:rsidRDefault="002E6361" w:rsidP="00480726">
      <w:pPr>
        <w:pStyle w:val="Prrafodelista"/>
        <w:numPr>
          <w:ilvl w:val="2"/>
          <w:numId w:val="10"/>
        </w:numPr>
      </w:pPr>
      <w:r>
        <w:t>Descripción:</w:t>
      </w:r>
    </w:p>
    <w:p w14:paraId="6659E1DF" w14:textId="77777777" w:rsidR="002E6361" w:rsidRDefault="002E6361" w:rsidP="00480726">
      <w:pPr>
        <w:pStyle w:val="Prrafodelista"/>
        <w:numPr>
          <w:ilvl w:val="2"/>
          <w:numId w:val="10"/>
        </w:numPr>
      </w:pPr>
      <w:r>
        <w:t>Caso de uso:</w:t>
      </w:r>
    </w:p>
    <w:p w14:paraId="213B0A8B" w14:textId="77777777" w:rsidR="002E6361" w:rsidRDefault="002E6361" w:rsidP="00480726">
      <w:pPr>
        <w:pStyle w:val="Prrafodelista"/>
        <w:numPr>
          <w:ilvl w:val="1"/>
          <w:numId w:val="10"/>
        </w:numPr>
      </w:pPr>
      <w:r>
        <w:t>CONSULTA</w:t>
      </w:r>
    </w:p>
    <w:p w14:paraId="71104ADD" w14:textId="77777777" w:rsidR="002E6361" w:rsidRDefault="002E6361" w:rsidP="00480726">
      <w:pPr>
        <w:pStyle w:val="Prrafodelista"/>
        <w:numPr>
          <w:ilvl w:val="2"/>
          <w:numId w:val="10"/>
        </w:numPr>
      </w:pPr>
      <w:r>
        <w:t>Localización:</w:t>
      </w:r>
    </w:p>
    <w:p w14:paraId="1914EE5C" w14:textId="77777777" w:rsidR="002E6361" w:rsidRDefault="002E6361" w:rsidP="00480726">
      <w:pPr>
        <w:pStyle w:val="Prrafodelista"/>
        <w:numPr>
          <w:ilvl w:val="2"/>
          <w:numId w:val="10"/>
        </w:numPr>
      </w:pPr>
      <w:r>
        <w:t>Descripción:</w:t>
      </w:r>
    </w:p>
    <w:p w14:paraId="5308EC74" w14:textId="77777777" w:rsidR="002E6361" w:rsidRDefault="002E6361" w:rsidP="00480726">
      <w:pPr>
        <w:pStyle w:val="Prrafodelista"/>
        <w:numPr>
          <w:ilvl w:val="2"/>
          <w:numId w:val="10"/>
        </w:numPr>
      </w:pPr>
      <w:r>
        <w:t>Caso de uso:</w:t>
      </w:r>
    </w:p>
    <w:p w14:paraId="1863FE5A" w14:textId="77777777" w:rsidR="002E6361" w:rsidRDefault="002E6361" w:rsidP="00480726">
      <w:pPr>
        <w:pStyle w:val="Prrafodelista"/>
        <w:numPr>
          <w:ilvl w:val="0"/>
          <w:numId w:val="10"/>
        </w:numPr>
      </w:pPr>
      <w:r>
        <w:t>LOGRO</w:t>
      </w:r>
    </w:p>
    <w:p w14:paraId="4F217EDD" w14:textId="77777777" w:rsidR="002E6361" w:rsidRDefault="002E6361" w:rsidP="00480726">
      <w:pPr>
        <w:pStyle w:val="Prrafodelista"/>
        <w:numPr>
          <w:ilvl w:val="1"/>
          <w:numId w:val="10"/>
        </w:numPr>
      </w:pPr>
      <w:r>
        <w:t>ALTA</w:t>
      </w:r>
    </w:p>
    <w:p w14:paraId="530CB8A7" w14:textId="77777777" w:rsidR="002E6361" w:rsidRDefault="002E6361" w:rsidP="00480726">
      <w:pPr>
        <w:pStyle w:val="Prrafodelista"/>
        <w:numPr>
          <w:ilvl w:val="2"/>
          <w:numId w:val="10"/>
        </w:numPr>
      </w:pPr>
      <w:r>
        <w:t>Localización:</w:t>
      </w:r>
    </w:p>
    <w:p w14:paraId="2A14CCBD" w14:textId="77777777" w:rsidR="002E6361" w:rsidRDefault="002E6361" w:rsidP="00480726">
      <w:pPr>
        <w:pStyle w:val="Prrafodelista"/>
        <w:numPr>
          <w:ilvl w:val="2"/>
          <w:numId w:val="10"/>
        </w:numPr>
      </w:pPr>
      <w:r>
        <w:t>Descripción:</w:t>
      </w:r>
    </w:p>
    <w:p w14:paraId="7AFF41FA" w14:textId="77777777" w:rsidR="002E6361" w:rsidRDefault="002E6361" w:rsidP="00480726">
      <w:pPr>
        <w:pStyle w:val="Prrafodelista"/>
        <w:numPr>
          <w:ilvl w:val="2"/>
          <w:numId w:val="10"/>
        </w:numPr>
      </w:pPr>
      <w:r>
        <w:t>Caso de uso:</w:t>
      </w:r>
    </w:p>
    <w:p w14:paraId="2D93136D" w14:textId="77777777" w:rsidR="002E6361" w:rsidRDefault="002E6361" w:rsidP="00480726">
      <w:pPr>
        <w:pStyle w:val="Prrafodelista"/>
        <w:numPr>
          <w:ilvl w:val="1"/>
          <w:numId w:val="10"/>
        </w:numPr>
      </w:pPr>
      <w:r>
        <w:t>BAJA</w:t>
      </w:r>
    </w:p>
    <w:p w14:paraId="7E5CFCF5" w14:textId="77777777" w:rsidR="002E6361" w:rsidRDefault="002E6361" w:rsidP="00480726">
      <w:pPr>
        <w:pStyle w:val="Prrafodelista"/>
        <w:numPr>
          <w:ilvl w:val="2"/>
          <w:numId w:val="10"/>
        </w:numPr>
      </w:pPr>
      <w:r>
        <w:lastRenderedPageBreak/>
        <w:t>Localización:</w:t>
      </w:r>
    </w:p>
    <w:p w14:paraId="50614454" w14:textId="77777777" w:rsidR="002E6361" w:rsidRDefault="002E6361" w:rsidP="00480726">
      <w:pPr>
        <w:pStyle w:val="Prrafodelista"/>
        <w:numPr>
          <w:ilvl w:val="2"/>
          <w:numId w:val="10"/>
        </w:numPr>
      </w:pPr>
      <w:r>
        <w:t>Descripción:</w:t>
      </w:r>
    </w:p>
    <w:p w14:paraId="3E873823" w14:textId="77777777" w:rsidR="002E6361" w:rsidRDefault="002E6361" w:rsidP="00480726">
      <w:pPr>
        <w:pStyle w:val="Prrafodelista"/>
        <w:numPr>
          <w:ilvl w:val="2"/>
          <w:numId w:val="10"/>
        </w:numPr>
      </w:pPr>
      <w:r>
        <w:t>Caso de uso:</w:t>
      </w:r>
    </w:p>
    <w:p w14:paraId="64816696" w14:textId="77777777" w:rsidR="002E6361" w:rsidRDefault="002E6361" w:rsidP="00480726">
      <w:pPr>
        <w:pStyle w:val="Prrafodelista"/>
        <w:numPr>
          <w:ilvl w:val="1"/>
          <w:numId w:val="10"/>
        </w:numPr>
      </w:pPr>
      <w:r>
        <w:t>MODIFICACIÓN</w:t>
      </w:r>
    </w:p>
    <w:p w14:paraId="53497A75" w14:textId="77777777" w:rsidR="002E6361" w:rsidRDefault="002E6361" w:rsidP="00480726">
      <w:pPr>
        <w:pStyle w:val="Prrafodelista"/>
        <w:numPr>
          <w:ilvl w:val="2"/>
          <w:numId w:val="10"/>
        </w:numPr>
      </w:pPr>
      <w:r>
        <w:t>Localización:</w:t>
      </w:r>
    </w:p>
    <w:p w14:paraId="44EBBEE8" w14:textId="77777777" w:rsidR="002E6361" w:rsidRDefault="002E6361" w:rsidP="00480726">
      <w:pPr>
        <w:pStyle w:val="Prrafodelista"/>
        <w:numPr>
          <w:ilvl w:val="2"/>
          <w:numId w:val="10"/>
        </w:numPr>
      </w:pPr>
      <w:r>
        <w:t>Descripción:</w:t>
      </w:r>
    </w:p>
    <w:p w14:paraId="2307B368" w14:textId="77777777" w:rsidR="002E6361" w:rsidRDefault="002E6361" w:rsidP="00480726">
      <w:pPr>
        <w:pStyle w:val="Prrafodelista"/>
        <w:numPr>
          <w:ilvl w:val="2"/>
          <w:numId w:val="10"/>
        </w:numPr>
      </w:pPr>
      <w:r>
        <w:t>Caso de uso:</w:t>
      </w:r>
    </w:p>
    <w:p w14:paraId="797A708C" w14:textId="77777777" w:rsidR="002E6361" w:rsidRDefault="002E6361" w:rsidP="00480726">
      <w:pPr>
        <w:pStyle w:val="Prrafodelista"/>
        <w:numPr>
          <w:ilvl w:val="1"/>
          <w:numId w:val="10"/>
        </w:numPr>
      </w:pPr>
      <w:r>
        <w:t>CONSULTA</w:t>
      </w:r>
    </w:p>
    <w:p w14:paraId="693CADE8" w14:textId="77777777" w:rsidR="002E6361" w:rsidRDefault="002E6361" w:rsidP="00480726">
      <w:pPr>
        <w:pStyle w:val="Prrafodelista"/>
        <w:numPr>
          <w:ilvl w:val="2"/>
          <w:numId w:val="10"/>
        </w:numPr>
      </w:pPr>
      <w:r>
        <w:t>Localización:</w:t>
      </w:r>
    </w:p>
    <w:p w14:paraId="57E891A5" w14:textId="77777777" w:rsidR="002E6361" w:rsidRDefault="002E6361" w:rsidP="00480726">
      <w:pPr>
        <w:pStyle w:val="Prrafodelista"/>
        <w:numPr>
          <w:ilvl w:val="2"/>
          <w:numId w:val="10"/>
        </w:numPr>
      </w:pPr>
      <w:r>
        <w:t>Descripción:</w:t>
      </w:r>
    </w:p>
    <w:p w14:paraId="10284428" w14:textId="77777777" w:rsidR="002E6361" w:rsidRDefault="002E6361" w:rsidP="00480726">
      <w:pPr>
        <w:pStyle w:val="Prrafodelista"/>
        <w:numPr>
          <w:ilvl w:val="2"/>
          <w:numId w:val="10"/>
        </w:numPr>
      </w:pPr>
      <w:r>
        <w:t>Caso de uso:</w:t>
      </w:r>
    </w:p>
    <w:p w14:paraId="73CB6481" w14:textId="77777777" w:rsidR="002E6361" w:rsidRDefault="002E6361" w:rsidP="00480726">
      <w:pPr>
        <w:pStyle w:val="Prrafodelista"/>
        <w:numPr>
          <w:ilvl w:val="0"/>
          <w:numId w:val="10"/>
        </w:numPr>
      </w:pPr>
      <w:r>
        <w:t>USUARIO</w:t>
      </w:r>
    </w:p>
    <w:p w14:paraId="5CDBAEFC" w14:textId="77777777" w:rsidR="002E6361" w:rsidRDefault="002E6361" w:rsidP="00480726">
      <w:pPr>
        <w:pStyle w:val="Prrafodelista"/>
        <w:numPr>
          <w:ilvl w:val="1"/>
          <w:numId w:val="10"/>
        </w:numPr>
      </w:pPr>
      <w:r>
        <w:t>ALTA</w:t>
      </w:r>
    </w:p>
    <w:p w14:paraId="72D4D8C7" w14:textId="77777777" w:rsidR="002E6361" w:rsidRDefault="002E6361" w:rsidP="00480726">
      <w:pPr>
        <w:pStyle w:val="Prrafodelista"/>
        <w:numPr>
          <w:ilvl w:val="2"/>
          <w:numId w:val="10"/>
        </w:numPr>
      </w:pPr>
      <w:r>
        <w:t>Localización:</w:t>
      </w:r>
    </w:p>
    <w:p w14:paraId="6A8D4553" w14:textId="77777777" w:rsidR="002E6361" w:rsidRDefault="002E6361" w:rsidP="00480726">
      <w:pPr>
        <w:pStyle w:val="Prrafodelista"/>
        <w:numPr>
          <w:ilvl w:val="2"/>
          <w:numId w:val="10"/>
        </w:numPr>
      </w:pPr>
      <w:r>
        <w:t>Descripción:</w:t>
      </w:r>
    </w:p>
    <w:p w14:paraId="48A964E2" w14:textId="77777777" w:rsidR="002E6361" w:rsidRDefault="002E6361" w:rsidP="00480726">
      <w:pPr>
        <w:pStyle w:val="Prrafodelista"/>
        <w:numPr>
          <w:ilvl w:val="2"/>
          <w:numId w:val="10"/>
        </w:numPr>
      </w:pPr>
      <w:r>
        <w:t>Caso de uso:</w:t>
      </w:r>
    </w:p>
    <w:p w14:paraId="259002E0" w14:textId="77777777" w:rsidR="002E6361" w:rsidRDefault="002E6361" w:rsidP="00480726">
      <w:pPr>
        <w:pStyle w:val="Prrafodelista"/>
        <w:numPr>
          <w:ilvl w:val="1"/>
          <w:numId w:val="10"/>
        </w:numPr>
      </w:pPr>
      <w:r>
        <w:t>BAJA</w:t>
      </w:r>
    </w:p>
    <w:p w14:paraId="20CB1DE0" w14:textId="77777777" w:rsidR="002E6361" w:rsidRDefault="002E6361" w:rsidP="00480726">
      <w:pPr>
        <w:pStyle w:val="Prrafodelista"/>
        <w:numPr>
          <w:ilvl w:val="2"/>
          <w:numId w:val="10"/>
        </w:numPr>
      </w:pPr>
      <w:r>
        <w:t>Localización:</w:t>
      </w:r>
    </w:p>
    <w:p w14:paraId="2B45CD54" w14:textId="77777777" w:rsidR="002E6361" w:rsidRDefault="002E6361" w:rsidP="00480726">
      <w:pPr>
        <w:pStyle w:val="Prrafodelista"/>
        <w:numPr>
          <w:ilvl w:val="2"/>
          <w:numId w:val="10"/>
        </w:numPr>
      </w:pPr>
      <w:r>
        <w:t>Descripción:</w:t>
      </w:r>
    </w:p>
    <w:p w14:paraId="2FE2D6C6" w14:textId="77777777" w:rsidR="002E6361" w:rsidRDefault="002E6361" w:rsidP="00480726">
      <w:pPr>
        <w:pStyle w:val="Prrafodelista"/>
        <w:numPr>
          <w:ilvl w:val="2"/>
          <w:numId w:val="10"/>
        </w:numPr>
      </w:pPr>
      <w:r>
        <w:t>Caso de uso:</w:t>
      </w:r>
    </w:p>
    <w:p w14:paraId="2C5639CE" w14:textId="77777777" w:rsidR="002E6361" w:rsidRDefault="002E6361" w:rsidP="00480726">
      <w:pPr>
        <w:pStyle w:val="Prrafodelista"/>
        <w:numPr>
          <w:ilvl w:val="1"/>
          <w:numId w:val="10"/>
        </w:numPr>
      </w:pPr>
      <w:r>
        <w:t>MODIFICACIÓN</w:t>
      </w:r>
    </w:p>
    <w:p w14:paraId="02F45F71" w14:textId="77777777" w:rsidR="002E6361" w:rsidRDefault="002E6361" w:rsidP="00480726">
      <w:pPr>
        <w:pStyle w:val="Prrafodelista"/>
        <w:numPr>
          <w:ilvl w:val="2"/>
          <w:numId w:val="10"/>
        </w:numPr>
      </w:pPr>
      <w:r>
        <w:t>Localización:</w:t>
      </w:r>
    </w:p>
    <w:p w14:paraId="73FE3017" w14:textId="77777777" w:rsidR="002E6361" w:rsidRDefault="002E6361" w:rsidP="00480726">
      <w:pPr>
        <w:pStyle w:val="Prrafodelista"/>
        <w:numPr>
          <w:ilvl w:val="2"/>
          <w:numId w:val="10"/>
        </w:numPr>
      </w:pPr>
      <w:r>
        <w:t>Descripción:</w:t>
      </w:r>
    </w:p>
    <w:p w14:paraId="7987CB7B" w14:textId="77777777" w:rsidR="002E6361" w:rsidRDefault="002E6361" w:rsidP="00480726">
      <w:pPr>
        <w:pStyle w:val="Prrafodelista"/>
        <w:numPr>
          <w:ilvl w:val="2"/>
          <w:numId w:val="10"/>
        </w:numPr>
      </w:pPr>
      <w:r>
        <w:t>Caso de uso:</w:t>
      </w:r>
    </w:p>
    <w:p w14:paraId="69961874" w14:textId="77777777" w:rsidR="002E6361" w:rsidRDefault="002E6361" w:rsidP="00480726">
      <w:pPr>
        <w:pStyle w:val="Prrafodelista"/>
        <w:numPr>
          <w:ilvl w:val="1"/>
          <w:numId w:val="10"/>
        </w:numPr>
      </w:pPr>
      <w:r>
        <w:t>CONSULTA</w:t>
      </w:r>
    </w:p>
    <w:p w14:paraId="3E351433" w14:textId="77777777" w:rsidR="002E6361" w:rsidRDefault="002E6361" w:rsidP="00480726">
      <w:pPr>
        <w:pStyle w:val="Prrafodelista"/>
        <w:numPr>
          <w:ilvl w:val="2"/>
          <w:numId w:val="10"/>
        </w:numPr>
      </w:pPr>
      <w:r>
        <w:t>Localización:</w:t>
      </w:r>
    </w:p>
    <w:p w14:paraId="1554BE40" w14:textId="77777777" w:rsidR="002E6361" w:rsidRDefault="002E6361" w:rsidP="00480726">
      <w:pPr>
        <w:pStyle w:val="Prrafodelista"/>
        <w:numPr>
          <w:ilvl w:val="2"/>
          <w:numId w:val="10"/>
        </w:numPr>
      </w:pPr>
      <w:r>
        <w:t>Descripción:</w:t>
      </w:r>
    </w:p>
    <w:p w14:paraId="6F1348EE" w14:textId="77777777" w:rsidR="002E6361" w:rsidRDefault="002E6361" w:rsidP="00480726">
      <w:pPr>
        <w:pStyle w:val="Prrafodelista"/>
        <w:numPr>
          <w:ilvl w:val="2"/>
          <w:numId w:val="10"/>
        </w:numPr>
      </w:pPr>
      <w:r>
        <w:t>Caso de uso:</w:t>
      </w:r>
    </w:p>
    <w:p w14:paraId="51E1CEB1" w14:textId="77777777" w:rsidR="002E6361" w:rsidRPr="00FE5BFE" w:rsidRDefault="002E6361" w:rsidP="00FE5BFE"/>
    <w:p w14:paraId="5EC33C6F" w14:textId="77777777" w:rsidR="00B5661A" w:rsidRDefault="005702E3" w:rsidP="005702E3">
      <w:pPr>
        <w:pStyle w:val="Ttulo2"/>
      </w:pPr>
      <w:bookmarkStart w:id="143" w:name="_Toc536639715"/>
      <w:r>
        <w:t>Aportaciones JavaScript</w:t>
      </w:r>
      <w:bookmarkEnd w:id="143"/>
    </w:p>
    <w:p w14:paraId="02F249E4" w14:textId="77777777" w:rsidR="005702E3" w:rsidRDefault="005702E3" w:rsidP="005702E3">
      <w:pPr>
        <w:pStyle w:val="Ttulo3"/>
      </w:pPr>
      <w:bookmarkStart w:id="144" w:name="_Toc536639716"/>
      <w:r>
        <w:t>Botones de Inicio</w:t>
      </w:r>
      <w:bookmarkEnd w:id="144"/>
    </w:p>
    <w:p w14:paraId="240961F5" w14:textId="77777777" w:rsidR="00FE5BFE" w:rsidRDefault="00FE5BFE" w:rsidP="00FE5BFE">
      <w:r>
        <w:t>En la página de inicio se muestran dos pestañas “Eventos de anunciante” y “Eventos de usuarios”.</w:t>
      </w:r>
    </w:p>
    <w:p w14:paraId="16FFBB57" w14:textId="77777777" w:rsidR="00FE5BFE" w:rsidRPr="00FE5BFE" w:rsidRDefault="00A20586" w:rsidP="00FE5BFE">
      <w:r>
        <w:t xml:space="preserve">El objetivo de esta implementación es dar énfasis a los eventos creados por anunciantes ya que el plan de negocio de la aplicación está en torno a los anunciantes. </w:t>
      </w:r>
    </w:p>
    <w:p w14:paraId="6BC2C016" w14:textId="77777777" w:rsidR="005702E3" w:rsidRDefault="005702E3" w:rsidP="005702E3">
      <w:pPr>
        <w:pStyle w:val="Ttulo3"/>
      </w:pPr>
      <w:bookmarkStart w:id="145" w:name="_Toc536639717"/>
      <w:r>
        <w:t>Validaciones JavaScript</w:t>
      </w:r>
      <w:bookmarkEnd w:id="145"/>
    </w:p>
    <w:p w14:paraId="294FF0C6" w14:textId="77777777" w:rsidR="00A20586" w:rsidRPr="00A20586" w:rsidRDefault="00A20586" w:rsidP="00A20586">
      <w:r>
        <w:t xml:space="preserve">Se han empleado validaciones JavaScript a la hora de rellenar el formulario de registro. Los distintos campos se comprueban. Para ver </w:t>
      </w:r>
    </w:p>
    <w:p w14:paraId="7AD49B3E" w14:textId="77777777" w:rsidR="005702E3" w:rsidRDefault="005702E3" w:rsidP="005702E3">
      <w:pPr>
        <w:pStyle w:val="Ttulo3"/>
      </w:pPr>
      <w:bookmarkStart w:id="146" w:name="_Toc536639718"/>
      <w:r>
        <w:lastRenderedPageBreak/>
        <w:t>Formulario Modificación de Datos Dinámico</w:t>
      </w:r>
      <w:bookmarkEnd w:id="146"/>
    </w:p>
    <w:p w14:paraId="49548605" w14:textId="77777777" w:rsidR="005702E3" w:rsidRPr="005702E3" w:rsidRDefault="005702E3" w:rsidP="005702E3">
      <w:pPr>
        <w:pStyle w:val="Ttulo3"/>
      </w:pPr>
      <w:bookmarkStart w:id="147" w:name="_Toc536639719"/>
      <w:r>
        <w:t>Confirmación opciones definitivas</w:t>
      </w:r>
      <w:bookmarkEnd w:id="147"/>
    </w:p>
    <w:p w14:paraId="4AA64841" w14:textId="77777777" w:rsidR="005702E3" w:rsidRDefault="005702E3" w:rsidP="005702E3">
      <w:pPr>
        <w:pStyle w:val="Ttulo2"/>
      </w:pPr>
      <w:bookmarkStart w:id="148" w:name="_Toc536639720"/>
      <w:r>
        <w:t>Aportaciones Extraordinarias</w:t>
      </w:r>
      <w:bookmarkEnd w:id="148"/>
    </w:p>
    <w:p w14:paraId="682EC8AB" w14:textId="77777777" w:rsidR="00FE5BFE" w:rsidRDefault="00FE5BFE" w:rsidP="00FE5BFE">
      <w:pPr>
        <w:pStyle w:val="Ttulo3"/>
      </w:pPr>
      <w:bookmarkStart w:id="149" w:name="_Toc536639721"/>
      <w:r>
        <w:t>Paginación</w:t>
      </w:r>
      <w:bookmarkEnd w:id="149"/>
    </w:p>
    <w:p w14:paraId="65D526E7" w14:textId="77777777" w:rsidR="00FE5BFE" w:rsidRDefault="00FE5BFE" w:rsidP="00FE5BFE">
      <w:pPr>
        <w:pStyle w:val="Ttulo3"/>
      </w:pPr>
      <w:bookmarkStart w:id="150" w:name="_Toc536639722"/>
      <w:r>
        <w:t>HTML5</w:t>
      </w:r>
      <w:bookmarkEnd w:id="150"/>
    </w:p>
    <w:p w14:paraId="3D426381" w14:textId="77777777" w:rsidR="00FE5BFE" w:rsidRDefault="00FE5BFE" w:rsidP="00FE5BFE">
      <w:pPr>
        <w:pStyle w:val="Ttulo3"/>
      </w:pPr>
      <w:bookmarkStart w:id="151" w:name="_Toc536639723"/>
      <w:proofErr w:type="spellStart"/>
      <w:r>
        <w:t>Sticky</w:t>
      </w:r>
      <w:proofErr w:type="spellEnd"/>
      <w:r>
        <w:t xml:space="preserve"> </w:t>
      </w:r>
      <w:proofErr w:type="spellStart"/>
      <w:r>
        <w:t>Header</w:t>
      </w:r>
      <w:bookmarkEnd w:id="151"/>
      <w:proofErr w:type="spellEnd"/>
    </w:p>
    <w:p w14:paraId="36F021CF" w14:textId="77777777" w:rsidR="00FE5BFE" w:rsidRDefault="00FE5BFE" w:rsidP="00FE5BFE">
      <w:pPr>
        <w:pStyle w:val="Ttulo3"/>
      </w:pPr>
      <w:bookmarkStart w:id="152" w:name="_Toc536639724"/>
      <w:r>
        <w:t xml:space="preserve">Google </w:t>
      </w:r>
      <w:proofErr w:type="spellStart"/>
      <w:r>
        <w:t>Maps</w:t>
      </w:r>
      <w:bookmarkEnd w:id="152"/>
      <w:proofErr w:type="spellEnd"/>
    </w:p>
    <w:p w14:paraId="354DC2CA" w14:textId="77777777" w:rsidR="00FE5BFE" w:rsidRDefault="00FE5BFE" w:rsidP="00FE5BFE">
      <w:pPr>
        <w:pStyle w:val="Ttulo3"/>
      </w:pPr>
      <w:bookmarkStart w:id="153" w:name="_Toc536639725"/>
      <w:r>
        <w:t>AJAX</w:t>
      </w:r>
      <w:bookmarkEnd w:id="153"/>
    </w:p>
    <w:p w14:paraId="033688E4" w14:textId="77777777" w:rsidR="00FE5BFE" w:rsidRDefault="00FE5BFE" w:rsidP="00FE5BFE">
      <w:pPr>
        <w:pStyle w:val="Ttulo3"/>
      </w:pPr>
      <w:bookmarkStart w:id="154" w:name="_Toc536639726"/>
      <w:r>
        <w:t>Áreas de Texto Dinámicas</w:t>
      </w:r>
      <w:bookmarkEnd w:id="154"/>
    </w:p>
    <w:p w14:paraId="5E2E4D92" w14:textId="77777777" w:rsidR="00FE5BFE" w:rsidRDefault="00FE5BFE" w:rsidP="00FE5BFE">
      <w:pPr>
        <w:pStyle w:val="Ttulo3"/>
      </w:pPr>
      <w:bookmarkStart w:id="155" w:name="_Toc536639727"/>
      <w:r>
        <w:t>Plugin Carrusel</w:t>
      </w:r>
      <w:bookmarkEnd w:id="155"/>
    </w:p>
    <w:p w14:paraId="3162C377" w14:textId="77777777" w:rsidR="00FE5BFE" w:rsidRPr="00FE5BFE" w:rsidRDefault="00FE5BFE" w:rsidP="00FE5BFE">
      <w:pPr>
        <w:pStyle w:val="Ttulo3"/>
      </w:pPr>
      <w:bookmarkStart w:id="156" w:name="_Toc536639728"/>
      <w:proofErr w:type="spellStart"/>
      <w:r>
        <w:t>Snippets</w:t>
      </w:r>
      <w:bookmarkEnd w:id="156"/>
      <w:proofErr w:type="spellEnd"/>
    </w:p>
    <w:p w14:paraId="34F18C84" w14:textId="77777777" w:rsidR="005702E3" w:rsidRDefault="005702E3" w:rsidP="005702E3">
      <w:pPr>
        <w:pStyle w:val="Ttulo2"/>
      </w:pPr>
      <w:bookmarkStart w:id="157" w:name="_Toc536639729"/>
      <w:r>
        <w:t>Usos de JQUERY</w:t>
      </w:r>
      <w:bookmarkEnd w:id="157"/>
    </w:p>
    <w:p w14:paraId="31A86717" w14:textId="77777777" w:rsidR="005702E3" w:rsidRDefault="005702E3" w:rsidP="005702E3">
      <w:pPr>
        <w:pStyle w:val="Ttulo2"/>
      </w:pPr>
      <w:bookmarkStart w:id="158" w:name="_Toc536639730"/>
      <w:r>
        <w:t>Tecnologías no vistas en la asignatura</w:t>
      </w:r>
      <w:bookmarkEnd w:id="158"/>
    </w:p>
    <w:p w14:paraId="2487AD9B" w14:textId="77777777" w:rsidR="005702E3" w:rsidRPr="005702E3" w:rsidRDefault="005702E3" w:rsidP="005702E3">
      <w:r>
        <w:t xml:space="preserve">Se ha hecho uso de </w:t>
      </w:r>
      <w:r w:rsidRPr="005702E3">
        <w:rPr>
          <w:b/>
        </w:rPr>
        <w:t>Git/GitHub</w:t>
      </w:r>
      <w:r>
        <w:t xml:space="preserve"> para compartir el trabajo y facilitar la colaboración entre los distintos integrantes.</w:t>
      </w:r>
    </w:p>
    <w:sectPr w:rsidR="005702E3" w:rsidRPr="005702E3" w:rsidSect="00932204">
      <w:footerReference w:type="default" r:id="rId4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C7282" w14:textId="77777777" w:rsidR="00680EB0" w:rsidRDefault="00680EB0" w:rsidP="00932204">
      <w:pPr>
        <w:spacing w:line="240" w:lineRule="auto"/>
      </w:pPr>
      <w:r>
        <w:separator/>
      </w:r>
    </w:p>
  </w:endnote>
  <w:endnote w:type="continuationSeparator" w:id="0">
    <w:p w14:paraId="54B434F3" w14:textId="77777777" w:rsidR="00680EB0" w:rsidRDefault="00680EB0" w:rsidP="00932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NewBskvll BT">
    <w:altName w:val="Times New Roman"/>
    <w:charset w:val="00"/>
    <w:family w:val="roman"/>
    <w:pitch w:val="variable"/>
    <w:sig w:usb0="00000007" w:usb1="00000000" w:usb2="00000000" w:usb3="00000000" w:csb0="0000001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132318"/>
      <w:docPartObj>
        <w:docPartGallery w:val="Page Numbers (Bottom of Page)"/>
        <w:docPartUnique/>
      </w:docPartObj>
    </w:sdtPr>
    <w:sdtContent>
      <w:p w14:paraId="5A3E43AD" w14:textId="77777777" w:rsidR="006A6BD1" w:rsidRDefault="006A6BD1">
        <w:pPr>
          <w:pStyle w:val="Piedepgina"/>
          <w:jc w:val="center"/>
        </w:pPr>
        <w:r>
          <w:rPr>
            <w:noProof/>
          </w:rPr>
          <w:fldChar w:fldCharType="begin"/>
        </w:r>
        <w:r>
          <w:rPr>
            <w:noProof/>
          </w:rPr>
          <w:instrText>PAGE   \* MERGEFORMAT</w:instrText>
        </w:r>
        <w:r>
          <w:rPr>
            <w:noProof/>
          </w:rPr>
          <w:fldChar w:fldCharType="separate"/>
        </w:r>
        <w:r>
          <w:rPr>
            <w:noProof/>
          </w:rPr>
          <w:t>16</w:t>
        </w:r>
        <w:r>
          <w:rPr>
            <w:noProof/>
          </w:rPr>
          <w:fldChar w:fldCharType="end"/>
        </w:r>
      </w:p>
    </w:sdtContent>
  </w:sdt>
  <w:p w14:paraId="21B71FF0" w14:textId="77777777" w:rsidR="006A6BD1" w:rsidRDefault="006A6B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CA50C" w14:textId="77777777" w:rsidR="00680EB0" w:rsidRDefault="00680EB0" w:rsidP="00932204">
      <w:pPr>
        <w:spacing w:line="240" w:lineRule="auto"/>
      </w:pPr>
      <w:r>
        <w:separator/>
      </w:r>
    </w:p>
  </w:footnote>
  <w:footnote w:type="continuationSeparator" w:id="0">
    <w:p w14:paraId="1CEE5EA7" w14:textId="77777777" w:rsidR="00680EB0" w:rsidRDefault="00680EB0" w:rsidP="009322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5"/>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D164934"/>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290BE1"/>
    <w:multiLevelType w:val="multilevel"/>
    <w:tmpl w:val="13CAAB6E"/>
    <w:lvl w:ilvl="0">
      <w:start w:val="1"/>
      <w:numFmt w:val="decimal"/>
      <w:lvlText w:val="%1"/>
      <w:lvlJc w:val="left"/>
      <w:pPr>
        <w:ind w:left="432" w:hanging="432"/>
      </w:pPr>
    </w:lvl>
    <w:lvl w:ilvl="1">
      <w:start w:val="1"/>
      <w:numFmt w:val="decimal"/>
      <w:pStyle w:val="Ttulo2"/>
      <w:lvlText w:val="%1.%2"/>
      <w:lvlJc w:val="left"/>
      <w:pPr>
        <w:ind w:left="6813"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1166FFA"/>
    <w:multiLevelType w:val="hybridMultilevel"/>
    <w:tmpl w:val="4DD8B20A"/>
    <w:name w:val="Anexo New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454068DB"/>
    <w:multiLevelType w:val="hybridMultilevel"/>
    <w:tmpl w:val="A3A44C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48AB071E"/>
    <w:multiLevelType w:val="multilevel"/>
    <w:tmpl w:val="0C0A001D"/>
    <w:styleLink w:val="Style1"/>
    <w:lvl w:ilvl="0">
      <w:start w:val="1"/>
      <w:numFmt w:val="decimal"/>
      <w:lvlText w:val="%1)"/>
      <w:lvlJc w:val="left"/>
      <w:pPr>
        <w:ind w:left="360" w:hanging="360"/>
      </w:pPr>
      <w:rPr>
        <w:rFonts w:ascii="Arial" w:hAnsi="Arial"/>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DB9689F"/>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E490290"/>
    <w:multiLevelType w:val="hybridMultilevel"/>
    <w:tmpl w:val="EFD210BE"/>
    <w:lvl w:ilvl="0" w:tplc="D7D6BD62">
      <w:start w:val="1"/>
      <w:numFmt w:val="decimal"/>
      <w:lvlText w:val="%1."/>
      <w:lvlJc w:val="left"/>
      <w:pPr>
        <w:ind w:left="1069" w:hanging="360"/>
      </w:pPr>
      <w:rPr>
        <w:rFonts w:hint="default"/>
      </w:rPr>
    </w:lvl>
    <w:lvl w:ilvl="1" w:tplc="0C0A0019">
      <w:start w:val="1"/>
      <w:numFmt w:val="lowerLetter"/>
      <w:lvlText w:val="%2."/>
      <w:lvlJc w:val="left"/>
      <w:pPr>
        <w:ind w:left="1789" w:hanging="360"/>
      </w:pPr>
    </w:lvl>
    <w:lvl w:ilvl="2" w:tplc="0C0A001B">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8" w15:restartNumberingAfterBreak="0">
    <w:nsid w:val="4F3D29DE"/>
    <w:multiLevelType w:val="hybridMultilevel"/>
    <w:tmpl w:val="BC6893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56751F66"/>
    <w:multiLevelType w:val="multilevel"/>
    <w:tmpl w:val="5F408B26"/>
    <w:name w:val="Anexo New"/>
    <w:lvl w:ilvl="0">
      <w:start w:val="1"/>
      <w:numFmt w:val="upperLetter"/>
      <w:lvlText w:val="Anexo %1"/>
      <w:lvlJc w:val="left"/>
      <w:pPr>
        <w:ind w:left="360" w:hanging="360"/>
      </w:pPr>
      <w:rPr>
        <w:rFonts w:ascii="Arial" w:hAnsi="Arial" w:hint="default"/>
        <w:sz w:val="24"/>
      </w:rPr>
    </w:lvl>
    <w:lvl w:ilvl="1">
      <w:start w:val="1"/>
      <w:numFmt w:val="decimal"/>
      <w:lvlRestart w:val="0"/>
      <w:lvlText w:val="Anexo %1.%2"/>
      <w:lvlJc w:val="left"/>
      <w:pPr>
        <w:ind w:left="720" w:hanging="360"/>
      </w:pPr>
      <w:rPr>
        <w:rFonts w:ascii="Arial" w:hAnsi="Arial" w:cs="Arial" w:hint="default"/>
        <w:b/>
        <w:bCs w:val="0"/>
        <w:i w:val="0"/>
        <w:iCs w:val="0"/>
        <w:sz w:val="22"/>
      </w:rPr>
    </w:lvl>
    <w:lvl w:ilvl="2">
      <w:start w:val="1"/>
      <w:numFmt w:val="decimal"/>
      <w:lvlText w:val="Anexo %1.%2.%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10" w15:restartNumberingAfterBreak="0">
    <w:nsid w:val="75742B9D"/>
    <w:multiLevelType w:val="multilevel"/>
    <w:tmpl w:val="CBE25B4C"/>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78A76311"/>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E85792D"/>
    <w:multiLevelType w:val="hybridMultilevel"/>
    <w:tmpl w:val="005AB6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0"/>
  </w:num>
  <w:num w:numId="2">
    <w:abstractNumId w:val="2"/>
  </w:num>
  <w:num w:numId="3">
    <w:abstractNumId w:val="5"/>
  </w:num>
  <w:num w:numId="4">
    <w:abstractNumId w:val="4"/>
  </w:num>
  <w:num w:numId="5">
    <w:abstractNumId w:val="1"/>
  </w:num>
  <w:num w:numId="6">
    <w:abstractNumId w:val="12"/>
  </w:num>
  <w:num w:numId="7">
    <w:abstractNumId w:val="8"/>
  </w:num>
  <w:num w:numId="8">
    <w:abstractNumId w:val="6"/>
  </w:num>
  <w:num w:numId="9">
    <w:abstractNumId w:val="11"/>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A58"/>
    <w:rsid w:val="00000151"/>
    <w:rsid w:val="00001A5A"/>
    <w:rsid w:val="00001A81"/>
    <w:rsid w:val="00003903"/>
    <w:rsid w:val="00004BC0"/>
    <w:rsid w:val="00006703"/>
    <w:rsid w:val="00006FBB"/>
    <w:rsid w:val="00007588"/>
    <w:rsid w:val="0001072F"/>
    <w:rsid w:val="00010857"/>
    <w:rsid w:val="00013293"/>
    <w:rsid w:val="000146CA"/>
    <w:rsid w:val="00016485"/>
    <w:rsid w:val="00024903"/>
    <w:rsid w:val="000249B3"/>
    <w:rsid w:val="00025003"/>
    <w:rsid w:val="0002531F"/>
    <w:rsid w:val="00026117"/>
    <w:rsid w:val="000267B2"/>
    <w:rsid w:val="000276B2"/>
    <w:rsid w:val="00031D63"/>
    <w:rsid w:val="00032315"/>
    <w:rsid w:val="00032372"/>
    <w:rsid w:val="0003524E"/>
    <w:rsid w:val="00036789"/>
    <w:rsid w:val="00036DDA"/>
    <w:rsid w:val="00036FD2"/>
    <w:rsid w:val="000436F0"/>
    <w:rsid w:val="000439BE"/>
    <w:rsid w:val="00053B16"/>
    <w:rsid w:val="00054910"/>
    <w:rsid w:val="00054F49"/>
    <w:rsid w:val="00055528"/>
    <w:rsid w:val="00055A9B"/>
    <w:rsid w:val="00055E9E"/>
    <w:rsid w:val="000612DE"/>
    <w:rsid w:val="00064936"/>
    <w:rsid w:val="000656BF"/>
    <w:rsid w:val="000660E5"/>
    <w:rsid w:val="000709B8"/>
    <w:rsid w:val="00070D29"/>
    <w:rsid w:val="00072D68"/>
    <w:rsid w:val="0007325D"/>
    <w:rsid w:val="00075FB7"/>
    <w:rsid w:val="00077C45"/>
    <w:rsid w:val="00082615"/>
    <w:rsid w:val="00083B3E"/>
    <w:rsid w:val="000844EB"/>
    <w:rsid w:val="0008713B"/>
    <w:rsid w:val="000910F4"/>
    <w:rsid w:val="000926DB"/>
    <w:rsid w:val="000A181D"/>
    <w:rsid w:val="000A1D80"/>
    <w:rsid w:val="000A1E2C"/>
    <w:rsid w:val="000A2AE9"/>
    <w:rsid w:val="000A421B"/>
    <w:rsid w:val="000A46C9"/>
    <w:rsid w:val="000A4802"/>
    <w:rsid w:val="000A49BE"/>
    <w:rsid w:val="000A64C5"/>
    <w:rsid w:val="000B25E5"/>
    <w:rsid w:val="000B7470"/>
    <w:rsid w:val="000C319E"/>
    <w:rsid w:val="000C4CA4"/>
    <w:rsid w:val="000D3544"/>
    <w:rsid w:val="000D4771"/>
    <w:rsid w:val="000D6502"/>
    <w:rsid w:val="000D6529"/>
    <w:rsid w:val="000D6989"/>
    <w:rsid w:val="000D7305"/>
    <w:rsid w:val="000E2BC0"/>
    <w:rsid w:val="000E4B8C"/>
    <w:rsid w:val="000E70B6"/>
    <w:rsid w:val="000F2136"/>
    <w:rsid w:val="000F393F"/>
    <w:rsid w:val="000F44E4"/>
    <w:rsid w:val="000F64D9"/>
    <w:rsid w:val="000F71FF"/>
    <w:rsid w:val="000F7FCD"/>
    <w:rsid w:val="0010026B"/>
    <w:rsid w:val="00101792"/>
    <w:rsid w:val="0010230C"/>
    <w:rsid w:val="00102E5D"/>
    <w:rsid w:val="0010551A"/>
    <w:rsid w:val="00105576"/>
    <w:rsid w:val="0011102A"/>
    <w:rsid w:val="0011156C"/>
    <w:rsid w:val="00111945"/>
    <w:rsid w:val="00113081"/>
    <w:rsid w:val="001135E0"/>
    <w:rsid w:val="00113676"/>
    <w:rsid w:val="00115BF2"/>
    <w:rsid w:val="001175B6"/>
    <w:rsid w:val="00117C0D"/>
    <w:rsid w:val="001203CF"/>
    <w:rsid w:val="00120722"/>
    <w:rsid w:val="0012103B"/>
    <w:rsid w:val="001218EA"/>
    <w:rsid w:val="001234C2"/>
    <w:rsid w:val="001242E7"/>
    <w:rsid w:val="00124A15"/>
    <w:rsid w:val="001270D2"/>
    <w:rsid w:val="001273A8"/>
    <w:rsid w:val="00127685"/>
    <w:rsid w:val="001302E2"/>
    <w:rsid w:val="001319CA"/>
    <w:rsid w:val="001328B2"/>
    <w:rsid w:val="001337CD"/>
    <w:rsid w:val="001343FE"/>
    <w:rsid w:val="00135A18"/>
    <w:rsid w:val="00141250"/>
    <w:rsid w:val="001443F7"/>
    <w:rsid w:val="00151809"/>
    <w:rsid w:val="0015435C"/>
    <w:rsid w:val="00157369"/>
    <w:rsid w:val="001609AA"/>
    <w:rsid w:val="00161365"/>
    <w:rsid w:val="001616E1"/>
    <w:rsid w:val="0016320D"/>
    <w:rsid w:val="00170F51"/>
    <w:rsid w:val="00172717"/>
    <w:rsid w:val="00172B55"/>
    <w:rsid w:val="00172F07"/>
    <w:rsid w:val="001740D2"/>
    <w:rsid w:val="001743A2"/>
    <w:rsid w:val="00175AF9"/>
    <w:rsid w:val="0017715B"/>
    <w:rsid w:val="00177A04"/>
    <w:rsid w:val="00180325"/>
    <w:rsid w:val="00181FA3"/>
    <w:rsid w:val="001832B5"/>
    <w:rsid w:val="00191691"/>
    <w:rsid w:val="00191C76"/>
    <w:rsid w:val="00194CC8"/>
    <w:rsid w:val="001952E8"/>
    <w:rsid w:val="00195BCB"/>
    <w:rsid w:val="00197320"/>
    <w:rsid w:val="001A23AB"/>
    <w:rsid w:val="001A2721"/>
    <w:rsid w:val="001A3D7E"/>
    <w:rsid w:val="001A487F"/>
    <w:rsid w:val="001A6F0B"/>
    <w:rsid w:val="001A753B"/>
    <w:rsid w:val="001A7C82"/>
    <w:rsid w:val="001B0E0C"/>
    <w:rsid w:val="001B2EC9"/>
    <w:rsid w:val="001B3E17"/>
    <w:rsid w:val="001B46EE"/>
    <w:rsid w:val="001B4909"/>
    <w:rsid w:val="001B63EE"/>
    <w:rsid w:val="001B7A02"/>
    <w:rsid w:val="001C0387"/>
    <w:rsid w:val="001C0881"/>
    <w:rsid w:val="001C0EC1"/>
    <w:rsid w:val="001C2582"/>
    <w:rsid w:val="001C33E0"/>
    <w:rsid w:val="001C35EB"/>
    <w:rsid w:val="001C6159"/>
    <w:rsid w:val="001C7961"/>
    <w:rsid w:val="001C7AEE"/>
    <w:rsid w:val="001D0555"/>
    <w:rsid w:val="001D083C"/>
    <w:rsid w:val="001D190B"/>
    <w:rsid w:val="001D1DB1"/>
    <w:rsid w:val="001D5D70"/>
    <w:rsid w:val="001E441A"/>
    <w:rsid w:val="001E4C9F"/>
    <w:rsid w:val="001E5BE2"/>
    <w:rsid w:val="001E71FC"/>
    <w:rsid w:val="001F0F6A"/>
    <w:rsid w:val="001F0FBF"/>
    <w:rsid w:val="001F15DD"/>
    <w:rsid w:val="001F1897"/>
    <w:rsid w:val="001F278E"/>
    <w:rsid w:val="001F2EF2"/>
    <w:rsid w:val="001F302D"/>
    <w:rsid w:val="001F431A"/>
    <w:rsid w:val="001F77F7"/>
    <w:rsid w:val="001F7CAE"/>
    <w:rsid w:val="002003F3"/>
    <w:rsid w:val="0020137C"/>
    <w:rsid w:val="00201454"/>
    <w:rsid w:val="002066B8"/>
    <w:rsid w:val="00206A95"/>
    <w:rsid w:val="002077FB"/>
    <w:rsid w:val="00207C78"/>
    <w:rsid w:val="00210B27"/>
    <w:rsid w:val="00212380"/>
    <w:rsid w:val="00214449"/>
    <w:rsid w:val="0021689F"/>
    <w:rsid w:val="00217680"/>
    <w:rsid w:val="00217D93"/>
    <w:rsid w:val="00220B3E"/>
    <w:rsid w:val="00222859"/>
    <w:rsid w:val="00227026"/>
    <w:rsid w:val="00227DD9"/>
    <w:rsid w:val="00231B3B"/>
    <w:rsid w:val="00233AA9"/>
    <w:rsid w:val="002353A6"/>
    <w:rsid w:val="0023575A"/>
    <w:rsid w:val="002379C7"/>
    <w:rsid w:val="0024041C"/>
    <w:rsid w:val="002404D1"/>
    <w:rsid w:val="00240D30"/>
    <w:rsid w:val="00240F72"/>
    <w:rsid w:val="002446CB"/>
    <w:rsid w:val="002465AA"/>
    <w:rsid w:val="00247FE0"/>
    <w:rsid w:val="002512F4"/>
    <w:rsid w:val="00252D63"/>
    <w:rsid w:val="002554A3"/>
    <w:rsid w:val="00256913"/>
    <w:rsid w:val="0025742A"/>
    <w:rsid w:val="00257D42"/>
    <w:rsid w:val="00262DF3"/>
    <w:rsid w:val="0026339B"/>
    <w:rsid w:val="002651D8"/>
    <w:rsid w:val="002655A8"/>
    <w:rsid w:val="002655EA"/>
    <w:rsid w:val="00267AFE"/>
    <w:rsid w:val="00270869"/>
    <w:rsid w:val="00271967"/>
    <w:rsid w:val="00272FB0"/>
    <w:rsid w:val="00277349"/>
    <w:rsid w:val="00284553"/>
    <w:rsid w:val="00285722"/>
    <w:rsid w:val="0028743D"/>
    <w:rsid w:val="00287FE7"/>
    <w:rsid w:val="00290BBB"/>
    <w:rsid w:val="00291A25"/>
    <w:rsid w:val="00291C07"/>
    <w:rsid w:val="002922D3"/>
    <w:rsid w:val="002923C9"/>
    <w:rsid w:val="00292B4C"/>
    <w:rsid w:val="002942A2"/>
    <w:rsid w:val="0029499F"/>
    <w:rsid w:val="00295D33"/>
    <w:rsid w:val="00296E48"/>
    <w:rsid w:val="002A0046"/>
    <w:rsid w:val="002A00A6"/>
    <w:rsid w:val="002A0F56"/>
    <w:rsid w:val="002A2020"/>
    <w:rsid w:val="002A2F61"/>
    <w:rsid w:val="002A3E07"/>
    <w:rsid w:val="002A57B1"/>
    <w:rsid w:val="002A7050"/>
    <w:rsid w:val="002A7EDC"/>
    <w:rsid w:val="002B48A5"/>
    <w:rsid w:val="002B52B8"/>
    <w:rsid w:val="002B6BF9"/>
    <w:rsid w:val="002B6EA1"/>
    <w:rsid w:val="002C1500"/>
    <w:rsid w:val="002C2BD3"/>
    <w:rsid w:val="002C3657"/>
    <w:rsid w:val="002C3960"/>
    <w:rsid w:val="002C68DD"/>
    <w:rsid w:val="002C6A79"/>
    <w:rsid w:val="002C710F"/>
    <w:rsid w:val="002C7276"/>
    <w:rsid w:val="002C7EF5"/>
    <w:rsid w:val="002D0F9C"/>
    <w:rsid w:val="002D38DE"/>
    <w:rsid w:val="002D3A60"/>
    <w:rsid w:val="002D4B8D"/>
    <w:rsid w:val="002D5D27"/>
    <w:rsid w:val="002D79B2"/>
    <w:rsid w:val="002E0A4F"/>
    <w:rsid w:val="002E116C"/>
    <w:rsid w:val="002E197C"/>
    <w:rsid w:val="002E4178"/>
    <w:rsid w:val="002E6361"/>
    <w:rsid w:val="002E6A0F"/>
    <w:rsid w:val="002E71FB"/>
    <w:rsid w:val="002F09CF"/>
    <w:rsid w:val="002F2D9A"/>
    <w:rsid w:val="002F4419"/>
    <w:rsid w:val="002F46CD"/>
    <w:rsid w:val="002F4A27"/>
    <w:rsid w:val="002F4E31"/>
    <w:rsid w:val="002F5209"/>
    <w:rsid w:val="002F6224"/>
    <w:rsid w:val="002F74D4"/>
    <w:rsid w:val="00300447"/>
    <w:rsid w:val="00300ECD"/>
    <w:rsid w:val="00301DD7"/>
    <w:rsid w:val="00302533"/>
    <w:rsid w:val="00303952"/>
    <w:rsid w:val="0030622C"/>
    <w:rsid w:val="00306B4C"/>
    <w:rsid w:val="003219CB"/>
    <w:rsid w:val="003268E0"/>
    <w:rsid w:val="00326BD4"/>
    <w:rsid w:val="00333096"/>
    <w:rsid w:val="00336D95"/>
    <w:rsid w:val="0034058B"/>
    <w:rsid w:val="00340D6C"/>
    <w:rsid w:val="00343897"/>
    <w:rsid w:val="00343E10"/>
    <w:rsid w:val="0034478E"/>
    <w:rsid w:val="00344EEF"/>
    <w:rsid w:val="003476EB"/>
    <w:rsid w:val="00347CFB"/>
    <w:rsid w:val="003508DC"/>
    <w:rsid w:val="00351803"/>
    <w:rsid w:val="00351B51"/>
    <w:rsid w:val="00352E9A"/>
    <w:rsid w:val="00354397"/>
    <w:rsid w:val="003546DF"/>
    <w:rsid w:val="0035538C"/>
    <w:rsid w:val="00355A51"/>
    <w:rsid w:val="00355FD1"/>
    <w:rsid w:val="0035674E"/>
    <w:rsid w:val="003625B4"/>
    <w:rsid w:val="00363758"/>
    <w:rsid w:val="0036542E"/>
    <w:rsid w:val="003661F6"/>
    <w:rsid w:val="003663B6"/>
    <w:rsid w:val="0037009D"/>
    <w:rsid w:val="00373375"/>
    <w:rsid w:val="00384E6E"/>
    <w:rsid w:val="003850DC"/>
    <w:rsid w:val="00386225"/>
    <w:rsid w:val="0039043D"/>
    <w:rsid w:val="003906E4"/>
    <w:rsid w:val="00392A69"/>
    <w:rsid w:val="003932DC"/>
    <w:rsid w:val="00393C12"/>
    <w:rsid w:val="003A27EA"/>
    <w:rsid w:val="003A41EC"/>
    <w:rsid w:val="003A42C4"/>
    <w:rsid w:val="003A49FA"/>
    <w:rsid w:val="003A5781"/>
    <w:rsid w:val="003A5DE8"/>
    <w:rsid w:val="003A65D1"/>
    <w:rsid w:val="003A66CA"/>
    <w:rsid w:val="003B1D48"/>
    <w:rsid w:val="003B4440"/>
    <w:rsid w:val="003B65BF"/>
    <w:rsid w:val="003B6F05"/>
    <w:rsid w:val="003C4137"/>
    <w:rsid w:val="003C415D"/>
    <w:rsid w:val="003C4C64"/>
    <w:rsid w:val="003C62A8"/>
    <w:rsid w:val="003C6ACA"/>
    <w:rsid w:val="003C7AB2"/>
    <w:rsid w:val="003D53F1"/>
    <w:rsid w:val="003D64D4"/>
    <w:rsid w:val="003D7BE2"/>
    <w:rsid w:val="003E01D9"/>
    <w:rsid w:val="003E0E4F"/>
    <w:rsid w:val="003E1296"/>
    <w:rsid w:val="003E319F"/>
    <w:rsid w:val="003E38D2"/>
    <w:rsid w:val="003F162B"/>
    <w:rsid w:val="003F28BA"/>
    <w:rsid w:val="003F5D69"/>
    <w:rsid w:val="003F6056"/>
    <w:rsid w:val="003F6445"/>
    <w:rsid w:val="00400DAB"/>
    <w:rsid w:val="004024E6"/>
    <w:rsid w:val="00403307"/>
    <w:rsid w:val="00403CB7"/>
    <w:rsid w:val="004051DA"/>
    <w:rsid w:val="004072FB"/>
    <w:rsid w:val="004119CF"/>
    <w:rsid w:val="00411BDE"/>
    <w:rsid w:val="0041312E"/>
    <w:rsid w:val="0041574B"/>
    <w:rsid w:val="00416BDB"/>
    <w:rsid w:val="004178CB"/>
    <w:rsid w:val="00422F72"/>
    <w:rsid w:val="0042333B"/>
    <w:rsid w:val="00423B91"/>
    <w:rsid w:val="00424AB1"/>
    <w:rsid w:val="00424F44"/>
    <w:rsid w:val="00425AF4"/>
    <w:rsid w:val="00425E28"/>
    <w:rsid w:val="00426F0F"/>
    <w:rsid w:val="0042785D"/>
    <w:rsid w:val="00431035"/>
    <w:rsid w:val="00431474"/>
    <w:rsid w:val="004317A2"/>
    <w:rsid w:val="00431E2E"/>
    <w:rsid w:val="004331E0"/>
    <w:rsid w:val="004339A3"/>
    <w:rsid w:val="00433EAA"/>
    <w:rsid w:val="004354C0"/>
    <w:rsid w:val="00437975"/>
    <w:rsid w:val="00440928"/>
    <w:rsid w:val="004415BC"/>
    <w:rsid w:val="00441A4B"/>
    <w:rsid w:val="004423C9"/>
    <w:rsid w:val="00446482"/>
    <w:rsid w:val="00447560"/>
    <w:rsid w:val="00451889"/>
    <w:rsid w:val="004518EA"/>
    <w:rsid w:val="00451A9E"/>
    <w:rsid w:val="00453F48"/>
    <w:rsid w:val="00454118"/>
    <w:rsid w:val="00454BE9"/>
    <w:rsid w:val="00455D32"/>
    <w:rsid w:val="0045728F"/>
    <w:rsid w:val="00461556"/>
    <w:rsid w:val="0046158A"/>
    <w:rsid w:val="004621D1"/>
    <w:rsid w:val="00465031"/>
    <w:rsid w:val="00466CB8"/>
    <w:rsid w:val="00470BB9"/>
    <w:rsid w:val="00471A98"/>
    <w:rsid w:val="00474C0B"/>
    <w:rsid w:val="004753E0"/>
    <w:rsid w:val="00476771"/>
    <w:rsid w:val="00477032"/>
    <w:rsid w:val="00480726"/>
    <w:rsid w:val="004836F5"/>
    <w:rsid w:val="00484952"/>
    <w:rsid w:val="00490A81"/>
    <w:rsid w:val="004910CD"/>
    <w:rsid w:val="00492537"/>
    <w:rsid w:val="0049339D"/>
    <w:rsid w:val="004972F6"/>
    <w:rsid w:val="00497ACD"/>
    <w:rsid w:val="004A1CCA"/>
    <w:rsid w:val="004A2969"/>
    <w:rsid w:val="004A296F"/>
    <w:rsid w:val="004A2F65"/>
    <w:rsid w:val="004A3F77"/>
    <w:rsid w:val="004A5A6A"/>
    <w:rsid w:val="004A7278"/>
    <w:rsid w:val="004B2918"/>
    <w:rsid w:val="004B2954"/>
    <w:rsid w:val="004B63E6"/>
    <w:rsid w:val="004B76AD"/>
    <w:rsid w:val="004C0CF2"/>
    <w:rsid w:val="004C476A"/>
    <w:rsid w:val="004C57BD"/>
    <w:rsid w:val="004C710E"/>
    <w:rsid w:val="004D1192"/>
    <w:rsid w:val="004D2A99"/>
    <w:rsid w:val="004D2DF2"/>
    <w:rsid w:val="004D52FE"/>
    <w:rsid w:val="004D601E"/>
    <w:rsid w:val="004D6D1A"/>
    <w:rsid w:val="004D6E31"/>
    <w:rsid w:val="004E0AE7"/>
    <w:rsid w:val="004E0BE5"/>
    <w:rsid w:val="004E3014"/>
    <w:rsid w:val="004E3C17"/>
    <w:rsid w:val="004E653E"/>
    <w:rsid w:val="004F0D85"/>
    <w:rsid w:val="004F18E2"/>
    <w:rsid w:val="004F3CC7"/>
    <w:rsid w:val="004F5EEC"/>
    <w:rsid w:val="004F63B2"/>
    <w:rsid w:val="004F6BED"/>
    <w:rsid w:val="00500EE8"/>
    <w:rsid w:val="00501B47"/>
    <w:rsid w:val="00505564"/>
    <w:rsid w:val="005075B5"/>
    <w:rsid w:val="00507705"/>
    <w:rsid w:val="00511768"/>
    <w:rsid w:val="005136E0"/>
    <w:rsid w:val="00515B1F"/>
    <w:rsid w:val="005164CD"/>
    <w:rsid w:val="00521899"/>
    <w:rsid w:val="00521E6A"/>
    <w:rsid w:val="005245FC"/>
    <w:rsid w:val="0052549A"/>
    <w:rsid w:val="00527B3B"/>
    <w:rsid w:val="005317D4"/>
    <w:rsid w:val="0053187A"/>
    <w:rsid w:val="00532A0D"/>
    <w:rsid w:val="00533C48"/>
    <w:rsid w:val="005351BA"/>
    <w:rsid w:val="005362C4"/>
    <w:rsid w:val="00536E84"/>
    <w:rsid w:val="0053750E"/>
    <w:rsid w:val="00537A17"/>
    <w:rsid w:val="00541256"/>
    <w:rsid w:val="00541BC8"/>
    <w:rsid w:val="00541E45"/>
    <w:rsid w:val="0054282F"/>
    <w:rsid w:val="0054309A"/>
    <w:rsid w:val="0054402C"/>
    <w:rsid w:val="005456C3"/>
    <w:rsid w:val="00545AA0"/>
    <w:rsid w:val="005510E2"/>
    <w:rsid w:val="005532A0"/>
    <w:rsid w:val="00553EA9"/>
    <w:rsid w:val="00554454"/>
    <w:rsid w:val="0055459F"/>
    <w:rsid w:val="00554A19"/>
    <w:rsid w:val="00554F3E"/>
    <w:rsid w:val="00555BB1"/>
    <w:rsid w:val="00562BB2"/>
    <w:rsid w:val="005657FA"/>
    <w:rsid w:val="00566AE2"/>
    <w:rsid w:val="00567D31"/>
    <w:rsid w:val="005702E3"/>
    <w:rsid w:val="00570CFC"/>
    <w:rsid w:val="00571231"/>
    <w:rsid w:val="005717B0"/>
    <w:rsid w:val="00574DC7"/>
    <w:rsid w:val="00580904"/>
    <w:rsid w:val="005828F6"/>
    <w:rsid w:val="00584A0A"/>
    <w:rsid w:val="005879BA"/>
    <w:rsid w:val="0059079C"/>
    <w:rsid w:val="005907B2"/>
    <w:rsid w:val="00590D86"/>
    <w:rsid w:val="00592705"/>
    <w:rsid w:val="00592FAD"/>
    <w:rsid w:val="005960FE"/>
    <w:rsid w:val="00596484"/>
    <w:rsid w:val="0059672B"/>
    <w:rsid w:val="00597D1A"/>
    <w:rsid w:val="005A097C"/>
    <w:rsid w:val="005A1E7B"/>
    <w:rsid w:val="005A2DBA"/>
    <w:rsid w:val="005A382A"/>
    <w:rsid w:val="005A4A21"/>
    <w:rsid w:val="005A5B9F"/>
    <w:rsid w:val="005B0BBB"/>
    <w:rsid w:val="005B331B"/>
    <w:rsid w:val="005B538C"/>
    <w:rsid w:val="005B54CC"/>
    <w:rsid w:val="005C0590"/>
    <w:rsid w:val="005C340F"/>
    <w:rsid w:val="005C62F7"/>
    <w:rsid w:val="005C6987"/>
    <w:rsid w:val="005C7A2F"/>
    <w:rsid w:val="005C7F18"/>
    <w:rsid w:val="005C7F1C"/>
    <w:rsid w:val="005D42B3"/>
    <w:rsid w:val="005D4EF1"/>
    <w:rsid w:val="005D5D4B"/>
    <w:rsid w:val="005E066D"/>
    <w:rsid w:val="005E0723"/>
    <w:rsid w:val="005E0E3E"/>
    <w:rsid w:val="005E1C65"/>
    <w:rsid w:val="005E41BD"/>
    <w:rsid w:val="005E49A2"/>
    <w:rsid w:val="005E6045"/>
    <w:rsid w:val="005E6E65"/>
    <w:rsid w:val="005E7423"/>
    <w:rsid w:val="005F17AB"/>
    <w:rsid w:val="005F2683"/>
    <w:rsid w:val="005F35CB"/>
    <w:rsid w:val="005F42AF"/>
    <w:rsid w:val="006044C9"/>
    <w:rsid w:val="006073BE"/>
    <w:rsid w:val="00607628"/>
    <w:rsid w:val="00607C75"/>
    <w:rsid w:val="00610B0B"/>
    <w:rsid w:val="00611023"/>
    <w:rsid w:val="00611BFC"/>
    <w:rsid w:val="0061586D"/>
    <w:rsid w:val="00616B66"/>
    <w:rsid w:val="006174D6"/>
    <w:rsid w:val="006178A9"/>
    <w:rsid w:val="00623B1E"/>
    <w:rsid w:val="006304ED"/>
    <w:rsid w:val="006306A8"/>
    <w:rsid w:val="00634513"/>
    <w:rsid w:val="006346C6"/>
    <w:rsid w:val="00634DD7"/>
    <w:rsid w:val="0063725C"/>
    <w:rsid w:val="00637CFF"/>
    <w:rsid w:val="006403BD"/>
    <w:rsid w:val="00640E13"/>
    <w:rsid w:val="006415BC"/>
    <w:rsid w:val="0064697E"/>
    <w:rsid w:val="00646C18"/>
    <w:rsid w:val="0065032C"/>
    <w:rsid w:val="00650B8D"/>
    <w:rsid w:val="00654388"/>
    <w:rsid w:val="00654930"/>
    <w:rsid w:val="006556B6"/>
    <w:rsid w:val="0065573A"/>
    <w:rsid w:val="0065635D"/>
    <w:rsid w:val="006611FD"/>
    <w:rsid w:val="0066235F"/>
    <w:rsid w:val="00662F82"/>
    <w:rsid w:val="0066550A"/>
    <w:rsid w:val="0066650D"/>
    <w:rsid w:val="00667344"/>
    <w:rsid w:val="006700C8"/>
    <w:rsid w:val="00671375"/>
    <w:rsid w:val="00671DFE"/>
    <w:rsid w:val="006720B4"/>
    <w:rsid w:val="006733BB"/>
    <w:rsid w:val="0067397A"/>
    <w:rsid w:val="006754A9"/>
    <w:rsid w:val="006802B9"/>
    <w:rsid w:val="00680D49"/>
    <w:rsid w:val="00680EB0"/>
    <w:rsid w:val="0068176A"/>
    <w:rsid w:val="00682B04"/>
    <w:rsid w:val="006845D2"/>
    <w:rsid w:val="006847A5"/>
    <w:rsid w:val="00684E21"/>
    <w:rsid w:val="0068532B"/>
    <w:rsid w:val="00687138"/>
    <w:rsid w:val="00690907"/>
    <w:rsid w:val="00690C7D"/>
    <w:rsid w:val="00691536"/>
    <w:rsid w:val="006934D5"/>
    <w:rsid w:val="00693A24"/>
    <w:rsid w:val="00695E7D"/>
    <w:rsid w:val="00695FEE"/>
    <w:rsid w:val="00696859"/>
    <w:rsid w:val="006971DA"/>
    <w:rsid w:val="006A07F7"/>
    <w:rsid w:val="006A1B69"/>
    <w:rsid w:val="006A2D2E"/>
    <w:rsid w:val="006A3BB5"/>
    <w:rsid w:val="006A4629"/>
    <w:rsid w:val="006A61BB"/>
    <w:rsid w:val="006A6501"/>
    <w:rsid w:val="006A6B86"/>
    <w:rsid w:val="006A6BD1"/>
    <w:rsid w:val="006A751E"/>
    <w:rsid w:val="006A7CFD"/>
    <w:rsid w:val="006B038D"/>
    <w:rsid w:val="006B24D8"/>
    <w:rsid w:val="006B2E3C"/>
    <w:rsid w:val="006B48E5"/>
    <w:rsid w:val="006B4C00"/>
    <w:rsid w:val="006B620F"/>
    <w:rsid w:val="006C008F"/>
    <w:rsid w:val="006C11D9"/>
    <w:rsid w:val="006C26E1"/>
    <w:rsid w:val="006C2E4F"/>
    <w:rsid w:val="006C3127"/>
    <w:rsid w:val="006C3358"/>
    <w:rsid w:val="006C44EE"/>
    <w:rsid w:val="006C749C"/>
    <w:rsid w:val="006D0C97"/>
    <w:rsid w:val="006D15FD"/>
    <w:rsid w:val="006D1EDB"/>
    <w:rsid w:val="006E1460"/>
    <w:rsid w:val="006E3135"/>
    <w:rsid w:val="006E409B"/>
    <w:rsid w:val="006E41B3"/>
    <w:rsid w:val="006E6141"/>
    <w:rsid w:val="006E6231"/>
    <w:rsid w:val="006E725C"/>
    <w:rsid w:val="006F6CB6"/>
    <w:rsid w:val="007011AB"/>
    <w:rsid w:val="0070146D"/>
    <w:rsid w:val="0070207C"/>
    <w:rsid w:val="007023D5"/>
    <w:rsid w:val="00703FE0"/>
    <w:rsid w:val="00707390"/>
    <w:rsid w:val="00711061"/>
    <w:rsid w:val="007118FE"/>
    <w:rsid w:val="007120B6"/>
    <w:rsid w:val="00712C45"/>
    <w:rsid w:val="00712CD8"/>
    <w:rsid w:val="00715D16"/>
    <w:rsid w:val="00720D82"/>
    <w:rsid w:val="00721062"/>
    <w:rsid w:val="00721B26"/>
    <w:rsid w:val="0072448D"/>
    <w:rsid w:val="00724D3F"/>
    <w:rsid w:val="007254CF"/>
    <w:rsid w:val="00727BD8"/>
    <w:rsid w:val="00732369"/>
    <w:rsid w:val="00734EBF"/>
    <w:rsid w:val="00735999"/>
    <w:rsid w:val="00735FE2"/>
    <w:rsid w:val="007377CE"/>
    <w:rsid w:val="0073785E"/>
    <w:rsid w:val="00737F83"/>
    <w:rsid w:val="007418DF"/>
    <w:rsid w:val="00743738"/>
    <w:rsid w:val="00743B49"/>
    <w:rsid w:val="0074452C"/>
    <w:rsid w:val="007447E2"/>
    <w:rsid w:val="00744F44"/>
    <w:rsid w:val="00746072"/>
    <w:rsid w:val="00746FFB"/>
    <w:rsid w:val="00747944"/>
    <w:rsid w:val="00747B10"/>
    <w:rsid w:val="00747B65"/>
    <w:rsid w:val="00753B02"/>
    <w:rsid w:val="00753E75"/>
    <w:rsid w:val="00754017"/>
    <w:rsid w:val="0075405F"/>
    <w:rsid w:val="0075590E"/>
    <w:rsid w:val="0075634F"/>
    <w:rsid w:val="007604EA"/>
    <w:rsid w:val="00761D71"/>
    <w:rsid w:val="0076201E"/>
    <w:rsid w:val="00762714"/>
    <w:rsid w:val="00767F13"/>
    <w:rsid w:val="0077072E"/>
    <w:rsid w:val="00773589"/>
    <w:rsid w:val="00773F80"/>
    <w:rsid w:val="00774863"/>
    <w:rsid w:val="00774B30"/>
    <w:rsid w:val="00775FA5"/>
    <w:rsid w:val="007760BC"/>
    <w:rsid w:val="00776C3D"/>
    <w:rsid w:val="00777286"/>
    <w:rsid w:val="0078041B"/>
    <w:rsid w:val="00783009"/>
    <w:rsid w:val="00790A7D"/>
    <w:rsid w:val="00790A8A"/>
    <w:rsid w:val="00792244"/>
    <w:rsid w:val="0079431A"/>
    <w:rsid w:val="007947BC"/>
    <w:rsid w:val="00795548"/>
    <w:rsid w:val="00797CA5"/>
    <w:rsid w:val="007A6B76"/>
    <w:rsid w:val="007B009D"/>
    <w:rsid w:val="007B044C"/>
    <w:rsid w:val="007B07A6"/>
    <w:rsid w:val="007B0E6F"/>
    <w:rsid w:val="007B0FB8"/>
    <w:rsid w:val="007B0FCE"/>
    <w:rsid w:val="007B1817"/>
    <w:rsid w:val="007B2BFA"/>
    <w:rsid w:val="007B3F95"/>
    <w:rsid w:val="007B4D76"/>
    <w:rsid w:val="007B5C89"/>
    <w:rsid w:val="007B63E4"/>
    <w:rsid w:val="007B6CAD"/>
    <w:rsid w:val="007C02B8"/>
    <w:rsid w:val="007C2286"/>
    <w:rsid w:val="007C285E"/>
    <w:rsid w:val="007C760B"/>
    <w:rsid w:val="007C7785"/>
    <w:rsid w:val="007D0E38"/>
    <w:rsid w:val="007D3785"/>
    <w:rsid w:val="007D3A8E"/>
    <w:rsid w:val="007D3F0B"/>
    <w:rsid w:val="007D5287"/>
    <w:rsid w:val="007E1527"/>
    <w:rsid w:val="007E3717"/>
    <w:rsid w:val="007E3C8A"/>
    <w:rsid w:val="007E4BD9"/>
    <w:rsid w:val="007E5EC6"/>
    <w:rsid w:val="007E7195"/>
    <w:rsid w:val="007F2ACE"/>
    <w:rsid w:val="007F31D3"/>
    <w:rsid w:val="007F33CE"/>
    <w:rsid w:val="007F4706"/>
    <w:rsid w:val="00800D73"/>
    <w:rsid w:val="00800DD3"/>
    <w:rsid w:val="00801B7F"/>
    <w:rsid w:val="00802CAB"/>
    <w:rsid w:val="0080314F"/>
    <w:rsid w:val="0080436F"/>
    <w:rsid w:val="00804AA4"/>
    <w:rsid w:val="00806303"/>
    <w:rsid w:val="00807645"/>
    <w:rsid w:val="00807841"/>
    <w:rsid w:val="00810C03"/>
    <w:rsid w:val="00811AE2"/>
    <w:rsid w:val="00815388"/>
    <w:rsid w:val="008166C6"/>
    <w:rsid w:val="00816ED9"/>
    <w:rsid w:val="008218FC"/>
    <w:rsid w:val="00821B64"/>
    <w:rsid w:val="008222F7"/>
    <w:rsid w:val="00822638"/>
    <w:rsid w:val="00824BE7"/>
    <w:rsid w:val="00827CFA"/>
    <w:rsid w:val="008307AE"/>
    <w:rsid w:val="00830C35"/>
    <w:rsid w:val="00832156"/>
    <w:rsid w:val="008351FA"/>
    <w:rsid w:val="00835730"/>
    <w:rsid w:val="00835B28"/>
    <w:rsid w:val="00840B25"/>
    <w:rsid w:val="00842939"/>
    <w:rsid w:val="00842A43"/>
    <w:rsid w:val="00843242"/>
    <w:rsid w:val="00843845"/>
    <w:rsid w:val="00844DA2"/>
    <w:rsid w:val="00845AAE"/>
    <w:rsid w:val="00845F8B"/>
    <w:rsid w:val="00847C72"/>
    <w:rsid w:val="00852524"/>
    <w:rsid w:val="00852DD3"/>
    <w:rsid w:val="00852F5E"/>
    <w:rsid w:val="00853079"/>
    <w:rsid w:val="008552D6"/>
    <w:rsid w:val="00855862"/>
    <w:rsid w:val="008611E3"/>
    <w:rsid w:val="00861287"/>
    <w:rsid w:val="00861519"/>
    <w:rsid w:val="0086158D"/>
    <w:rsid w:val="00862B46"/>
    <w:rsid w:val="00863B08"/>
    <w:rsid w:val="00863E7C"/>
    <w:rsid w:val="00864FE2"/>
    <w:rsid w:val="00865137"/>
    <w:rsid w:val="0086673E"/>
    <w:rsid w:val="00867BB6"/>
    <w:rsid w:val="00870D05"/>
    <w:rsid w:val="00871398"/>
    <w:rsid w:val="008773FF"/>
    <w:rsid w:val="00880A20"/>
    <w:rsid w:val="00880CBD"/>
    <w:rsid w:val="0088184A"/>
    <w:rsid w:val="00883455"/>
    <w:rsid w:val="00883A25"/>
    <w:rsid w:val="008848BD"/>
    <w:rsid w:val="00884FE2"/>
    <w:rsid w:val="0088539B"/>
    <w:rsid w:val="00885EBE"/>
    <w:rsid w:val="00886A43"/>
    <w:rsid w:val="00887A58"/>
    <w:rsid w:val="00890A76"/>
    <w:rsid w:val="0089134B"/>
    <w:rsid w:val="00891FA3"/>
    <w:rsid w:val="008926EB"/>
    <w:rsid w:val="0089352F"/>
    <w:rsid w:val="00894F50"/>
    <w:rsid w:val="0089625D"/>
    <w:rsid w:val="00897170"/>
    <w:rsid w:val="008A0558"/>
    <w:rsid w:val="008A0AB1"/>
    <w:rsid w:val="008A1604"/>
    <w:rsid w:val="008A32DC"/>
    <w:rsid w:val="008A398D"/>
    <w:rsid w:val="008A5855"/>
    <w:rsid w:val="008A59D4"/>
    <w:rsid w:val="008A731B"/>
    <w:rsid w:val="008A743B"/>
    <w:rsid w:val="008A7966"/>
    <w:rsid w:val="008B36FA"/>
    <w:rsid w:val="008B3B34"/>
    <w:rsid w:val="008B5610"/>
    <w:rsid w:val="008C04B6"/>
    <w:rsid w:val="008C051C"/>
    <w:rsid w:val="008C0B71"/>
    <w:rsid w:val="008C1211"/>
    <w:rsid w:val="008C1772"/>
    <w:rsid w:val="008C3B88"/>
    <w:rsid w:val="008C609A"/>
    <w:rsid w:val="008C60FD"/>
    <w:rsid w:val="008C67CF"/>
    <w:rsid w:val="008D05DD"/>
    <w:rsid w:val="008D1456"/>
    <w:rsid w:val="008D35D7"/>
    <w:rsid w:val="008D3701"/>
    <w:rsid w:val="008D3C3F"/>
    <w:rsid w:val="008D484D"/>
    <w:rsid w:val="008D543B"/>
    <w:rsid w:val="008D628C"/>
    <w:rsid w:val="008D7055"/>
    <w:rsid w:val="008D7DED"/>
    <w:rsid w:val="008E2E96"/>
    <w:rsid w:val="008E4015"/>
    <w:rsid w:val="008F176F"/>
    <w:rsid w:val="008F7A8E"/>
    <w:rsid w:val="0090001B"/>
    <w:rsid w:val="00900F9B"/>
    <w:rsid w:val="00901031"/>
    <w:rsid w:val="009012EC"/>
    <w:rsid w:val="009016A9"/>
    <w:rsid w:val="0090170D"/>
    <w:rsid w:val="00902604"/>
    <w:rsid w:val="00903646"/>
    <w:rsid w:val="0091267C"/>
    <w:rsid w:val="00920048"/>
    <w:rsid w:val="009221CF"/>
    <w:rsid w:val="00925156"/>
    <w:rsid w:val="009272FF"/>
    <w:rsid w:val="0092777D"/>
    <w:rsid w:val="00931CD0"/>
    <w:rsid w:val="00932204"/>
    <w:rsid w:val="009322F5"/>
    <w:rsid w:val="0093284B"/>
    <w:rsid w:val="00932E77"/>
    <w:rsid w:val="00934002"/>
    <w:rsid w:val="00934CDD"/>
    <w:rsid w:val="00934D87"/>
    <w:rsid w:val="0093524B"/>
    <w:rsid w:val="00940F3A"/>
    <w:rsid w:val="00940F9F"/>
    <w:rsid w:val="00941B10"/>
    <w:rsid w:val="00943B95"/>
    <w:rsid w:val="0094440F"/>
    <w:rsid w:val="00945793"/>
    <w:rsid w:val="009465DF"/>
    <w:rsid w:val="009514E6"/>
    <w:rsid w:val="0095182F"/>
    <w:rsid w:val="00951F0B"/>
    <w:rsid w:val="0095306E"/>
    <w:rsid w:val="00953A0D"/>
    <w:rsid w:val="009546DA"/>
    <w:rsid w:val="00954CDA"/>
    <w:rsid w:val="00956F06"/>
    <w:rsid w:val="009577AB"/>
    <w:rsid w:val="00957E76"/>
    <w:rsid w:val="009613B9"/>
    <w:rsid w:val="00961850"/>
    <w:rsid w:val="00962183"/>
    <w:rsid w:val="00962A0F"/>
    <w:rsid w:val="00965200"/>
    <w:rsid w:val="0097092A"/>
    <w:rsid w:val="00970C5E"/>
    <w:rsid w:val="00971EBE"/>
    <w:rsid w:val="00973655"/>
    <w:rsid w:val="00973E12"/>
    <w:rsid w:val="00974FEE"/>
    <w:rsid w:val="0097518F"/>
    <w:rsid w:val="00975771"/>
    <w:rsid w:val="00981522"/>
    <w:rsid w:val="0098235F"/>
    <w:rsid w:val="00982DD2"/>
    <w:rsid w:val="00982F53"/>
    <w:rsid w:val="009833DA"/>
    <w:rsid w:val="00984DD3"/>
    <w:rsid w:val="00984FAF"/>
    <w:rsid w:val="009913AC"/>
    <w:rsid w:val="00993931"/>
    <w:rsid w:val="009943D4"/>
    <w:rsid w:val="00995559"/>
    <w:rsid w:val="0099664C"/>
    <w:rsid w:val="00996B93"/>
    <w:rsid w:val="009976D1"/>
    <w:rsid w:val="009978F3"/>
    <w:rsid w:val="009A0824"/>
    <w:rsid w:val="009A10CD"/>
    <w:rsid w:val="009A1252"/>
    <w:rsid w:val="009A20AE"/>
    <w:rsid w:val="009A2273"/>
    <w:rsid w:val="009A2FC4"/>
    <w:rsid w:val="009A54DD"/>
    <w:rsid w:val="009A5B70"/>
    <w:rsid w:val="009A6657"/>
    <w:rsid w:val="009B0AAA"/>
    <w:rsid w:val="009B0F45"/>
    <w:rsid w:val="009B1A3D"/>
    <w:rsid w:val="009B1DD8"/>
    <w:rsid w:val="009B4FF2"/>
    <w:rsid w:val="009B56FE"/>
    <w:rsid w:val="009B7DEB"/>
    <w:rsid w:val="009C0B8F"/>
    <w:rsid w:val="009C1BA1"/>
    <w:rsid w:val="009C2538"/>
    <w:rsid w:val="009C373C"/>
    <w:rsid w:val="009C46A9"/>
    <w:rsid w:val="009C65A2"/>
    <w:rsid w:val="009C6BF5"/>
    <w:rsid w:val="009D0400"/>
    <w:rsid w:val="009D0D8B"/>
    <w:rsid w:val="009D1FC4"/>
    <w:rsid w:val="009D2224"/>
    <w:rsid w:val="009D2759"/>
    <w:rsid w:val="009E0DDB"/>
    <w:rsid w:val="009E0E8D"/>
    <w:rsid w:val="009E1225"/>
    <w:rsid w:val="009E154A"/>
    <w:rsid w:val="009E19F3"/>
    <w:rsid w:val="009E1D94"/>
    <w:rsid w:val="009E2B9B"/>
    <w:rsid w:val="009E4A9D"/>
    <w:rsid w:val="009E6B5A"/>
    <w:rsid w:val="009E7831"/>
    <w:rsid w:val="009E78F5"/>
    <w:rsid w:val="009E7D53"/>
    <w:rsid w:val="009F0E78"/>
    <w:rsid w:val="009F1233"/>
    <w:rsid w:val="009F130E"/>
    <w:rsid w:val="009F2A0F"/>
    <w:rsid w:val="009F2DB6"/>
    <w:rsid w:val="009F48E6"/>
    <w:rsid w:val="009F517A"/>
    <w:rsid w:val="009F544C"/>
    <w:rsid w:val="009F6593"/>
    <w:rsid w:val="00A00561"/>
    <w:rsid w:val="00A00967"/>
    <w:rsid w:val="00A01B71"/>
    <w:rsid w:val="00A03ACD"/>
    <w:rsid w:val="00A05980"/>
    <w:rsid w:val="00A05F88"/>
    <w:rsid w:val="00A07B02"/>
    <w:rsid w:val="00A12313"/>
    <w:rsid w:val="00A15E75"/>
    <w:rsid w:val="00A169F7"/>
    <w:rsid w:val="00A171C8"/>
    <w:rsid w:val="00A1720B"/>
    <w:rsid w:val="00A17A21"/>
    <w:rsid w:val="00A20586"/>
    <w:rsid w:val="00A20981"/>
    <w:rsid w:val="00A2243A"/>
    <w:rsid w:val="00A23BF3"/>
    <w:rsid w:val="00A265CE"/>
    <w:rsid w:val="00A26A35"/>
    <w:rsid w:val="00A35EC2"/>
    <w:rsid w:val="00A36CA3"/>
    <w:rsid w:val="00A40DE3"/>
    <w:rsid w:val="00A42483"/>
    <w:rsid w:val="00A438B6"/>
    <w:rsid w:val="00A4392E"/>
    <w:rsid w:val="00A45C3E"/>
    <w:rsid w:val="00A513F7"/>
    <w:rsid w:val="00A517D7"/>
    <w:rsid w:val="00A5199C"/>
    <w:rsid w:val="00A54F21"/>
    <w:rsid w:val="00A56F31"/>
    <w:rsid w:val="00A57CEC"/>
    <w:rsid w:val="00A60696"/>
    <w:rsid w:val="00A60CDB"/>
    <w:rsid w:val="00A64218"/>
    <w:rsid w:val="00A6500A"/>
    <w:rsid w:val="00A67876"/>
    <w:rsid w:val="00A67F76"/>
    <w:rsid w:val="00A708DB"/>
    <w:rsid w:val="00A714EF"/>
    <w:rsid w:val="00A716A1"/>
    <w:rsid w:val="00A72311"/>
    <w:rsid w:val="00A72998"/>
    <w:rsid w:val="00A73E64"/>
    <w:rsid w:val="00A755AF"/>
    <w:rsid w:val="00A76460"/>
    <w:rsid w:val="00A76C8B"/>
    <w:rsid w:val="00A8085A"/>
    <w:rsid w:val="00A81A89"/>
    <w:rsid w:val="00A82529"/>
    <w:rsid w:val="00A82BDF"/>
    <w:rsid w:val="00A830B5"/>
    <w:rsid w:val="00A8525D"/>
    <w:rsid w:val="00A8544E"/>
    <w:rsid w:val="00A86704"/>
    <w:rsid w:val="00A91540"/>
    <w:rsid w:val="00A91821"/>
    <w:rsid w:val="00A93129"/>
    <w:rsid w:val="00A942BC"/>
    <w:rsid w:val="00A95568"/>
    <w:rsid w:val="00A96DD6"/>
    <w:rsid w:val="00A970C5"/>
    <w:rsid w:val="00A9785C"/>
    <w:rsid w:val="00AA1CCD"/>
    <w:rsid w:val="00AA1D25"/>
    <w:rsid w:val="00AA1FC0"/>
    <w:rsid w:val="00AA2532"/>
    <w:rsid w:val="00AA2A22"/>
    <w:rsid w:val="00AA3207"/>
    <w:rsid w:val="00AA3618"/>
    <w:rsid w:val="00AA3B47"/>
    <w:rsid w:val="00AA4C22"/>
    <w:rsid w:val="00AA65FD"/>
    <w:rsid w:val="00AA68B7"/>
    <w:rsid w:val="00AA6D22"/>
    <w:rsid w:val="00AB181C"/>
    <w:rsid w:val="00AB3EF7"/>
    <w:rsid w:val="00AB7F21"/>
    <w:rsid w:val="00AC076B"/>
    <w:rsid w:val="00AC1860"/>
    <w:rsid w:val="00AC2E9E"/>
    <w:rsid w:val="00AC372D"/>
    <w:rsid w:val="00AC42D0"/>
    <w:rsid w:val="00AC456D"/>
    <w:rsid w:val="00AC63E3"/>
    <w:rsid w:val="00AC69EB"/>
    <w:rsid w:val="00AD152E"/>
    <w:rsid w:val="00AD2C02"/>
    <w:rsid w:val="00AD32D3"/>
    <w:rsid w:val="00AD35EC"/>
    <w:rsid w:val="00AD7385"/>
    <w:rsid w:val="00AD757F"/>
    <w:rsid w:val="00AE03E3"/>
    <w:rsid w:val="00AE28D7"/>
    <w:rsid w:val="00AF1FCE"/>
    <w:rsid w:val="00AF3FD0"/>
    <w:rsid w:val="00AF4437"/>
    <w:rsid w:val="00AF4716"/>
    <w:rsid w:val="00AF4B74"/>
    <w:rsid w:val="00AF57CA"/>
    <w:rsid w:val="00AF67D0"/>
    <w:rsid w:val="00B00405"/>
    <w:rsid w:val="00B02C19"/>
    <w:rsid w:val="00B042B9"/>
    <w:rsid w:val="00B04777"/>
    <w:rsid w:val="00B0575C"/>
    <w:rsid w:val="00B10962"/>
    <w:rsid w:val="00B120EA"/>
    <w:rsid w:val="00B121D2"/>
    <w:rsid w:val="00B129D1"/>
    <w:rsid w:val="00B12A7A"/>
    <w:rsid w:val="00B136F8"/>
    <w:rsid w:val="00B14101"/>
    <w:rsid w:val="00B15DBC"/>
    <w:rsid w:val="00B163BA"/>
    <w:rsid w:val="00B178F9"/>
    <w:rsid w:val="00B20933"/>
    <w:rsid w:val="00B20E92"/>
    <w:rsid w:val="00B22027"/>
    <w:rsid w:val="00B2264E"/>
    <w:rsid w:val="00B23B33"/>
    <w:rsid w:val="00B24DD5"/>
    <w:rsid w:val="00B2632A"/>
    <w:rsid w:val="00B266E5"/>
    <w:rsid w:val="00B308D6"/>
    <w:rsid w:val="00B31BBE"/>
    <w:rsid w:val="00B33CEA"/>
    <w:rsid w:val="00B33E8C"/>
    <w:rsid w:val="00B33EB9"/>
    <w:rsid w:val="00B34F7C"/>
    <w:rsid w:val="00B359D2"/>
    <w:rsid w:val="00B35EA0"/>
    <w:rsid w:val="00B36CCC"/>
    <w:rsid w:val="00B37A0A"/>
    <w:rsid w:val="00B41C3F"/>
    <w:rsid w:val="00B42FF2"/>
    <w:rsid w:val="00B470C9"/>
    <w:rsid w:val="00B471A4"/>
    <w:rsid w:val="00B47C1C"/>
    <w:rsid w:val="00B47FCC"/>
    <w:rsid w:val="00B50400"/>
    <w:rsid w:val="00B535DE"/>
    <w:rsid w:val="00B5428D"/>
    <w:rsid w:val="00B5430C"/>
    <w:rsid w:val="00B55A2D"/>
    <w:rsid w:val="00B5661A"/>
    <w:rsid w:val="00B56A43"/>
    <w:rsid w:val="00B57CC9"/>
    <w:rsid w:val="00B61210"/>
    <w:rsid w:val="00B64BF0"/>
    <w:rsid w:val="00B652D3"/>
    <w:rsid w:val="00B65402"/>
    <w:rsid w:val="00B675C4"/>
    <w:rsid w:val="00B71789"/>
    <w:rsid w:val="00B7199D"/>
    <w:rsid w:val="00B71D21"/>
    <w:rsid w:val="00B74553"/>
    <w:rsid w:val="00B74D4A"/>
    <w:rsid w:val="00B76715"/>
    <w:rsid w:val="00B80EB1"/>
    <w:rsid w:val="00B81794"/>
    <w:rsid w:val="00B83B7C"/>
    <w:rsid w:val="00B86ACF"/>
    <w:rsid w:val="00B86BB2"/>
    <w:rsid w:val="00B870A6"/>
    <w:rsid w:val="00B9002B"/>
    <w:rsid w:val="00B90163"/>
    <w:rsid w:val="00B91069"/>
    <w:rsid w:val="00B921C3"/>
    <w:rsid w:val="00B9338F"/>
    <w:rsid w:val="00B94868"/>
    <w:rsid w:val="00B95C2B"/>
    <w:rsid w:val="00B96856"/>
    <w:rsid w:val="00BA0E5F"/>
    <w:rsid w:val="00BA282E"/>
    <w:rsid w:val="00BA2ADE"/>
    <w:rsid w:val="00BA2BFD"/>
    <w:rsid w:val="00BA3F81"/>
    <w:rsid w:val="00BA62D9"/>
    <w:rsid w:val="00BA6A4E"/>
    <w:rsid w:val="00BA6E3A"/>
    <w:rsid w:val="00BB0C72"/>
    <w:rsid w:val="00BB2D47"/>
    <w:rsid w:val="00BB56E5"/>
    <w:rsid w:val="00BB7255"/>
    <w:rsid w:val="00BC42CB"/>
    <w:rsid w:val="00BC500E"/>
    <w:rsid w:val="00BD1ADF"/>
    <w:rsid w:val="00BD25A5"/>
    <w:rsid w:val="00BD28EF"/>
    <w:rsid w:val="00BD2FDF"/>
    <w:rsid w:val="00BD45A9"/>
    <w:rsid w:val="00BD7228"/>
    <w:rsid w:val="00BE0ADE"/>
    <w:rsid w:val="00BE5338"/>
    <w:rsid w:val="00BE7DDB"/>
    <w:rsid w:val="00BF325D"/>
    <w:rsid w:val="00BF4230"/>
    <w:rsid w:val="00BF4C99"/>
    <w:rsid w:val="00BF4D6D"/>
    <w:rsid w:val="00C00C10"/>
    <w:rsid w:val="00C00E90"/>
    <w:rsid w:val="00C03F9F"/>
    <w:rsid w:val="00C05340"/>
    <w:rsid w:val="00C06605"/>
    <w:rsid w:val="00C10694"/>
    <w:rsid w:val="00C111C4"/>
    <w:rsid w:val="00C11466"/>
    <w:rsid w:val="00C11588"/>
    <w:rsid w:val="00C11B0C"/>
    <w:rsid w:val="00C134B8"/>
    <w:rsid w:val="00C13923"/>
    <w:rsid w:val="00C16B9A"/>
    <w:rsid w:val="00C210F7"/>
    <w:rsid w:val="00C21AE9"/>
    <w:rsid w:val="00C24722"/>
    <w:rsid w:val="00C2647B"/>
    <w:rsid w:val="00C309D9"/>
    <w:rsid w:val="00C30E65"/>
    <w:rsid w:val="00C3131B"/>
    <w:rsid w:val="00C31998"/>
    <w:rsid w:val="00C32A67"/>
    <w:rsid w:val="00C32CD8"/>
    <w:rsid w:val="00C347DC"/>
    <w:rsid w:val="00C34B11"/>
    <w:rsid w:val="00C3698E"/>
    <w:rsid w:val="00C42A2B"/>
    <w:rsid w:val="00C45422"/>
    <w:rsid w:val="00C456F3"/>
    <w:rsid w:val="00C478F7"/>
    <w:rsid w:val="00C47C2F"/>
    <w:rsid w:val="00C52E25"/>
    <w:rsid w:val="00C53BC1"/>
    <w:rsid w:val="00C53CD6"/>
    <w:rsid w:val="00C56167"/>
    <w:rsid w:val="00C5687C"/>
    <w:rsid w:val="00C57C1B"/>
    <w:rsid w:val="00C62269"/>
    <w:rsid w:val="00C63C0B"/>
    <w:rsid w:val="00C6456D"/>
    <w:rsid w:val="00C64C36"/>
    <w:rsid w:val="00C64E9D"/>
    <w:rsid w:val="00C67448"/>
    <w:rsid w:val="00C701AE"/>
    <w:rsid w:val="00C70EB2"/>
    <w:rsid w:val="00C7158F"/>
    <w:rsid w:val="00C74326"/>
    <w:rsid w:val="00C74A8E"/>
    <w:rsid w:val="00C75B60"/>
    <w:rsid w:val="00C80926"/>
    <w:rsid w:val="00C810A8"/>
    <w:rsid w:val="00C818B4"/>
    <w:rsid w:val="00C849DA"/>
    <w:rsid w:val="00C84C32"/>
    <w:rsid w:val="00C90074"/>
    <w:rsid w:val="00C913BB"/>
    <w:rsid w:val="00C96D27"/>
    <w:rsid w:val="00CA082B"/>
    <w:rsid w:val="00CA16B5"/>
    <w:rsid w:val="00CA2320"/>
    <w:rsid w:val="00CA4650"/>
    <w:rsid w:val="00CA6516"/>
    <w:rsid w:val="00CB0899"/>
    <w:rsid w:val="00CB1571"/>
    <w:rsid w:val="00CB15EA"/>
    <w:rsid w:val="00CB1E7D"/>
    <w:rsid w:val="00CB3665"/>
    <w:rsid w:val="00CB4750"/>
    <w:rsid w:val="00CB55CD"/>
    <w:rsid w:val="00CB63C7"/>
    <w:rsid w:val="00CB649D"/>
    <w:rsid w:val="00CB6B0D"/>
    <w:rsid w:val="00CB7C94"/>
    <w:rsid w:val="00CC26F3"/>
    <w:rsid w:val="00CC38D3"/>
    <w:rsid w:val="00CC40A3"/>
    <w:rsid w:val="00CC4A8E"/>
    <w:rsid w:val="00CC6722"/>
    <w:rsid w:val="00CC6ADD"/>
    <w:rsid w:val="00CC6F5D"/>
    <w:rsid w:val="00CD07C9"/>
    <w:rsid w:val="00CD2BB0"/>
    <w:rsid w:val="00CD2F36"/>
    <w:rsid w:val="00CD3902"/>
    <w:rsid w:val="00CD709A"/>
    <w:rsid w:val="00CD7E61"/>
    <w:rsid w:val="00CE08A7"/>
    <w:rsid w:val="00CE1810"/>
    <w:rsid w:val="00CE588F"/>
    <w:rsid w:val="00CE5FD4"/>
    <w:rsid w:val="00CE7F86"/>
    <w:rsid w:val="00CF03CB"/>
    <w:rsid w:val="00CF1670"/>
    <w:rsid w:val="00CF1D71"/>
    <w:rsid w:val="00CF3489"/>
    <w:rsid w:val="00CF4DEF"/>
    <w:rsid w:val="00CF5BE6"/>
    <w:rsid w:val="00CF6B25"/>
    <w:rsid w:val="00D01F92"/>
    <w:rsid w:val="00D02407"/>
    <w:rsid w:val="00D02955"/>
    <w:rsid w:val="00D04890"/>
    <w:rsid w:val="00D10B61"/>
    <w:rsid w:val="00D11B5F"/>
    <w:rsid w:val="00D13127"/>
    <w:rsid w:val="00D13540"/>
    <w:rsid w:val="00D13AF7"/>
    <w:rsid w:val="00D156EF"/>
    <w:rsid w:val="00D15DF8"/>
    <w:rsid w:val="00D167D7"/>
    <w:rsid w:val="00D209F4"/>
    <w:rsid w:val="00D22BA2"/>
    <w:rsid w:val="00D25755"/>
    <w:rsid w:val="00D26F63"/>
    <w:rsid w:val="00D278B0"/>
    <w:rsid w:val="00D322ED"/>
    <w:rsid w:val="00D32AC7"/>
    <w:rsid w:val="00D358A9"/>
    <w:rsid w:val="00D35ABA"/>
    <w:rsid w:val="00D37130"/>
    <w:rsid w:val="00D401E2"/>
    <w:rsid w:val="00D40467"/>
    <w:rsid w:val="00D405D5"/>
    <w:rsid w:val="00D41EC8"/>
    <w:rsid w:val="00D45806"/>
    <w:rsid w:val="00D45FE2"/>
    <w:rsid w:val="00D47B09"/>
    <w:rsid w:val="00D50AC0"/>
    <w:rsid w:val="00D522F1"/>
    <w:rsid w:val="00D52DA4"/>
    <w:rsid w:val="00D530FF"/>
    <w:rsid w:val="00D54668"/>
    <w:rsid w:val="00D54EFB"/>
    <w:rsid w:val="00D55386"/>
    <w:rsid w:val="00D61C21"/>
    <w:rsid w:val="00D62119"/>
    <w:rsid w:val="00D63534"/>
    <w:rsid w:val="00D647E6"/>
    <w:rsid w:val="00D64D51"/>
    <w:rsid w:val="00D73145"/>
    <w:rsid w:val="00D73563"/>
    <w:rsid w:val="00D76EA1"/>
    <w:rsid w:val="00D77776"/>
    <w:rsid w:val="00D77F72"/>
    <w:rsid w:val="00D820E5"/>
    <w:rsid w:val="00D83807"/>
    <w:rsid w:val="00D84CE4"/>
    <w:rsid w:val="00D84E61"/>
    <w:rsid w:val="00D85169"/>
    <w:rsid w:val="00D85EA5"/>
    <w:rsid w:val="00D931D0"/>
    <w:rsid w:val="00D946B7"/>
    <w:rsid w:val="00D94867"/>
    <w:rsid w:val="00D964DB"/>
    <w:rsid w:val="00DA1111"/>
    <w:rsid w:val="00DA1720"/>
    <w:rsid w:val="00DA1A34"/>
    <w:rsid w:val="00DA1CE8"/>
    <w:rsid w:val="00DA26A5"/>
    <w:rsid w:val="00DA2F0C"/>
    <w:rsid w:val="00DA4E52"/>
    <w:rsid w:val="00DA65EF"/>
    <w:rsid w:val="00DA67EC"/>
    <w:rsid w:val="00DA796E"/>
    <w:rsid w:val="00DB0284"/>
    <w:rsid w:val="00DB0745"/>
    <w:rsid w:val="00DB0753"/>
    <w:rsid w:val="00DB1C11"/>
    <w:rsid w:val="00DB2133"/>
    <w:rsid w:val="00DB63EF"/>
    <w:rsid w:val="00DB6777"/>
    <w:rsid w:val="00DB706D"/>
    <w:rsid w:val="00DB727C"/>
    <w:rsid w:val="00DC1D5E"/>
    <w:rsid w:val="00DC2A87"/>
    <w:rsid w:val="00DC4CD1"/>
    <w:rsid w:val="00DC5F66"/>
    <w:rsid w:val="00DC6101"/>
    <w:rsid w:val="00DC691E"/>
    <w:rsid w:val="00DC7981"/>
    <w:rsid w:val="00DD0AF8"/>
    <w:rsid w:val="00DD1677"/>
    <w:rsid w:val="00DD1DA4"/>
    <w:rsid w:val="00DD57BA"/>
    <w:rsid w:val="00DD73DE"/>
    <w:rsid w:val="00DE7BB9"/>
    <w:rsid w:val="00DF084C"/>
    <w:rsid w:val="00DF23A2"/>
    <w:rsid w:val="00DF4F20"/>
    <w:rsid w:val="00DF5E3D"/>
    <w:rsid w:val="00E01162"/>
    <w:rsid w:val="00E031FB"/>
    <w:rsid w:val="00E043AB"/>
    <w:rsid w:val="00E0566C"/>
    <w:rsid w:val="00E05A20"/>
    <w:rsid w:val="00E0616E"/>
    <w:rsid w:val="00E0638E"/>
    <w:rsid w:val="00E07E3F"/>
    <w:rsid w:val="00E11200"/>
    <w:rsid w:val="00E129E6"/>
    <w:rsid w:val="00E13C88"/>
    <w:rsid w:val="00E14F03"/>
    <w:rsid w:val="00E17059"/>
    <w:rsid w:val="00E20AFD"/>
    <w:rsid w:val="00E20C84"/>
    <w:rsid w:val="00E22E26"/>
    <w:rsid w:val="00E239FE"/>
    <w:rsid w:val="00E240CF"/>
    <w:rsid w:val="00E243F2"/>
    <w:rsid w:val="00E247AF"/>
    <w:rsid w:val="00E24EC1"/>
    <w:rsid w:val="00E25248"/>
    <w:rsid w:val="00E25902"/>
    <w:rsid w:val="00E27064"/>
    <w:rsid w:val="00E316A4"/>
    <w:rsid w:val="00E31B8F"/>
    <w:rsid w:val="00E32D38"/>
    <w:rsid w:val="00E32F75"/>
    <w:rsid w:val="00E345DF"/>
    <w:rsid w:val="00E3598E"/>
    <w:rsid w:val="00E373D6"/>
    <w:rsid w:val="00E37826"/>
    <w:rsid w:val="00E401A4"/>
    <w:rsid w:val="00E43B8A"/>
    <w:rsid w:val="00E4421A"/>
    <w:rsid w:val="00E44D12"/>
    <w:rsid w:val="00E45E4C"/>
    <w:rsid w:val="00E47FFA"/>
    <w:rsid w:val="00E5003E"/>
    <w:rsid w:val="00E50153"/>
    <w:rsid w:val="00E51595"/>
    <w:rsid w:val="00E52AD3"/>
    <w:rsid w:val="00E52B2A"/>
    <w:rsid w:val="00E5437F"/>
    <w:rsid w:val="00E54C33"/>
    <w:rsid w:val="00E568B6"/>
    <w:rsid w:val="00E611AF"/>
    <w:rsid w:val="00E619F0"/>
    <w:rsid w:val="00E636C0"/>
    <w:rsid w:val="00E6416E"/>
    <w:rsid w:val="00E64BE1"/>
    <w:rsid w:val="00E676E4"/>
    <w:rsid w:val="00E701E3"/>
    <w:rsid w:val="00E72A85"/>
    <w:rsid w:val="00E7534D"/>
    <w:rsid w:val="00E76EA4"/>
    <w:rsid w:val="00E77033"/>
    <w:rsid w:val="00E7726A"/>
    <w:rsid w:val="00E77295"/>
    <w:rsid w:val="00E80027"/>
    <w:rsid w:val="00E808C5"/>
    <w:rsid w:val="00E80C42"/>
    <w:rsid w:val="00E81AD8"/>
    <w:rsid w:val="00E83A0D"/>
    <w:rsid w:val="00E8778F"/>
    <w:rsid w:val="00E90542"/>
    <w:rsid w:val="00E9055F"/>
    <w:rsid w:val="00E91703"/>
    <w:rsid w:val="00E949C1"/>
    <w:rsid w:val="00E95144"/>
    <w:rsid w:val="00E96F95"/>
    <w:rsid w:val="00EA1957"/>
    <w:rsid w:val="00EA1D4E"/>
    <w:rsid w:val="00EA5A43"/>
    <w:rsid w:val="00EA61F3"/>
    <w:rsid w:val="00EA6F08"/>
    <w:rsid w:val="00EB088C"/>
    <w:rsid w:val="00EB0F87"/>
    <w:rsid w:val="00EB10F1"/>
    <w:rsid w:val="00EB3AA0"/>
    <w:rsid w:val="00EB5F15"/>
    <w:rsid w:val="00EB62F1"/>
    <w:rsid w:val="00EB7332"/>
    <w:rsid w:val="00EC09A4"/>
    <w:rsid w:val="00EC1C98"/>
    <w:rsid w:val="00EC3640"/>
    <w:rsid w:val="00EC5FD5"/>
    <w:rsid w:val="00ED0E7C"/>
    <w:rsid w:val="00ED0F6C"/>
    <w:rsid w:val="00ED1F12"/>
    <w:rsid w:val="00ED279A"/>
    <w:rsid w:val="00ED57BA"/>
    <w:rsid w:val="00EE0224"/>
    <w:rsid w:val="00EE076F"/>
    <w:rsid w:val="00EE07C2"/>
    <w:rsid w:val="00EE162A"/>
    <w:rsid w:val="00EE2F8D"/>
    <w:rsid w:val="00EE418C"/>
    <w:rsid w:val="00EE5123"/>
    <w:rsid w:val="00EE619D"/>
    <w:rsid w:val="00EF0445"/>
    <w:rsid w:val="00EF23BE"/>
    <w:rsid w:val="00EF2638"/>
    <w:rsid w:val="00EF27DB"/>
    <w:rsid w:val="00EF47F0"/>
    <w:rsid w:val="00EF58DB"/>
    <w:rsid w:val="00EF64E8"/>
    <w:rsid w:val="00EF7545"/>
    <w:rsid w:val="00F009DF"/>
    <w:rsid w:val="00F01EC0"/>
    <w:rsid w:val="00F025CF"/>
    <w:rsid w:val="00F043DB"/>
    <w:rsid w:val="00F04943"/>
    <w:rsid w:val="00F07130"/>
    <w:rsid w:val="00F072FF"/>
    <w:rsid w:val="00F07537"/>
    <w:rsid w:val="00F137C3"/>
    <w:rsid w:val="00F13C69"/>
    <w:rsid w:val="00F15034"/>
    <w:rsid w:val="00F15451"/>
    <w:rsid w:val="00F15A7F"/>
    <w:rsid w:val="00F16347"/>
    <w:rsid w:val="00F17601"/>
    <w:rsid w:val="00F23B49"/>
    <w:rsid w:val="00F25454"/>
    <w:rsid w:val="00F273A4"/>
    <w:rsid w:val="00F32068"/>
    <w:rsid w:val="00F335BF"/>
    <w:rsid w:val="00F33648"/>
    <w:rsid w:val="00F34106"/>
    <w:rsid w:val="00F342EB"/>
    <w:rsid w:val="00F3575E"/>
    <w:rsid w:val="00F36342"/>
    <w:rsid w:val="00F37200"/>
    <w:rsid w:val="00F37BF0"/>
    <w:rsid w:val="00F41425"/>
    <w:rsid w:val="00F41AD8"/>
    <w:rsid w:val="00F41E6E"/>
    <w:rsid w:val="00F42CD5"/>
    <w:rsid w:val="00F44CFA"/>
    <w:rsid w:val="00F46132"/>
    <w:rsid w:val="00F47B82"/>
    <w:rsid w:val="00F51250"/>
    <w:rsid w:val="00F563FF"/>
    <w:rsid w:val="00F5663C"/>
    <w:rsid w:val="00F56DA1"/>
    <w:rsid w:val="00F571E6"/>
    <w:rsid w:val="00F573F1"/>
    <w:rsid w:val="00F611A9"/>
    <w:rsid w:val="00F6173C"/>
    <w:rsid w:val="00F62D01"/>
    <w:rsid w:val="00F62F00"/>
    <w:rsid w:val="00F63398"/>
    <w:rsid w:val="00F71C43"/>
    <w:rsid w:val="00F720B3"/>
    <w:rsid w:val="00F74FA6"/>
    <w:rsid w:val="00F77D61"/>
    <w:rsid w:val="00F807C4"/>
    <w:rsid w:val="00F831DE"/>
    <w:rsid w:val="00F833B5"/>
    <w:rsid w:val="00F85895"/>
    <w:rsid w:val="00F926CA"/>
    <w:rsid w:val="00F92F6A"/>
    <w:rsid w:val="00F94D34"/>
    <w:rsid w:val="00F9626D"/>
    <w:rsid w:val="00F96422"/>
    <w:rsid w:val="00FA161B"/>
    <w:rsid w:val="00FA34E7"/>
    <w:rsid w:val="00FA7104"/>
    <w:rsid w:val="00FB0AED"/>
    <w:rsid w:val="00FB658E"/>
    <w:rsid w:val="00FB6D74"/>
    <w:rsid w:val="00FB6D97"/>
    <w:rsid w:val="00FC0625"/>
    <w:rsid w:val="00FC20FF"/>
    <w:rsid w:val="00FC37AB"/>
    <w:rsid w:val="00FC4BA6"/>
    <w:rsid w:val="00FC564F"/>
    <w:rsid w:val="00FD2FB5"/>
    <w:rsid w:val="00FD391B"/>
    <w:rsid w:val="00FD429A"/>
    <w:rsid w:val="00FD5565"/>
    <w:rsid w:val="00FD79B9"/>
    <w:rsid w:val="00FD7EAB"/>
    <w:rsid w:val="00FE388B"/>
    <w:rsid w:val="00FE4616"/>
    <w:rsid w:val="00FE51D8"/>
    <w:rsid w:val="00FE5BFE"/>
    <w:rsid w:val="00FE7ED6"/>
    <w:rsid w:val="00FE7EF1"/>
    <w:rsid w:val="00FF019D"/>
    <w:rsid w:val="00FF29D4"/>
    <w:rsid w:val="00FF5E75"/>
    <w:rsid w:val="00FF6D15"/>
  </w:rsids>
  <m:mathPr>
    <m:mathFont m:val="Cambria Math"/>
    <m:brkBin m:val="before"/>
    <m:brkBinSub m:val="--"/>
    <m:smallFrac/>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253F3"/>
  <w15:docId w15:val="{6D1D0309-C83F-4B94-AB3E-5B2D9610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738"/>
    <w:pPr>
      <w:spacing w:after="0" w:line="360" w:lineRule="auto"/>
      <w:ind w:firstLine="709"/>
      <w:jc w:val="both"/>
    </w:pPr>
    <w:rPr>
      <w:rFonts w:ascii="Arial" w:hAnsi="Arial"/>
    </w:rPr>
  </w:style>
  <w:style w:type="paragraph" w:styleId="Ttulo1">
    <w:name w:val="heading 1"/>
    <w:basedOn w:val="Normal"/>
    <w:next w:val="Normal"/>
    <w:link w:val="Ttulo1Car"/>
    <w:qFormat/>
    <w:rsid w:val="00384E6E"/>
    <w:pPr>
      <w:keepNext/>
      <w:keepLines/>
      <w:pageBreakBefore/>
      <w:numPr>
        <w:numId w:val="1"/>
      </w:numPr>
      <w:spacing w:before="240"/>
      <w:outlineLvl w:val="0"/>
    </w:pPr>
    <w:rPr>
      <w:rFonts w:asciiTheme="minorBidi" w:eastAsiaTheme="majorEastAsia" w:hAnsiTheme="minorBidi"/>
      <w:b/>
      <w:caps/>
      <w:color w:val="2E74B5" w:themeColor="accent1" w:themeShade="BF"/>
      <w:sz w:val="32"/>
      <w:szCs w:val="32"/>
    </w:rPr>
  </w:style>
  <w:style w:type="paragraph" w:styleId="Ttulo2">
    <w:name w:val="heading 2"/>
    <w:basedOn w:val="Normal"/>
    <w:next w:val="Normal"/>
    <w:link w:val="Ttulo2Car"/>
    <w:unhideWhenUsed/>
    <w:qFormat/>
    <w:rsid w:val="00982F53"/>
    <w:pPr>
      <w:keepNext/>
      <w:keepLines/>
      <w:numPr>
        <w:ilvl w:val="1"/>
        <w:numId w:val="2"/>
      </w:numPr>
      <w:spacing w:before="360"/>
      <w:ind w:left="576"/>
      <w:jc w:val="left"/>
      <w:outlineLvl w:val="1"/>
    </w:pPr>
    <w:rPr>
      <w:rFonts w:asciiTheme="minorBidi" w:eastAsiaTheme="majorEastAsia" w:hAnsiTheme="minorBidi"/>
      <w:b/>
      <w:color w:val="2E74B5" w:themeColor="accent1" w:themeShade="BF"/>
      <w:sz w:val="26"/>
      <w:szCs w:val="26"/>
    </w:rPr>
  </w:style>
  <w:style w:type="paragraph" w:styleId="Ttulo3">
    <w:name w:val="heading 3"/>
    <w:basedOn w:val="Normal"/>
    <w:next w:val="Normal"/>
    <w:link w:val="Ttulo3Car"/>
    <w:unhideWhenUsed/>
    <w:qFormat/>
    <w:rsid w:val="00FD391B"/>
    <w:pPr>
      <w:keepNext/>
      <w:keepLines/>
      <w:numPr>
        <w:ilvl w:val="2"/>
        <w:numId w:val="2"/>
      </w:numPr>
      <w:spacing w:before="120"/>
      <w:jc w:val="left"/>
      <w:outlineLvl w:val="2"/>
    </w:pPr>
    <w:rPr>
      <w:rFonts w:asciiTheme="minorBidi" w:eastAsiaTheme="majorEastAsia" w:hAnsiTheme="minorBidi"/>
      <w:i/>
      <w:color w:val="1F4D78" w:themeColor="accent1" w:themeShade="7F"/>
      <w:sz w:val="24"/>
      <w:szCs w:val="24"/>
    </w:rPr>
  </w:style>
  <w:style w:type="paragraph" w:styleId="Ttulo4">
    <w:name w:val="heading 4"/>
    <w:basedOn w:val="Normal"/>
    <w:next w:val="Normal"/>
    <w:link w:val="Ttulo4Car"/>
    <w:unhideWhenUsed/>
    <w:qFormat/>
    <w:rsid w:val="0090170D"/>
    <w:pPr>
      <w:keepNext/>
      <w:keepLines/>
      <w:numPr>
        <w:ilvl w:val="3"/>
        <w:numId w:val="1"/>
      </w:numPr>
      <w:spacing w:before="40"/>
      <w:outlineLvl w:val="3"/>
    </w:pPr>
    <w:rPr>
      <w:rFonts w:asciiTheme="minorBidi" w:eastAsiaTheme="majorEastAsia" w:hAnsiTheme="minorBidi"/>
      <w:i/>
      <w:iCs/>
      <w:color w:val="2E74B5" w:themeColor="accent1" w:themeShade="BF"/>
    </w:rPr>
  </w:style>
  <w:style w:type="paragraph" w:styleId="Ttulo5">
    <w:name w:val="heading 5"/>
    <w:basedOn w:val="Normal"/>
    <w:next w:val="Normal"/>
    <w:link w:val="Ttulo5Car"/>
    <w:unhideWhenUsed/>
    <w:qFormat/>
    <w:rsid w:val="00E9170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E9170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9170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917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E917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220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2204"/>
    <w:rPr>
      <w:rFonts w:ascii="Arial" w:hAnsi="Arial"/>
    </w:rPr>
  </w:style>
  <w:style w:type="paragraph" w:styleId="Piedepgina">
    <w:name w:val="footer"/>
    <w:basedOn w:val="Normal"/>
    <w:link w:val="PiedepginaCar"/>
    <w:uiPriority w:val="99"/>
    <w:unhideWhenUsed/>
    <w:rsid w:val="0093220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2204"/>
    <w:rPr>
      <w:rFonts w:ascii="Arial" w:hAnsi="Arial"/>
    </w:rPr>
  </w:style>
  <w:style w:type="character" w:customStyle="1" w:styleId="Ttulo1Car">
    <w:name w:val="Título 1 Car"/>
    <w:basedOn w:val="Fuentedeprrafopredeter"/>
    <w:link w:val="Ttulo1"/>
    <w:rsid w:val="00384E6E"/>
    <w:rPr>
      <w:rFonts w:asciiTheme="minorBidi" w:eastAsiaTheme="majorEastAsia" w:hAnsiTheme="minorBidi"/>
      <w:b/>
      <w:caps/>
      <w:color w:val="2E74B5" w:themeColor="accent1" w:themeShade="BF"/>
      <w:sz w:val="32"/>
      <w:szCs w:val="32"/>
    </w:rPr>
  </w:style>
  <w:style w:type="paragraph" w:styleId="TtuloTDC">
    <w:name w:val="TOC Heading"/>
    <w:basedOn w:val="Ttulo1"/>
    <w:next w:val="Normal"/>
    <w:uiPriority w:val="39"/>
    <w:unhideWhenUsed/>
    <w:qFormat/>
    <w:rsid w:val="00A8085A"/>
    <w:pPr>
      <w:pageBreakBefore w:val="0"/>
      <w:numPr>
        <w:numId w:val="0"/>
      </w:numPr>
      <w:outlineLvl w:val="9"/>
    </w:pPr>
    <w:rPr>
      <w:lang w:eastAsia="es-ES"/>
    </w:rPr>
  </w:style>
  <w:style w:type="paragraph" w:styleId="TDC1">
    <w:name w:val="toc 1"/>
    <w:basedOn w:val="Normal"/>
    <w:next w:val="Normal"/>
    <w:autoRedefine/>
    <w:uiPriority w:val="39"/>
    <w:unhideWhenUsed/>
    <w:qFormat/>
    <w:rsid w:val="003D7BE2"/>
    <w:pPr>
      <w:tabs>
        <w:tab w:val="left" w:pos="284"/>
        <w:tab w:val="right" w:leader="dot" w:pos="8777"/>
      </w:tabs>
      <w:spacing w:after="100"/>
      <w:ind w:firstLine="0"/>
      <w:jc w:val="left"/>
    </w:pPr>
    <w:rPr>
      <w:color w:val="000000" w:themeColor="text1"/>
    </w:rPr>
  </w:style>
  <w:style w:type="character" w:styleId="Hipervnculo">
    <w:name w:val="Hyperlink"/>
    <w:basedOn w:val="Fuentedeprrafopredeter"/>
    <w:uiPriority w:val="99"/>
    <w:unhideWhenUsed/>
    <w:rsid w:val="00932204"/>
    <w:rPr>
      <w:color w:val="0563C1" w:themeColor="hyperlink"/>
      <w:u w:val="single"/>
    </w:rPr>
  </w:style>
  <w:style w:type="character" w:customStyle="1" w:styleId="Ttulo2Car">
    <w:name w:val="Título 2 Car"/>
    <w:basedOn w:val="Fuentedeprrafopredeter"/>
    <w:link w:val="Ttulo2"/>
    <w:rsid w:val="00982F53"/>
    <w:rPr>
      <w:rFonts w:asciiTheme="minorBidi" w:eastAsiaTheme="majorEastAsia" w:hAnsiTheme="minorBidi"/>
      <w:b/>
      <w:color w:val="2E74B5" w:themeColor="accent1" w:themeShade="BF"/>
      <w:sz w:val="26"/>
      <w:szCs w:val="26"/>
    </w:rPr>
  </w:style>
  <w:style w:type="character" w:customStyle="1" w:styleId="Ttulo3Car">
    <w:name w:val="Título 3 Car"/>
    <w:basedOn w:val="Fuentedeprrafopredeter"/>
    <w:link w:val="Ttulo3"/>
    <w:rsid w:val="00FD391B"/>
    <w:rPr>
      <w:rFonts w:asciiTheme="minorBidi" w:eastAsiaTheme="majorEastAsia" w:hAnsiTheme="minorBidi"/>
      <w:i/>
      <w:color w:val="1F4D78" w:themeColor="accent1" w:themeShade="7F"/>
      <w:sz w:val="24"/>
      <w:szCs w:val="24"/>
    </w:rPr>
  </w:style>
  <w:style w:type="character" w:customStyle="1" w:styleId="Ttulo4Car">
    <w:name w:val="Título 4 Car"/>
    <w:basedOn w:val="Fuentedeprrafopredeter"/>
    <w:link w:val="Ttulo4"/>
    <w:rsid w:val="0090170D"/>
    <w:rPr>
      <w:rFonts w:asciiTheme="minorBidi" w:eastAsiaTheme="majorEastAsia" w:hAnsiTheme="minorBidi"/>
      <w:i/>
      <w:iCs/>
      <w:color w:val="2E74B5" w:themeColor="accent1" w:themeShade="BF"/>
    </w:rPr>
  </w:style>
  <w:style w:type="character" w:customStyle="1" w:styleId="Ttulo5Car">
    <w:name w:val="Título 5 Car"/>
    <w:basedOn w:val="Fuentedeprrafopredeter"/>
    <w:link w:val="Ttulo5"/>
    <w:rsid w:val="00E91703"/>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rsid w:val="00E91703"/>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9170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9170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E91703"/>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118FE"/>
    <w:pPr>
      <w:spacing w:after="200" w:line="240" w:lineRule="auto"/>
      <w:ind w:firstLine="0"/>
      <w:jc w:val="center"/>
    </w:pPr>
    <w:rPr>
      <w:i/>
      <w:iCs/>
      <w:color w:val="44546A" w:themeColor="text2"/>
      <w:szCs w:val="18"/>
    </w:rPr>
  </w:style>
  <w:style w:type="table" w:styleId="Tablaconcuadrcula">
    <w:name w:val="Table Grid"/>
    <w:basedOn w:val="Tablanormal"/>
    <w:uiPriority w:val="59"/>
    <w:rsid w:val="00711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51">
    <w:name w:val="Tabla de cuadrícula 1 clara - Énfasis 51"/>
    <w:basedOn w:val="Tablanormal"/>
    <w:uiPriority w:val="46"/>
    <w:rsid w:val="007118F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onotapie">
    <w:name w:val="footnote text"/>
    <w:basedOn w:val="Normal"/>
    <w:link w:val="TextonotapieCar"/>
    <w:unhideWhenUsed/>
    <w:rsid w:val="009C1BA1"/>
    <w:pPr>
      <w:spacing w:line="240" w:lineRule="auto"/>
    </w:pPr>
    <w:rPr>
      <w:sz w:val="20"/>
      <w:szCs w:val="20"/>
    </w:rPr>
  </w:style>
  <w:style w:type="character" w:customStyle="1" w:styleId="TextonotapieCar">
    <w:name w:val="Texto nota pie Car"/>
    <w:basedOn w:val="Fuentedeprrafopredeter"/>
    <w:link w:val="Textonotapie"/>
    <w:rsid w:val="009C1BA1"/>
    <w:rPr>
      <w:rFonts w:ascii="Arial" w:hAnsi="Arial"/>
      <w:sz w:val="20"/>
      <w:szCs w:val="20"/>
    </w:rPr>
  </w:style>
  <w:style w:type="character" w:styleId="Refdenotaalpie">
    <w:name w:val="footnote reference"/>
    <w:basedOn w:val="Fuentedeprrafopredeter"/>
    <w:uiPriority w:val="99"/>
    <w:semiHidden/>
    <w:unhideWhenUsed/>
    <w:rsid w:val="009C1BA1"/>
    <w:rPr>
      <w:vertAlign w:val="superscript"/>
    </w:rPr>
  </w:style>
  <w:style w:type="paragraph" w:customStyle="1" w:styleId="Notaalpie">
    <w:name w:val="Nota al pie"/>
    <w:basedOn w:val="Textonotapie"/>
    <w:link w:val="NotaalpieCar"/>
    <w:qFormat/>
    <w:rsid w:val="0042785D"/>
  </w:style>
  <w:style w:type="character" w:styleId="Textodelmarcadordeposicin">
    <w:name w:val="Placeholder Text"/>
    <w:basedOn w:val="Fuentedeprrafopredeter"/>
    <w:uiPriority w:val="99"/>
    <w:semiHidden/>
    <w:rsid w:val="0042785D"/>
    <w:rPr>
      <w:color w:val="808080"/>
    </w:rPr>
  </w:style>
  <w:style w:type="character" w:customStyle="1" w:styleId="NotaalpieCar">
    <w:name w:val="Nota al pie Car"/>
    <w:basedOn w:val="TextonotapieCar"/>
    <w:link w:val="Notaalpie"/>
    <w:rsid w:val="0042785D"/>
    <w:rPr>
      <w:rFonts w:ascii="Arial" w:hAnsi="Arial"/>
      <w:sz w:val="20"/>
      <w:szCs w:val="20"/>
    </w:rPr>
  </w:style>
  <w:style w:type="paragraph" w:styleId="Textodeglobo">
    <w:name w:val="Balloon Text"/>
    <w:basedOn w:val="Normal"/>
    <w:link w:val="TextodegloboCar"/>
    <w:uiPriority w:val="99"/>
    <w:unhideWhenUsed/>
    <w:rsid w:val="00887A5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7A58"/>
    <w:rPr>
      <w:rFonts w:ascii="Tahoma" w:hAnsi="Tahoma" w:cs="Tahoma"/>
      <w:sz w:val="16"/>
      <w:szCs w:val="16"/>
    </w:rPr>
  </w:style>
  <w:style w:type="paragraph" w:styleId="Prrafodelista">
    <w:name w:val="List Paragraph"/>
    <w:basedOn w:val="Normal"/>
    <w:uiPriority w:val="34"/>
    <w:qFormat/>
    <w:rsid w:val="00B74D4A"/>
    <w:pPr>
      <w:spacing w:after="200" w:line="276" w:lineRule="auto"/>
      <w:ind w:left="720" w:firstLine="0"/>
      <w:contextualSpacing/>
      <w:jc w:val="left"/>
    </w:pPr>
    <w:rPr>
      <w:rFonts w:asciiTheme="minorHAnsi" w:hAnsiTheme="minorHAnsi"/>
    </w:rPr>
  </w:style>
  <w:style w:type="character" w:customStyle="1" w:styleId="FooterChar1">
    <w:name w:val="Footer Char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1">
    <w:name w:val="Heading 1 Char1"/>
    <w:basedOn w:val="Fuentedeprrafopredeter"/>
    <w:uiPriority w:val="9"/>
    <w:rsid w:val="00AD757F"/>
    <w:rPr>
      <w:rFonts w:ascii="Arial" w:eastAsiaTheme="majorEastAsia" w:hAnsi="Arial" w:cs="Arial"/>
      <w:b/>
      <w:bCs/>
      <w:color w:val="000000" w:themeColor="text1"/>
    </w:rPr>
  </w:style>
  <w:style w:type="character" w:customStyle="1" w:styleId="Heading2Char1">
    <w:name w:val="Heading 2 Char1"/>
    <w:basedOn w:val="Fuentedeprrafopredeter"/>
    <w:rsid w:val="00AD757F"/>
    <w:rPr>
      <w:rFonts w:ascii="Arial" w:eastAsia="Times New Roman" w:hAnsi="Arial" w:cs="Arial"/>
      <w:b/>
      <w:bCs/>
      <w:color w:val="000000" w:themeColor="text1"/>
      <w:lang w:eastAsia="es-ES"/>
    </w:rPr>
  </w:style>
  <w:style w:type="character" w:customStyle="1" w:styleId="Heading3Char1">
    <w:name w:val="Heading 3 Char1"/>
    <w:basedOn w:val="Fuentedeprrafopredeter"/>
    <w:rsid w:val="00AD757F"/>
    <w:rPr>
      <w:rFonts w:ascii="Arial" w:eastAsia="Times New Roman" w:hAnsi="Arial" w:cs="Arial"/>
      <w:i/>
      <w:lang w:eastAsia="es-ES"/>
    </w:rPr>
  </w:style>
  <w:style w:type="character" w:customStyle="1" w:styleId="Heading4Char1">
    <w:name w:val="Heading 4 Char1"/>
    <w:basedOn w:val="Fuentedeprrafopredeter"/>
    <w:rsid w:val="00AD757F"/>
    <w:rPr>
      <w:rFonts w:ascii="Arial" w:eastAsia="Times New Roman" w:hAnsi="Arial" w:cs="Arial"/>
      <w:i/>
      <w:lang w:eastAsia="es-ES"/>
    </w:rPr>
  </w:style>
  <w:style w:type="character" w:customStyle="1" w:styleId="Heading5Char1">
    <w:name w:val="Heading 5 Char1"/>
    <w:basedOn w:val="Fuentedeprrafopredeter"/>
    <w:rsid w:val="00AD757F"/>
    <w:rPr>
      <w:rFonts w:ascii="Arial" w:eastAsia="Times New Roman" w:hAnsi="Arial" w:cs="Times New Roman"/>
      <w:b/>
      <w:sz w:val="32"/>
      <w:szCs w:val="20"/>
      <w:u w:val="single"/>
      <w:lang w:eastAsia="es-ES"/>
    </w:rPr>
  </w:style>
  <w:style w:type="character" w:customStyle="1" w:styleId="Heading6Char1">
    <w:name w:val="Heading 6 Char1"/>
    <w:basedOn w:val="Fuentedeprrafopredeter"/>
    <w:rsid w:val="00AD757F"/>
    <w:rPr>
      <w:rFonts w:ascii="NewBskvll BT" w:eastAsia="Times New Roman" w:hAnsi="NewBskvll BT" w:cs="Times New Roman"/>
      <w:smallCaps/>
      <w:sz w:val="28"/>
      <w:szCs w:val="20"/>
      <w:lang w:eastAsia="es-ES"/>
    </w:rPr>
  </w:style>
  <w:style w:type="character" w:customStyle="1" w:styleId="Heading7Char1">
    <w:name w:val="Heading 7 Char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
    <w:name w:val="Heading 8 Char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paragraph" w:styleId="TDC2">
    <w:name w:val="toc 2"/>
    <w:basedOn w:val="Normal"/>
    <w:next w:val="Normal"/>
    <w:autoRedefine/>
    <w:uiPriority w:val="39"/>
    <w:unhideWhenUsed/>
    <w:qFormat/>
    <w:rsid w:val="00AD757F"/>
    <w:pPr>
      <w:tabs>
        <w:tab w:val="left" w:pos="880"/>
        <w:tab w:val="right" w:leader="dot" w:pos="8777"/>
      </w:tabs>
      <w:spacing w:after="100" w:line="276" w:lineRule="auto"/>
      <w:ind w:left="220" w:firstLine="0"/>
    </w:pPr>
    <w:rPr>
      <w:rFonts w:asciiTheme="minorBidi" w:hAnsiTheme="minorBidi"/>
      <w:noProof/>
    </w:rPr>
  </w:style>
  <w:style w:type="paragraph" w:styleId="TDC3">
    <w:name w:val="toc 3"/>
    <w:basedOn w:val="Normal"/>
    <w:next w:val="Normal"/>
    <w:autoRedefine/>
    <w:uiPriority w:val="39"/>
    <w:unhideWhenUsed/>
    <w:qFormat/>
    <w:rsid w:val="00AD757F"/>
    <w:pPr>
      <w:spacing w:after="100" w:line="276" w:lineRule="auto"/>
      <w:ind w:left="440" w:firstLine="0"/>
      <w:jc w:val="left"/>
    </w:pPr>
  </w:style>
  <w:style w:type="character" w:customStyle="1" w:styleId="BalloonTextChar1">
    <w:name w:val="Balloon Text Char1"/>
    <w:basedOn w:val="Fuentedeprrafopredeter"/>
    <w:uiPriority w:val="99"/>
    <w:rsid w:val="00AD757F"/>
    <w:rPr>
      <w:rFonts w:ascii="Tahoma" w:hAnsi="Tahoma" w:cs="Tahoma"/>
      <w:sz w:val="16"/>
      <w:szCs w:val="16"/>
    </w:rPr>
  </w:style>
  <w:style w:type="paragraph" w:styleId="Textoindependiente">
    <w:name w:val="Body Text"/>
    <w:basedOn w:val="Normal"/>
    <w:link w:val="TextoindependienteCar"/>
    <w:rsid w:val="00AD757F"/>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AD757F"/>
    <w:rPr>
      <w:rFonts w:ascii="Times New Roman" w:eastAsia="Times New Roman" w:hAnsi="Times New Roman" w:cs="Times New Roman"/>
      <w:sz w:val="48"/>
      <w:szCs w:val="20"/>
      <w:lang w:eastAsia="es-ES"/>
    </w:rPr>
  </w:style>
  <w:style w:type="character" w:customStyle="1" w:styleId="BodyTextChar1">
    <w:name w:val="Body Text Char1"/>
    <w:basedOn w:val="Fuentedeprrafopredeter"/>
    <w:rsid w:val="00AD757F"/>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AD757F"/>
    <w:pPr>
      <w:spacing w:line="240" w:lineRule="auto"/>
      <w:ind w:firstLine="0"/>
      <w:jc w:val="center"/>
    </w:pPr>
    <w:rPr>
      <w:rFonts w:eastAsia="Times New Roman" w:cs="Times New Roman"/>
      <w:smallCaps/>
      <w:sz w:val="52"/>
      <w:szCs w:val="20"/>
      <w:lang w:eastAsia="es-ES"/>
    </w:rPr>
  </w:style>
  <w:style w:type="character" w:customStyle="1" w:styleId="Textoindependiente2Car">
    <w:name w:val="Texto independiente 2 Car"/>
    <w:basedOn w:val="Fuentedeprrafopredeter"/>
    <w:link w:val="Textoindependiente2"/>
    <w:rsid w:val="00AD757F"/>
    <w:rPr>
      <w:rFonts w:ascii="Arial" w:eastAsia="Times New Roman" w:hAnsi="Arial" w:cs="Times New Roman"/>
      <w:smallCaps/>
      <w:sz w:val="52"/>
      <w:szCs w:val="20"/>
      <w:lang w:eastAsia="es-ES"/>
    </w:rPr>
  </w:style>
  <w:style w:type="character" w:customStyle="1" w:styleId="BodyText2Char1">
    <w:name w:val="Body Text 2 Char1"/>
    <w:basedOn w:val="Fuentedeprrafopredeter"/>
    <w:rsid w:val="00AD757F"/>
    <w:rPr>
      <w:rFonts w:ascii="Arial" w:eastAsia="Times New Roman" w:hAnsi="Arial" w:cs="Times New Roman"/>
      <w:smallCaps/>
      <w:sz w:val="52"/>
      <w:szCs w:val="20"/>
      <w:lang w:eastAsia="es-ES"/>
    </w:rPr>
  </w:style>
  <w:style w:type="paragraph" w:styleId="Tabladeilustraciones">
    <w:name w:val="table of figures"/>
    <w:basedOn w:val="Normal"/>
    <w:next w:val="Normal"/>
    <w:uiPriority w:val="99"/>
    <w:unhideWhenUsed/>
    <w:rsid w:val="00AD757F"/>
    <w:pPr>
      <w:ind w:firstLine="0"/>
      <w:jc w:val="left"/>
    </w:pPr>
  </w:style>
  <w:style w:type="paragraph" w:styleId="NormalWeb">
    <w:name w:val="Normal (Web)"/>
    <w:basedOn w:val="Normal"/>
    <w:uiPriority w:val="99"/>
    <w:unhideWhenUsed/>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D757F"/>
  </w:style>
  <w:style w:type="character" w:styleId="Textoennegrita">
    <w:name w:val="Strong"/>
    <w:basedOn w:val="Fuentedeprrafopredeter"/>
    <w:uiPriority w:val="22"/>
    <w:qFormat/>
    <w:rsid w:val="00AD757F"/>
    <w:rPr>
      <w:b/>
      <w:bCs/>
    </w:rPr>
  </w:style>
  <w:style w:type="paragraph" w:styleId="HTMLconformatoprevio">
    <w:name w:val="HTML Preformatted"/>
    <w:basedOn w:val="Normal"/>
    <w:link w:val="HTMLconformatoprevioCar"/>
    <w:uiPriority w:val="99"/>
    <w:unhideWhenUsed/>
    <w:rsid w:val="00AD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D757F"/>
    <w:rPr>
      <w:rFonts w:ascii="Courier New" w:eastAsia="Times New Roman" w:hAnsi="Courier New" w:cs="Courier New"/>
      <w:sz w:val="20"/>
      <w:szCs w:val="20"/>
      <w:lang w:eastAsia="es-ES"/>
    </w:rPr>
  </w:style>
  <w:style w:type="character" w:customStyle="1" w:styleId="HTMLPreformattedChar1">
    <w:name w:val="HTML Preformatted Char1"/>
    <w:basedOn w:val="Fuentedeprrafopredeter"/>
    <w:uiPriority w:val="99"/>
    <w:rsid w:val="00AD757F"/>
    <w:rPr>
      <w:rFonts w:ascii="Courier New" w:eastAsia="Times New Roman" w:hAnsi="Courier New" w:cs="Courier New"/>
      <w:sz w:val="20"/>
      <w:szCs w:val="20"/>
      <w:lang w:eastAsia="es-ES"/>
    </w:rPr>
  </w:style>
  <w:style w:type="character" w:customStyle="1" w:styleId="BodyTextChar11">
    <w:name w:val="Body Text Char11"/>
    <w:basedOn w:val="Fuentedeprrafopredeter"/>
    <w:rsid w:val="00AD757F"/>
    <w:rPr>
      <w:rFonts w:ascii="Times New Roman" w:eastAsia="Times New Roman" w:hAnsi="Times New Roman" w:cs="Times New Roman"/>
      <w:sz w:val="48"/>
      <w:szCs w:val="20"/>
    </w:rPr>
  </w:style>
  <w:style w:type="character" w:customStyle="1" w:styleId="BodyText2Char11">
    <w:name w:val="Body Text 2 Char11"/>
    <w:basedOn w:val="Fuentedeprrafopredeter"/>
    <w:rsid w:val="00AD757F"/>
    <w:rPr>
      <w:rFonts w:ascii="Arial" w:eastAsia="Times New Roman" w:hAnsi="Arial" w:cs="Times New Roman"/>
      <w:smallCaps/>
      <w:sz w:val="52"/>
      <w:szCs w:val="20"/>
    </w:rPr>
  </w:style>
  <w:style w:type="character" w:customStyle="1" w:styleId="Heading1Char11">
    <w:name w:val="Heading 1 Char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
    <w:name w:val="Heading 1 Char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
    <w:name w:val="Heading 1 Char3"/>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
    <w:name w:val="Heading 2 Char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
    <w:name w:val="Heading 3 Char11"/>
    <w:basedOn w:val="Fuentedeprrafopredeter"/>
    <w:rsid w:val="00AD757F"/>
    <w:rPr>
      <w:rFonts w:asciiTheme="majorHAnsi" w:eastAsiaTheme="majorEastAsia" w:hAnsiTheme="majorHAnsi" w:cstheme="majorBidi"/>
      <w:b/>
      <w:bCs/>
      <w:color w:val="5B9BD5" w:themeColor="accent1"/>
    </w:rPr>
  </w:style>
  <w:style w:type="character" w:customStyle="1" w:styleId="Heading1Char4">
    <w:name w:val="Heading 1 Char4"/>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
    <w:name w:val="Heading 2 Char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
    <w:name w:val="Heading 1 Char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
    <w:name w:val="Heading 2 Char3"/>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
    <w:name w:val="Heading 1 Char6"/>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styleId="Hipervnculovisitado">
    <w:name w:val="FollowedHyperlink"/>
    <w:basedOn w:val="Fuentedeprrafopredeter"/>
    <w:uiPriority w:val="99"/>
    <w:unhideWhenUsed/>
    <w:rsid w:val="00AD757F"/>
    <w:rPr>
      <w:color w:val="954F72" w:themeColor="followedHyperlink"/>
      <w:u w:val="single"/>
    </w:rPr>
  </w:style>
  <w:style w:type="paragraph" w:customStyle="1" w:styleId="TtulogeneralTabla">
    <w:name w:val="Título general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
    <w:name w:val="Título campo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
    <w:name w:val="Contenido tabla"/>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1">
    <w:name w:val="Footnote Text Char1"/>
    <w:basedOn w:val="Fuentedeprrafopredeter"/>
    <w:rsid w:val="00AD757F"/>
    <w:rPr>
      <w:rFonts w:ascii="Arial Narrow" w:eastAsia="Times New Roman" w:hAnsi="Arial Narrow" w:cs="Times New Roman"/>
      <w:sz w:val="24"/>
      <w:szCs w:val="20"/>
      <w:lang w:eastAsia="es-ES"/>
    </w:rPr>
  </w:style>
  <w:style w:type="character" w:customStyle="1" w:styleId="FooterChar2">
    <w:name w:val="Footer Char2"/>
    <w:basedOn w:val="Fuentedeprrafopredeter"/>
    <w:uiPriority w:val="99"/>
    <w:rsid w:val="00AD757F"/>
    <w:rPr>
      <w:rFonts w:ascii="Arial Narrow" w:eastAsia="Times New Roman" w:hAnsi="Arial Narrow" w:cs="Times New Roman"/>
      <w:sz w:val="24"/>
      <w:szCs w:val="20"/>
      <w:lang w:eastAsia="es-ES"/>
    </w:rPr>
  </w:style>
  <w:style w:type="paragraph" w:styleId="TDC4">
    <w:name w:val="toc 4"/>
    <w:basedOn w:val="Normal"/>
    <w:next w:val="Normal"/>
    <w:autoRedefine/>
    <w:uiPriority w:val="39"/>
    <w:unhideWhenUsed/>
    <w:rsid w:val="00AD757F"/>
    <w:pPr>
      <w:spacing w:after="100" w:line="276" w:lineRule="auto"/>
      <w:ind w:left="660" w:firstLine="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AD757F"/>
    <w:pPr>
      <w:spacing w:after="100" w:line="276" w:lineRule="auto"/>
      <w:ind w:left="880" w:firstLine="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AD757F"/>
    <w:pPr>
      <w:spacing w:after="100" w:line="276" w:lineRule="auto"/>
      <w:ind w:left="1100" w:firstLine="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AD757F"/>
    <w:pPr>
      <w:spacing w:after="100" w:line="276" w:lineRule="auto"/>
      <w:ind w:left="1320" w:firstLine="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AD757F"/>
    <w:pPr>
      <w:spacing w:after="100" w:line="276" w:lineRule="auto"/>
      <w:ind w:left="1540" w:firstLine="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AD757F"/>
    <w:pPr>
      <w:spacing w:after="100" w:line="276" w:lineRule="auto"/>
      <w:ind w:left="1760" w:firstLine="0"/>
      <w:jc w:val="left"/>
    </w:pPr>
    <w:rPr>
      <w:rFonts w:asciiTheme="minorHAnsi" w:eastAsiaTheme="minorEastAsia" w:hAnsiTheme="minorHAnsi"/>
      <w:lang w:eastAsia="es-ES"/>
    </w:rPr>
  </w:style>
  <w:style w:type="character" w:customStyle="1" w:styleId="HeaderChar1">
    <w:name w:val="Header Char1"/>
    <w:basedOn w:val="Fuentedeprrafopredeter"/>
    <w:uiPriority w:val="99"/>
    <w:rsid w:val="00AD757F"/>
  </w:style>
  <w:style w:type="character" w:customStyle="1" w:styleId="texto-blanco-12">
    <w:name w:val="texto-blanco-12"/>
    <w:basedOn w:val="Fuentedeprrafopredeter"/>
    <w:rsid w:val="00AD757F"/>
  </w:style>
  <w:style w:type="character" w:customStyle="1" w:styleId="Heading3Char2">
    <w:name w:val="Heading 3 Char2"/>
    <w:basedOn w:val="Fuentedeprrafopredeter"/>
    <w:rsid w:val="00AD757F"/>
    <w:rPr>
      <w:rFonts w:asciiTheme="majorHAnsi" w:eastAsiaTheme="majorEastAsia" w:hAnsiTheme="majorHAnsi" w:cstheme="majorBidi"/>
      <w:b/>
      <w:bCs/>
      <w:color w:val="5B9BD5" w:themeColor="accent1"/>
    </w:rPr>
  </w:style>
  <w:style w:type="character" w:customStyle="1" w:styleId="Heading1Char7">
    <w:name w:val="Heading 1 Char7"/>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
    <w:name w:val="Heading 2 Char4"/>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
    <w:name w:val="Heading 3 Char3"/>
    <w:basedOn w:val="Fuentedeprrafopredeter"/>
    <w:rsid w:val="00AD757F"/>
    <w:rPr>
      <w:rFonts w:asciiTheme="majorHAnsi" w:eastAsiaTheme="majorEastAsia" w:hAnsiTheme="majorHAnsi" w:cstheme="majorBidi"/>
      <w:b/>
      <w:bCs/>
      <w:color w:val="5B9BD5" w:themeColor="accent1"/>
    </w:rPr>
  </w:style>
  <w:style w:type="character" w:customStyle="1" w:styleId="Heading1Char8">
    <w:name w:val="Heading 1 Char8"/>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
    <w:name w:val="Heading 2 Char5"/>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
    <w:name w:val="Heading 1 Char9"/>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
    <w:name w:val="Heading 2 Char6"/>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
    <w:name w:val="Heading 3 Char4"/>
    <w:basedOn w:val="Fuentedeprrafopredeter"/>
    <w:rsid w:val="00AD757F"/>
    <w:rPr>
      <w:rFonts w:asciiTheme="majorHAnsi" w:eastAsiaTheme="majorEastAsia" w:hAnsiTheme="majorHAnsi" w:cstheme="majorBidi"/>
      <w:b/>
      <w:bCs/>
      <w:color w:val="5B9BD5" w:themeColor="accent1"/>
    </w:rPr>
  </w:style>
  <w:style w:type="character" w:customStyle="1" w:styleId="Heading1Char10">
    <w:name w:val="Heading 1 Char10"/>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
    <w:name w:val="Heading 2 Char7"/>
    <w:basedOn w:val="Fuentedeprrafopredeter"/>
    <w:rsid w:val="00AD757F"/>
    <w:rPr>
      <w:rFonts w:asciiTheme="majorHAnsi" w:eastAsiaTheme="majorEastAsia" w:hAnsiTheme="majorHAnsi" w:cstheme="majorBidi"/>
      <w:b/>
      <w:bCs/>
      <w:color w:val="5B9BD5" w:themeColor="accent1"/>
      <w:sz w:val="26"/>
      <w:szCs w:val="26"/>
    </w:rPr>
  </w:style>
  <w:style w:type="character" w:styleId="MquinadeescribirHTML">
    <w:name w:val="HTML Typewriter"/>
    <w:basedOn w:val="Fuentedeprrafopredeter"/>
    <w:uiPriority w:val="99"/>
    <w:unhideWhenUsed/>
    <w:rsid w:val="00AD757F"/>
    <w:rPr>
      <w:rFonts w:ascii="Courier New" w:eastAsia="Times New Roman" w:hAnsi="Courier New" w:cs="Courier New"/>
      <w:sz w:val="20"/>
      <w:szCs w:val="20"/>
    </w:rPr>
  </w:style>
  <w:style w:type="character" w:customStyle="1" w:styleId="exclude">
    <w:name w:val="exclude"/>
    <w:basedOn w:val="Fuentedeprrafopredeter"/>
    <w:rsid w:val="00AD757F"/>
  </w:style>
  <w:style w:type="character" w:customStyle="1" w:styleId="info">
    <w:name w:val="info"/>
    <w:basedOn w:val="Fuentedeprrafopredeter"/>
    <w:rsid w:val="00AD757F"/>
  </w:style>
  <w:style w:type="paragraph" w:customStyle="1" w:styleId="p">
    <w:name w:val="p"/>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CitaHTML">
    <w:name w:val="HTML Cite"/>
    <w:basedOn w:val="Fuentedeprrafopredeter"/>
    <w:uiPriority w:val="99"/>
    <w:unhideWhenUsed/>
    <w:rsid w:val="00AD757F"/>
    <w:rPr>
      <w:i/>
      <w:iCs/>
    </w:rPr>
  </w:style>
  <w:style w:type="paragraph" w:styleId="Ttulo">
    <w:name w:val="Title"/>
    <w:basedOn w:val="Normal"/>
    <w:next w:val="Normal"/>
    <w:link w:val="TtuloCar"/>
    <w:uiPriority w:val="10"/>
    <w:qFormat/>
    <w:rsid w:val="00AD757F"/>
    <w:pPr>
      <w:pBdr>
        <w:bottom w:val="single" w:sz="8" w:space="4" w:color="5B9BD5" w:themeColor="accent1"/>
      </w:pBdr>
      <w:spacing w:after="300" w:line="240" w:lineRule="auto"/>
      <w:ind w:firstLine="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TitleChar1">
    <w:name w:val="Title Char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
    <w:name w:val="Anexo"/>
    <w:basedOn w:val="Ttulo1"/>
    <w:link w:val="AnexoChar"/>
    <w:qFormat/>
    <w:rsid w:val="00AD757F"/>
    <w:pPr>
      <w:pageBreakBefore w:val="0"/>
      <w:numPr>
        <w:numId w:val="0"/>
      </w:numPr>
      <w:spacing w:before="480" w:line="480" w:lineRule="auto"/>
      <w:ind w:left="360" w:hanging="360"/>
      <w:jc w:val="left"/>
    </w:pPr>
    <w:rPr>
      <w:rFonts w:ascii="Arial" w:hAnsi="Arial" w:cs="Arial"/>
      <w:bCs/>
      <w:caps w:val="0"/>
      <w:color w:val="000000" w:themeColor="text1"/>
      <w:sz w:val="22"/>
      <w:szCs w:val="22"/>
    </w:rPr>
  </w:style>
  <w:style w:type="numbering" w:customStyle="1" w:styleId="Style1">
    <w:name w:val="Style1"/>
    <w:uiPriority w:val="99"/>
    <w:rsid w:val="00AD757F"/>
    <w:pPr>
      <w:numPr>
        <w:numId w:val="3"/>
      </w:numPr>
    </w:pPr>
  </w:style>
  <w:style w:type="character" w:customStyle="1" w:styleId="AnexoChar">
    <w:name w:val="Anexo Char"/>
    <w:basedOn w:val="Fuentedeprrafopredeter"/>
    <w:link w:val="Anexo"/>
    <w:rsid w:val="00AD757F"/>
    <w:rPr>
      <w:rFonts w:ascii="Arial" w:eastAsiaTheme="majorEastAsia" w:hAnsi="Arial" w:cs="Arial"/>
      <w:b/>
      <w:bCs/>
      <w:color w:val="000000" w:themeColor="text1"/>
    </w:rPr>
  </w:style>
  <w:style w:type="character" w:customStyle="1" w:styleId="Heading4Char11">
    <w:name w:val="Heading 4 Char11"/>
    <w:basedOn w:val="Fuentedeprrafopredeter"/>
    <w:rsid w:val="00AD757F"/>
    <w:rPr>
      <w:rFonts w:ascii="Arial" w:eastAsia="Times New Roman" w:hAnsi="Arial" w:cs="Arial"/>
      <w:i/>
      <w:lang w:eastAsia="es-ES"/>
    </w:rPr>
  </w:style>
  <w:style w:type="character" w:customStyle="1" w:styleId="Heading7Char11">
    <w:name w:val="Heading 7 Char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
    <w:name w:val="Heading 8 Char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
    <w:name w:val="Heading 9 Char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
    <w:name w:val="Balloon Text Char11"/>
    <w:basedOn w:val="Fuentedeprrafopredeter"/>
    <w:uiPriority w:val="99"/>
    <w:rsid w:val="00AD757F"/>
    <w:rPr>
      <w:rFonts w:ascii="Tahoma" w:hAnsi="Tahoma" w:cs="Tahoma"/>
      <w:sz w:val="16"/>
      <w:szCs w:val="16"/>
    </w:rPr>
  </w:style>
  <w:style w:type="character" w:customStyle="1" w:styleId="HTMLPreformattedChar11">
    <w:name w:val="HTML Preformatted Char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
    <w:name w:val="Body Text Char111"/>
    <w:basedOn w:val="Fuentedeprrafopredeter"/>
    <w:rsid w:val="00AD757F"/>
    <w:rPr>
      <w:rFonts w:ascii="Times New Roman" w:eastAsia="Times New Roman" w:hAnsi="Times New Roman" w:cs="Times New Roman"/>
      <w:sz w:val="48"/>
      <w:szCs w:val="20"/>
    </w:rPr>
  </w:style>
  <w:style w:type="character" w:customStyle="1" w:styleId="BodyText2Char111">
    <w:name w:val="Body Text 2 Char111"/>
    <w:basedOn w:val="Fuentedeprrafopredeter"/>
    <w:rsid w:val="00AD757F"/>
    <w:rPr>
      <w:rFonts w:ascii="Arial" w:eastAsia="Times New Roman" w:hAnsi="Arial" w:cs="Times New Roman"/>
      <w:smallCaps/>
      <w:sz w:val="52"/>
      <w:szCs w:val="20"/>
    </w:rPr>
  </w:style>
  <w:style w:type="character" w:customStyle="1" w:styleId="Heading1Char111">
    <w:name w:val="Heading 1 Char111"/>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2Char111">
    <w:name w:val="Heading 2 Char1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1">
    <w:name w:val="Heading 3 Char111"/>
    <w:basedOn w:val="Fuentedeprrafopredeter"/>
    <w:rsid w:val="00AD757F"/>
    <w:rPr>
      <w:rFonts w:asciiTheme="majorHAnsi" w:eastAsiaTheme="majorEastAsia" w:hAnsiTheme="majorHAnsi" w:cstheme="majorBidi"/>
      <w:b/>
      <w:bCs/>
      <w:color w:val="5B9BD5" w:themeColor="accent1"/>
    </w:rPr>
  </w:style>
  <w:style w:type="character" w:customStyle="1" w:styleId="FootnoteTextChar11">
    <w:name w:val="Footnote Text Char11"/>
    <w:basedOn w:val="Fuentedeprrafopredeter"/>
    <w:rsid w:val="00AD757F"/>
    <w:rPr>
      <w:rFonts w:ascii="Arial Narrow" w:eastAsia="Times New Roman" w:hAnsi="Arial Narrow" w:cs="Times New Roman"/>
      <w:sz w:val="24"/>
      <w:szCs w:val="20"/>
      <w:lang w:eastAsia="es-ES"/>
    </w:rPr>
  </w:style>
  <w:style w:type="character" w:customStyle="1" w:styleId="FooterChar11">
    <w:name w:val="Footer Char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
    <w:name w:val="Header Char11"/>
    <w:basedOn w:val="Fuentedeprrafopredeter"/>
    <w:uiPriority w:val="99"/>
    <w:rsid w:val="00AD757F"/>
  </w:style>
  <w:style w:type="character" w:customStyle="1" w:styleId="TitleChar11">
    <w:name w:val="Title Char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
    <w:name w:val="Heading 1 Char12"/>
    <w:basedOn w:val="Fuentedeprrafopredeter"/>
    <w:rsid w:val="00AD757F"/>
    <w:rPr>
      <w:rFonts w:ascii="Arial" w:eastAsiaTheme="majorEastAsia" w:hAnsi="Arial" w:cs="Arial"/>
      <w:b/>
      <w:bCs/>
      <w:color w:val="000000" w:themeColor="text1"/>
    </w:rPr>
  </w:style>
  <w:style w:type="character" w:customStyle="1" w:styleId="Heading2Char8">
    <w:name w:val="Heading 2 Char8"/>
    <w:basedOn w:val="Fuentedeprrafopredeter"/>
    <w:rsid w:val="00AD757F"/>
    <w:rPr>
      <w:rFonts w:ascii="Arial" w:eastAsia="Times New Roman" w:hAnsi="Arial" w:cs="Arial"/>
      <w:b/>
      <w:bCs/>
      <w:color w:val="000000" w:themeColor="text1"/>
      <w:lang w:eastAsia="es-ES"/>
    </w:rPr>
  </w:style>
  <w:style w:type="character" w:customStyle="1" w:styleId="Heading1Char13">
    <w:name w:val="Heading 1 Char13"/>
    <w:basedOn w:val="Fuentedeprrafopredeter"/>
    <w:rsid w:val="00AD757F"/>
    <w:rPr>
      <w:rFonts w:ascii="Arial" w:eastAsiaTheme="majorEastAsia" w:hAnsi="Arial" w:cs="Arial"/>
      <w:b/>
      <w:bCs/>
      <w:color w:val="000000" w:themeColor="text1"/>
    </w:rPr>
  </w:style>
  <w:style w:type="character" w:customStyle="1" w:styleId="Heading2Char9">
    <w:name w:val="Heading 2 Char9"/>
    <w:basedOn w:val="Fuentedeprrafopredeter"/>
    <w:rsid w:val="00AD757F"/>
    <w:rPr>
      <w:rFonts w:ascii="Arial" w:eastAsia="Times New Roman" w:hAnsi="Arial" w:cs="Arial"/>
      <w:b/>
      <w:bCs/>
      <w:color w:val="000000" w:themeColor="text1"/>
      <w:lang w:eastAsia="es-ES"/>
    </w:rPr>
  </w:style>
  <w:style w:type="character" w:customStyle="1" w:styleId="Heading3Char5">
    <w:name w:val="Heading 3 Char5"/>
    <w:basedOn w:val="Fuentedeprrafopredeter"/>
    <w:rsid w:val="00AD757F"/>
    <w:rPr>
      <w:rFonts w:ascii="Arial" w:eastAsia="Times New Roman" w:hAnsi="Arial" w:cs="Arial"/>
      <w:i/>
      <w:lang w:eastAsia="es-ES"/>
    </w:rPr>
  </w:style>
  <w:style w:type="character" w:customStyle="1" w:styleId="Heading4Char2">
    <w:name w:val="Heading 4 Char2"/>
    <w:basedOn w:val="Fuentedeprrafopredeter"/>
    <w:rsid w:val="00AD757F"/>
    <w:rPr>
      <w:rFonts w:ascii="Arial" w:eastAsia="Times New Roman" w:hAnsi="Arial" w:cs="Arial"/>
      <w:i/>
      <w:lang w:eastAsia="es-ES"/>
    </w:rPr>
  </w:style>
  <w:style w:type="character" w:customStyle="1" w:styleId="Heading1Char14">
    <w:name w:val="Heading 1 Char14"/>
    <w:basedOn w:val="Fuentedeprrafopredeter"/>
    <w:rsid w:val="00AD757F"/>
    <w:rPr>
      <w:rFonts w:ascii="Arial" w:eastAsiaTheme="majorEastAsia" w:hAnsi="Arial" w:cs="Arial"/>
      <w:b/>
      <w:bCs/>
      <w:color w:val="000000" w:themeColor="text1"/>
    </w:rPr>
  </w:style>
  <w:style w:type="character" w:customStyle="1" w:styleId="Heading2Char10">
    <w:name w:val="Heading 2 Char10"/>
    <w:basedOn w:val="Fuentedeprrafopredeter"/>
    <w:rsid w:val="00AD757F"/>
    <w:rPr>
      <w:rFonts w:ascii="Arial" w:eastAsia="Times New Roman" w:hAnsi="Arial" w:cs="Arial"/>
      <w:b/>
      <w:bCs/>
      <w:color w:val="000000" w:themeColor="text1"/>
      <w:lang w:eastAsia="es-ES"/>
    </w:rPr>
  </w:style>
  <w:style w:type="character" w:customStyle="1" w:styleId="Heading3Char6">
    <w:name w:val="Heading 3 Char6"/>
    <w:basedOn w:val="Fuentedeprrafopredeter"/>
    <w:rsid w:val="00AD757F"/>
    <w:rPr>
      <w:rFonts w:ascii="Arial" w:eastAsia="Times New Roman" w:hAnsi="Arial" w:cs="Arial"/>
      <w:i/>
      <w:lang w:eastAsia="es-ES"/>
    </w:rPr>
  </w:style>
  <w:style w:type="character" w:customStyle="1" w:styleId="Heading4Char3">
    <w:name w:val="Heading 4 Char3"/>
    <w:basedOn w:val="Fuentedeprrafopredeter"/>
    <w:rsid w:val="00AD757F"/>
    <w:rPr>
      <w:rFonts w:ascii="Arial" w:eastAsia="Times New Roman" w:hAnsi="Arial" w:cs="Arial"/>
      <w:i/>
      <w:lang w:eastAsia="es-ES"/>
    </w:rPr>
  </w:style>
  <w:style w:type="character" w:customStyle="1" w:styleId="Heading7Char2">
    <w:name w:val="Heading 7 Char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
    <w:name w:val="Heading 8 Char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
    <w:name w:val="Heading 9 Char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
    <w:name w:val="Balloon Text Char2"/>
    <w:basedOn w:val="Fuentedeprrafopredeter"/>
    <w:uiPriority w:val="99"/>
    <w:semiHidden/>
    <w:rsid w:val="00AD757F"/>
    <w:rPr>
      <w:rFonts w:ascii="Tahoma" w:hAnsi="Tahoma" w:cs="Tahoma"/>
      <w:sz w:val="16"/>
      <w:szCs w:val="16"/>
    </w:rPr>
  </w:style>
  <w:style w:type="character" w:customStyle="1" w:styleId="BodyTextChar2">
    <w:name w:val="Body Text Char2"/>
    <w:basedOn w:val="Fuentedeprrafopredeter"/>
    <w:rsid w:val="00AD757F"/>
    <w:rPr>
      <w:rFonts w:ascii="Times New Roman" w:eastAsia="Times New Roman" w:hAnsi="Times New Roman" w:cs="Times New Roman"/>
      <w:sz w:val="48"/>
      <w:szCs w:val="20"/>
      <w:lang w:eastAsia="es-ES"/>
    </w:rPr>
  </w:style>
  <w:style w:type="character" w:customStyle="1" w:styleId="BodyText2Char2">
    <w:name w:val="Body Text 2 Char2"/>
    <w:basedOn w:val="Fuentedeprrafopredeter"/>
    <w:rsid w:val="00AD757F"/>
    <w:rPr>
      <w:rFonts w:ascii="Arial" w:eastAsia="Times New Roman" w:hAnsi="Arial" w:cs="Times New Roman"/>
      <w:smallCaps/>
      <w:sz w:val="52"/>
      <w:szCs w:val="20"/>
      <w:lang w:eastAsia="es-ES"/>
    </w:rPr>
  </w:style>
  <w:style w:type="character" w:customStyle="1" w:styleId="apple-converted-space1">
    <w:name w:val="apple-converted-space1"/>
    <w:basedOn w:val="Fuentedeprrafopredeter"/>
    <w:rsid w:val="00AD757F"/>
  </w:style>
  <w:style w:type="character" w:customStyle="1" w:styleId="HTMLPreformattedChar2">
    <w:name w:val="HTML Preformatted Char2"/>
    <w:basedOn w:val="Fuentedeprrafopredeter"/>
    <w:uiPriority w:val="99"/>
    <w:rsid w:val="00AD757F"/>
    <w:rPr>
      <w:rFonts w:ascii="Courier New" w:eastAsia="Times New Roman" w:hAnsi="Courier New" w:cs="Courier New"/>
      <w:sz w:val="20"/>
      <w:szCs w:val="20"/>
      <w:lang w:eastAsia="es-ES"/>
    </w:rPr>
  </w:style>
  <w:style w:type="character" w:customStyle="1" w:styleId="BodyTextChar12">
    <w:name w:val="Body Text Char12"/>
    <w:basedOn w:val="Fuentedeprrafopredeter"/>
    <w:rsid w:val="00AD757F"/>
    <w:rPr>
      <w:rFonts w:ascii="Times New Roman" w:eastAsia="Times New Roman" w:hAnsi="Times New Roman" w:cs="Times New Roman"/>
      <w:sz w:val="48"/>
      <w:szCs w:val="20"/>
    </w:rPr>
  </w:style>
  <w:style w:type="character" w:customStyle="1" w:styleId="BodyText2Char12">
    <w:name w:val="Body Text 2 Char12"/>
    <w:basedOn w:val="Fuentedeprrafopredeter"/>
    <w:rsid w:val="00AD757F"/>
    <w:rPr>
      <w:rFonts w:ascii="Arial" w:eastAsia="Times New Roman" w:hAnsi="Arial" w:cs="Times New Roman"/>
      <w:smallCaps/>
      <w:sz w:val="52"/>
      <w:szCs w:val="20"/>
    </w:rPr>
  </w:style>
  <w:style w:type="character" w:customStyle="1" w:styleId="Heading1Char15">
    <w:name w:val="Heading 1 Char1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
    <w:name w:val="Heading 1 Char2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
    <w:name w:val="Heading 1 Char3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
    <w:name w:val="Heading 2 Char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
    <w:name w:val="Heading 3 Char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
    <w:name w:val="Heading 1 Char4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
    <w:name w:val="Heading 2 Char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
    <w:name w:val="Heading 1 Char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
    <w:name w:val="Heading 2 Char3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
    <w:name w:val="Heading 1 Char6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
    <w:name w:val="Título general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
    <w:name w:val="Título campo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
    <w:name w:val="Contenido tabla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
    <w:name w:val="Footnote Text Char2"/>
    <w:basedOn w:val="Fuentedeprrafopredeter"/>
    <w:rsid w:val="00AD757F"/>
    <w:rPr>
      <w:rFonts w:ascii="Arial Narrow" w:eastAsia="Times New Roman" w:hAnsi="Arial Narrow" w:cs="Times New Roman"/>
      <w:sz w:val="24"/>
      <w:szCs w:val="20"/>
      <w:lang w:eastAsia="es-ES"/>
    </w:rPr>
  </w:style>
  <w:style w:type="character" w:customStyle="1" w:styleId="FooterChar21">
    <w:name w:val="Footer Char2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
    <w:name w:val="Header Char2"/>
    <w:basedOn w:val="Fuentedeprrafopredeter"/>
    <w:uiPriority w:val="99"/>
    <w:rsid w:val="00AD757F"/>
  </w:style>
  <w:style w:type="character" w:customStyle="1" w:styleId="texto-blanco-121">
    <w:name w:val="texto-blanco-121"/>
    <w:basedOn w:val="Fuentedeprrafopredeter"/>
    <w:rsid w:val="00AD757F"/>
  </w:style>
  <w:style w:type="character" w:customStyle="1" w:styleId="Heading3Char21">
    <w:name w:val="Heading 3 Char21"/>
    <w:basedOn w:val="Fuentedeprrafopredeter"/>
    <w:rsid w:val="00AD757F"/>
    <w:rPr>
      <w:rFonts w:asciiTheme="majorHAnsi" w:eastAsiaTheme="majorEastAsia" w:hAnsiTheme="majorHAnsi" w:cstheme="majorBidi"/>
      <w:b/>
      <w:bCs/>
      <w:color w:val="5B9BD5" w:themeColor="accent1"/>
    </w:rPr>
  </w:style>
  <w:style w:type="character" w:customStyle="1" w:styleId="Heading1Char71">
    <w:name w:val="Heading 1 Char7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
    <w:name w:val="Heading 2 Char4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
    <w:name w:val="Heading 3 Char31"/>
    <w:basedOn w:val="Fuentedeprrafopredeter"/>
    <w:rsid w:val="00AD757F"/>
    <w:rPr>
      <w:rFonts w:asciiTheme="majorHAnsi" w:eastAsiaTheme="majorEastAsia" w:hAnsiTheme="majorHAnsi" w:cstheme="majorBidi"/>
      <w:b/>
      <w:bCs/>
      <w:color w:val="5B9BD5" w:themeColor="accent1"/>
    </w:rPr>
  </w:style>
  <w:style w:type="character" w:customStyle="1" w:styleId="Heading1Char81">
    <w:name w:val="Heading 1 Char8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
    <w:name w:val="Heading 2 Char5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
    <w:name w:val="Heading 1 Char9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
    <w:name w:val="Heading 2 Char6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
    <w:name w:val="Heading 3 Char41"/>
    <w:basedOn w:val="Fuentedeprrafopredeter"/>
    <w:rsid w:val="00AD757F"/>
    <w:rPr>
      <w:rFonts w:asciiTheme="majorHAnsi" w:eastAsiaTheme="majorEastAsia" w:hAnsiTheme="majorHAnsi" w:cstheme="majorBidi"/>
      <w:b/>
      <w:bCs/>
      <w:color w:val="5B9BD5" w:themeColor="accent1"/>
    </w:rPr>
  </w:style>
  <w:style w:type="character" w:customStyle="1" w:styleId="Heading1Char101">
    <w:name w:val="Heading 1 Char10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
    <w:name w:val="Heading 2 Char7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
    <w:name w:val="exclude1"/>
    <w:basedOn w:val="Fuentedeprrafopredeter"/>
    <w:rsid w:val="00AD757F"/>
  </w:style>
  <w:style w:type="character" w:customStyle="1" w:styleId="info1">
    <w:name w:val="info1"/>
    <w:basedOn w:val="Fuentedeprrafopredeter"/>
    <w:rsid w:val="00AD757F"/>
  </w:style>
  <w:style w:type="paragraph" w:customStyle="1" w:styleId="p1">
    <w:name w:val="p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
    <w:name w:val="Title Char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
    <w:name w:val="Anexo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
    <w:name w:val="Style11"/>
    <w:uiPriority w:val="99"/>
    <w:rsid w:val="00AD757F"/>
  </w:style>
  <w:style w:type="character" w:customStyle="1" w:styleId="AnexoChar1">
    <w:name w:val="Anexo Char1"/>
    <w:basedOn w:val="Fuentedeprrafopredeter"/>
    <w:rsid w:val="00AD757F"/>
    <w:rPr>
      <w:rFonts w:ascii="Arial" w:eastAsiaTheme="majorEastAsia" w:hAnsi="Arial" w:cs="Arial"/>
      <w:b/>
      <w:bCs/>
      <w:color w:val="000000" w:themeColor="text1"/>
    </w:rPr>
  </w:style>
  <w:style w:type="character" w:customStyle="1" w:styleId="Heading2Char13">
    <w:name w:val="Heading 2 Char13"/>
    <w:basedOn w:val="Fuentedeprrafopredeter"/>
    <w:rsid w:val="00AD757F"/>
    <w:rPr>
      <w:rFonts w:ascii="Arial" w:eastAsia="Times New Roman" w:hAnsi="Arial" w:cs="Arial"/>
      <w:b/>
      <w:bCs/>
      <w:color w:val="000000" w:themeColor="text1"/>
      <w:lang w:eastAsia="es-ES"/>
    </w:rPr>
  </w:style>
  <w:style w:type="character" w:customStyle="1" w:styleId="Heading3Char7">
    <w:name w:val="Heading 3 Char7"/>
    <w:basedOn w:val="Fuentedeprrafopredeter"/>
    <w:rsid w:val="00AD757F"/>
    <w:rPr>
      <w:rFonts w:ascii="Arial" w:eastAsia="Times New Roman" w:hAnsi="Arial" w:cs="Arial"/>
      <w:i/>
      <w:lang w:eastAsia="es-ES"/>
    </w:rPr>
  </w:style>
  <w:style w:type="character" w:customStyle="1" w:styleId="Heading4Char4">
    <w:name w:val="Heading 4 Char4"/>
    <w:basedOn w:val="Fuentedeprrafopredeter"/>
    <w:rsid w:val="00AD757F"/>
    <w:rPr>
      <w:rFonts w:ascii="Arial" w:eastAsia="Times New Roman" w:hAnsi="Arial" w:cs="Arial"/>
      <w:i/>
      <w:lang w:eastAsia="es-ES"/>
    </w:rPr>
  </w:style>
  <w:style w:type="character" w:customStyle="1" w:styleId="apple-converted-space2">
    <w:name w:val="apple-converted-space2"/>
    <w:basedOn w:val="Fuentedeprrafopredeter"/>
    <w:rsid w:val="00AD757F"/>
  </w:style>
  <w:style w:type="character" w:customStyle="1" w:styleId="Heading2Char14">
    <w:name w:val="Heading 2 Char14"/>
    <w:basedOn w:val="Fuentedeprrafopredeter"/>
    <w:rsid w:val="00AD757F"/>
    <w:rPr>
      <w:rFonts w:ascii="Arial" w:eastAsia="Times New Roman" w:hAnsi="Arial" w:cs="Arial"/>
      <w:b/>
      <w:bCs/>
      <w:color w:val="000000" w:themeColor="text1"/>
      <w:lang w:eastAsia="es-ES"/>
    </w:rPr>
  </w:style>
  <w:style w:type="character" w:customStyle="1" w:styleId="Heading3Char8">
    <w:name w:val="Heading 3 Char8"/>
    <w:basedOn w:val="Fuentedeprrafopredeter"/>
    <w:rsid w:val="00AD757F"/>
    <w:rPr>
      <w:rFonts w:ascii="Arial" w:eastAsia="Times New Roman" w:hAnsi="Arial" w:cs="Arial"/>
      <w:i/>
      <w:lang w:eastAsia="es-ES"/>
    </w:rPr>
  </w:style>
  <w:style w:type="character" w:customStyle="1" w:styleId="Heading1Char16">
    <w:name w:val="Heading 1 Char16"/>
    <w:basedOn w:val="Fuentedeprrafopredeter"/>
    <w:rsid w:val="00AD757F"/>
    <w:rPr>
      <w:rFonts w:ascii="Arial" w:eastAsiaTheme="majorEastAsia" w:hAnsi="Arial" w:cs="Arial"/>
      <w:b/>
      <w:bCs/>
      <w:color w:val="000000" w:themeColor="text1"/>
    </w:rPr>
  </w:style>
  <w:style w:type="character" w:customStyle="1" w:styleId="Heading2Char15">
    <w:name w:val="Heading 2 Char15"/>
    <w:basedOn w:val="Fuentedeprrafopredeter"/>
    <w:rsid w:val="00AD757F"/>
    <w:rPr>
      <w:rFonts w:ascii="Arial" w:eastAsia="Times New Roman" w:hAnsi="Arial" w:cs="Arial"/>
      <w:b/>
      <w:bCs/>
      <w:color w:val="000000" w:themeColor="text1"/>
      <w:lang w:eastAsia="es-ES"/>
    </w:rPr>
  </w:style>
  <w:style w:type="character" w:customStyle="1" w:styleId="apple-converted-space3">
    <w:name w:val="apple-converted-space3"/>
    <w:basedOn w:val="Fuentedeprrafopredeter"/>
    <w:rsid w:val="00AD757F"/>
  </w:style>
  <w:style w:type="paragraph" w:customStyle="1" w:styleId="Anexo2">
    <w:name w:val="Anexo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
    <w:name w:val="Anexo Char2"/>
    <w:basedOn w:val="Fuentedeprrafopredeter"/>
    <w:rsid w:val="00AD757F"/>
    <w:rPr>
      <w:rFonts w:ascii="Arial" w:eastAsiaTheme="majorEastAsia" w:hAnsi="Arial" w:cs="Arial"/>
      <w:b/>
      <w:bCs/>
      <w:color w:val="000000" w:themeColor="text1"/>
    </w:rPr>
  </w:style>
  <w:style w:type="character" w:customStyle="1" w:styleId="Heading5Char11">
    <w:name w:val="Heading 5 Char11"/>
    <w:basedOn w:val="Fuentedeprrafopredeter"/>
    <w:rsid w:val="00AD757F"/>
    <w:rPr>
      <w:rFonts w:ascii="Arial" w:eastAsia="Times New Roman" w:hAnsi="Arial" w:cs="Times New Roman"/>
      <w:b/>
      <w:sz w:val="32"/>
      <w:szCs w:val="20"/>
      <w:u w:val="single"/>
      <w:lang w:eastAsia="es-ES"/>
    </w:rPr>
  </w:style>
  <w:style w:type="character" w:customStyle="1" w:styleId="Heading6Char11">
    <w:name w:val="Heading 6 Char11"/>
    <w:basedOn w:val="Fuentedeprrafopredeter"/>
    <w:rsid w:val="00AD757F"/>
    <w:rPr>
      <w:rFonts w:ascii="NewBskvll BT" w:eastAsia="Times New Roman" w:hAnsi="NewBskvll BT" w:cs="Times New Roman"/>
      <w:smallCaps/>
      <w:sz w:val="28"/>
      <w:szCs w:val="20"/>
      <w:lang w:eastAsia="es-ES"/>
    </w:rPr>
  </w:style>
  <w:style w:type="character" w:customStyle="1" w:styleId="Heading4Char111">
    <w:name w:val="Heading 4 Char111"/>
    <w:basedOn w:val="Fuentedeprrafopredeter"/>
    <w:rsid w:val="00AD757F"/>
    <w:rPr>
      <w:rFonts w:ascii="Arial" w:eastAsia="Times New Roman" w:hAnsi="Arial" w:cs="Arial"/>
      <w:i/>
      <w:lang w:eastAsia="es-ES"/>
    </w:rPr>
  </w:style>
  <w:style w:type="character" w:customStyle="1" w:styleId="Heading7Char111">
    <w:name w:val="Heading 7 Char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
    <w:name w:val="Heading 8 Char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
    <w:name w:val="Heading 9 Char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
    <w:name w:val="Balloon Text Char111"/>
    <w:basedOn w:val="Fuentedeprrafopredeter"/>
    <w:uiPriority w:val="99"/>
    <w:semiHidden/>
    <w:rsid w:val="00AD757F"/>
    <w:rPr>
      <w:rFonts w:ascii="Tahoma" w:hAnsi="Tahoma" w:cs="Tahoma"/>
      <w:sz w:val="16"/>
      <w:szCs w:val="16"/>
    </w:rPr>
  </w:style>
  <w:style w:type="character" w:customStyle="1" w:styleId="HTMLPreformattedChar111">
    <w:name w:val="HTML Preformatted Char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
    <w:name w:val="Body Text Char1111"/>
    <w:basedOn w:val="Fuentedeprrafopredeter"/>
    <w:rsid w:val="00AD757F"/>
    <w:rPr>
      <w:rFonts w:ascii="Times New Roman" w:eastAsia="Times New Roman" w:hAnsi="Times New Roman" w:cs="Times New Roman"/>
      <w:sz w:val="48"/>
      <w:szCs w:val="20"/>
    </w:rPr>
  </w:style>
  <w:style w:type="character" w:customStyle="1" w:styleId="BodyText2Char1111">
    <w:name w:val="Body Text 2 Char1111"/>
    <w:basedOn w:val="Fuentedeprrafopredeter"/>
    <w:rsid w:val="00AD757F"/>
    <w:rPr>
      <w:rFonts w:ascii="Arial" w:eastAsia="Times New Roman" w:hAnsi="Arial" w:cs="Times New Roman"/>
      <w:smallCaps/>
      <w:sz w:val="52"/>
      <w:szCs w:val="20"/>
    </w:rPr>
  </w:style>
  <w:style w:type="character" w:customStyle="1" w:styleId="Heading1Char1111">
    <w:name w:val="Heading 1 Char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
    <w:name w:val="Heading 2 Char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
    <w:name w:val="Heading 3 Char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
    <w:name w:val="Footnote Text Char111"/>
    <w:basedOn w:val="Fuentedeprrafopredeter"/>
    <w:rsid w:val="00AD757F"/>
    <w:rPr>
      <w:rFonts w:ascii="Arial Narrow" w:eastAsia="Times New Roman" w:hAnsi="Arial Narrow" w:cs="Times New Roman"/>
      <w:sz w:val="24"/>
      <w:szCs w:val="20"/>
      <w:lang w:eastAsia="es-ES"/>
    </w:rPr>
  </w:style>
  <w:style w:type="character" w:customStyle="1" w:styleId="FooterChar111">
    <w:name w:val="Footer Char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
    <w:name w:val="Header Char111"/>
    <w:basedOn w:val="Fuentedeprrafopredeter"/>
    <w:uiPriority w:val="99"/>
    <w:rsid w:val="00AD757F"/>
  </w:style>
  <w:style w:type="character" w:customStyle="1" w:styleId="TitleChar111">
    <w:name w:val="Title Char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7">
    <w:name w:val="Heading 1 Char17"/>
    <w:basedOn w:val="Fuentedeprrafopredeter"/>
    <w:uiPriority w:val="9"/>
    <w:rsid w:val="00AD757F"/>
    <w:rPr>
      <w:rFonts w:ascii="Arial" w:eastAsiaTheme="majorEastAsia" w:hAnsi="Arial" w:cs="Arial"/>
      <w:b/>
      <w:bCs/>
      <w:color w:val="000000" w:themeColor="text1"/>
    </w:rPr>
  </w:style>
  <w:style w:type="character" w:customStyle="1" w:styleId="Heading2Char16">
    <w:name w:val="Heading 2 Char16"/>
    <w:basedOn w:val="Fuentedeprrafopredeter"/>
    <w:rsid w:val="00AD757F"/>
    <w:rPr>
      <w:rFonts w:ascii="Arial" w:eastAsia="Times New Roman" w:hAnsi="Arial" w:cs="Arial"/>
      <w:b/>
      <w:bCs/>
      <w:color w:val="000000" w:themeColor="text1"/>
      <w:lang w:eastAsia="es-ES"/>
    </w:rPr>
  </w:style>
  <w:style w:type="character" w:customStyle="1" w:styleId="Heading1Char18">
    <w:name w:val="Heading 1 Char18"/>
    <w:basedOn w:val="Fuentedeprrafopredeter"/>
    <w:uiPriority w:val="9"/>
    <w:rsid w:val="00AD757F"/>
    <w:rPr>
      <w:rFonts w:ascii="Arial" w:eastAsiaTheme="majorEastAsia" w:hAnsi="Arial" w:cs="Arial"/>
      <w:b/>
      <w:bCs/>
      <w:color w:val="000000" w:themeColor="text1"/>
    </w:rPr>
  </w:style>
  <w:style w:type="character" w:customStyle="1" w:styleId="Heading2Char17">
    <w:name w:val="Heading 2 Char17"/>
    <w:basedOn w:val="Fuentedeprrafopredeter"/>
    <w:rsid w:val="00AD757F"/>
    <w:rPr>
      <w:rFonts w:ascii="Arial" w:eastAsia="Times New Roman" w:hAnsi="Arial" w:cs="Arial"/>
      <w:b/>
      <w:bCs/>
      <w:color w:val="000000" w:themeColor="text1"/>
      <w:lang w:eastAsia="es-ES"/>
    </w:rPr>
  </w:style>
  <w:style w:type="character" w:customStyle="1" w:styleId="Heading3Char9">
    <w:name w:val="Heading 3 Char9"/>
    <w:basedOn w:val="Fuentedeprrafopredeter"/>
    <w:rsid w:val="00AD757F"/>
    <w:rPr>
      <w:rFonts w:ascii="Arial" w:eastAsia="Times New Roman" w:hAnsi="Arial" w:cs="Arial"/>
      <w:i/>
      <w:lang w:eastAsia="es-ES"/>
    </w:rPr>
  </w:style>
  <w:style w:type="character" w:customStyle="1" w:styleId="Heading4Char5">
    <w:name w:val="Heading 4 Char5"/>
    <w:basedOn w:val="Fuentedeprrafopredeter"/>
    <w:rsid w:val="00AD757F"/>
    <w:rPr>
      <w:rFonts w:ascii="Arial" w:eastAsia="Times New Roman" w:hAnsi="Arial" w:cs="Arial"/>
      <w:i/>
      <w:lang w:eastAsia="es-ES"/>
    </w:rPr>
  </w:style>
  <w:style w:type="character" w:customStyle="1" w:styleId="Heading1Char19">
    <w:name w:val="Heading 1 Char19"/>
    <w:basedOn w:val="Fuentedeprrafopredeter"/>
    <w:uiPriority w:val="9"/>
    <w:rsid w:val="00AD757F"/>
    <w:rPr>
      <w:rFonts w:ascii="Arial" w:eastAsiaTheme="majorEastAsia" w:hAnsi="Arial" w:cs="Arial"/>
      <w:b/>
      <w:bCs/>
      <w:color w:val="000000" w:themeColor="text1"/>
    </w:rPr>
  </w:style>
  <w:style w:type="character" w:customStyle="1" w:styleId="Heading2Char18">
    <w:name w:val="Heading 2 Char18"/>
    <w:basedOn w:val="Fuentedeprrafopredeter"/>
    <w:rsid w:val="00AD757F"/>
    <w:rPr>
      <w:rFonts w:ascii="Arial" w:eastAsia="Times New Roman" w:hAnsi="Arial" w:cs="Arial"/>
      <w:b/>
      <w:bCs/>
      <w:color w:val="000000" w:themeColor="text1"/>
      <w:lang w:eastAsia="es-ES"/>
    </w:rPr>
  </w:style>
  <w:style w:type="character" w:customStyle="1" w:styleId="Heading3Char10">
    <w:name w:val="Heading 3 Char10"/>
    <w:basedOn w:val="Fuentedeprrafopredeter"/>
    <w:rsid w:val="00AD757F"/>
    <w:rPr>
      <w:rFonts w:ascii="Arial" w:eastAsia="Times New Roman" w:hAnsi="Arial" w:cs="Arial"/>
      <w:i/>
      <w:lang w:eastAsia="es-ES"/>
    </w:rPr>
  </w:style>
  <w:style w:type="character" w:customStyle="1" w:styleId="Heading4Char6">
    <w:name w:val="Heading 4 Char6"/>
    <w:basedOn w:val="Fuentedeprrafopredeter"/>
    <w:rsid w:val="00AD757F"/>
    <w:rPr>
      <w:rFonts w:ascii="Arial" w:eastAsia="Times New Roman" w:hAnsi="Arial" w:cs="Arial"/>
      <w:i/>
      <w:lang w:eastAsia="es-ES"/>
    </w:rPr>
  </w:style>
  <w:style w:type="character" w:customStyle="1" w:styleId="Heading5Char2">
    <w:name w:val="Heading 5 Char2"/>
    <w:basedOn w:val="Fuentedeprrafopredeter"/>
    <w:rsid w:val="00AD757F"/>
    <w:rPr>
      <w:rFonts w:ascii="Arial" w:eastAsia="Times New Roman" w:hAnsi="Arial" w:cs="Times New Roman"/>
      <w:b/>
      <w:sz w:val="32"/>
      <w:szCs w:val="20"/>
      <w:u w:val="single"/>
      <w:lang w:eastAsia="es-ES"/>
    </w:rPr>
  </w:style>
  <w:style w:type="character" w:customStyle="1" w:styleId="Heading6Char2">
    <w:name w:val="Heading 6 Char2"/>
    <w:basedOn w:val="Fuentedeprrafopredeter"/>
    <w:rsid w:val="00AD757F"/>
    <w:rPr>
      <w:rFonts w:ascii="NewBskvll BT" w:eastAsia="Times New Roman" w:hAnsi="NewBskvll BT" w:cs="Times New Roman"/>
      <w:smallCaps/>
      <w:sz w:val="28"/>
      <w:szCs w:val="20"/>
      <w:lang w:eastAsia="es-ES"/>
    </w:rPr>
  </w:style>
  <w:style w:type="character" w:customStyle="1" w:styleId="Heading7Char3">
    <w:name w:val="Heading 7 Char3"/>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3">
    <w:name w:val="Heading 8 Char3"/>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3">
    <w:name w:val="Heading 9 Char3"/>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3">
    <w:name w:val="Balloon Text Char3"/>
    <w:basedOn w:val="Fuentedeprrafopredeter"/>
    <w:uiPriority w:val="99"/>
    <w:semiHidden/>
    <w:rsid w:val="00AD757F"/>
    <w:rPr>
      <w:rFonts w:ascii="Tahoma" w:hAnsi="Tahoma" w:cs="Tahoma"/>
      <w:sz w:val="16"/>
      <w:szCs w:val="16"/>
    </w:rPr>
  </w:style>
  <w:style w:type="character" w:customStyle="1" w:styleId="BodyTextChar3">
    <w:name w:val="Body Text Char3"/>
    <w:basedOn w:val="Fuentedeprrafopredeter"/>
    <w:rsid w:val="00AD757F"/>
    <w:rPr>
      <w:rFonts w:ascii="Times New Roman" w:eastAsia="Times New Roman" w:hAnsi="Times New Roman" w:cs="Times New Roman"/>
      <w:sz w:val="48"/>
      <w:szCs w:val="20"/>
      <w:lang w:eastAsia="es-ES"/>
    </w:rPr>
  </w:style>
  <w:style w:type="character" w:customStyle="1" w:styleId="BodyText2Char3">
    <w:name w:val="Body Text 2 Char3"/>
    <w:basedOn w:val="Fuentedeprrafopredeter"/>
    <w:rsid w:val="00AD757F"/>
    <w:rPr>
      <w:rFonts w:ascii="Arial" w:eastAsia="Times New Roman" w:hAnsi="Arial" w:cs="Times New Roman"/>
      <w:smallCaps/>
      <w:sz w:val="52"/>
      <w:szCs w:val="20"/>
      <w:lang w:eastAsia="es-ES"/>
    </w:rPr>
  </w:style>
  <w:style w:type="character" w:customStyle="1" w:styleId="apple-converted-space4">
    <w:name w:val="apple-converted-space4"/>
    <w:basedOn w:val="Fuentedeprrafopredeter"/>
    <w:rsid w:val="00AD757F"/>
  </w:style>
  <w:style w:type="character" w:customStyle="1" w:styleId="HTMLPreformattedChar3">
    <w:name w:val="HTML Preformatted Char3"/>
    <w:basedOn w:val="Fuentedeprrafopredeter"/>
    <w:uiPriority w:val="99"/>
    <w:rsid w:val="00AD757F"/>
    <w:rPr>
      <w:rFonts w:ascii="Courier New" w:eastAsia="Times New Roman" w:hAnsi="Courier New" w:cs="Courier New"/>
      <w:sz w:val="20"/>
      <w:szCs w:val="20"/>
      <w:lang w:eastAsia="es-ES"/>
    </w:rPr>
  </w:style>
  <w:style w:type="character" w:customStyle="1" w:styleId="BodyTextChar13">
    <w:name w:val="Body Text Char13"/>
    <w:basedOn w:val="Fuentedeprrafopredeter"/>
    <w:rsid w:val="00AD757F"/>
    <w:rPr>
      <w:rFonts w:ascii="Times New Roman" w:eastAsia="Times New Roman" w:hAnsi="Times New Roman" w:cs="Times New Roman"/>
      <w:sz w:val="48"/>
      <w:szCs w:val="20"/>
    </w:rPr>
  </w:style>
  <w:style w:type="character" w:customStyle="1" w:styleId="BodyText2Char13">
    <w:name w:val="Body Text 2 Char13"/>
    <w:basedOn w:val="Fuentedeprrafopredeter"/>
    <w:rsid w:val="00AD757F"/>
    <w:rPr>
      <w:rFonts w:ascii="Arial" w:eastAsia="Times New Roman" w:hAnsi="Arial" w:cs="Times New Roman"/>
      <w:smallCaps/>
      <w:sz w:val="52"/>
      <w:szCs w:val="20"/>
    </w:rPr>
  </w:style>
  <w:style w:type="character" w:customStyle="1" w:styleId="Heading1Char110">
    <w:name w:val="Heading 1 Char110"/>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1Char22">
    <w:name w:val="Heading 1 Char2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2">
    <w:name w:val="Heading 1 Char3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9">
    <w:name w:val="Heading 2 Char19"/>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3">
    <w:name w:val="Heading 3 Char13"/>
    <w:basedOn w:val="Fuentedeprrafopredeter"/>
    <w:rsid w:val="00AD757F"/>
    <w:rPr>
      <w:rFonts w:asciiTheme="majorHAnsi" w:eastAsiaTheme="majorEastAsia" w:hAnsiTheme="majorHAnsi" w:cstheme="majorBidi"/>
      <w:b/>
      <w:bCs/>
      <w:color w:val="5B9BD5" w:themeColor="accent1"/>
    </w:rPr>
  </w:style>
  <w:style w:type="character" w:customStyle="1" w:styleId="Heading1Char42">
    <w:name w:val="Heading 1 Char4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2">
    <w:name w:val="Heading 2 Char2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2">
    <w:name w:val="Heading 1 Char5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2">
    <w:name w:val="Heading 2 Char3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2">
    <w:name w:val="Heading 1 Char6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2">
    <w:name w:val="Título general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2">
    <w:name w:val="Título campo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2">
    <w:name w:val="Contenido tabla2"/>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3">
    <w:name w:val="Footnote Text Char3"/>
    <w:basedOn w:val="Fuentedeprrafopredeter"/>
    <w:rsid w:val="00AD757F"/>
    <w:rPr>
      <w:rFonts w:ascii="Arial Narrow" w:eastAsia="Times New Roman" w:hAnsi="Arial Narrow" w:cs="Times New Roman"/>
      <w:sz w:val="24"/>
      <w:szCs w:val="20"/>
      <w:lang w:eastAsia="es-ES"/>
    </w:rPr>
  </w:style>
  <w:style w:type="character" w:customStyle="1" w:styleId="FooterChar3">
    <w:name w:val="Footer Char3"/>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3">
    <w:name w:val="Header Char3"/>
    <w:basedOn w:val="Fuentedeprrafopredeter"/>
    <w:uiPriority w:val="99"/>
    <w:rsid w:val="00AD757F"/>
  </w:style>
  <w:style w:type="character" w:customStyle="1" w:styleId="texto-blanco-122">
    <w:name w:val="texto-blanco-122"/>
    <w:basedOn w:val="Fuentedeprrafopredeter"/>
    <w:rsid w:val="00AD757F"/>
  </w:style>
  <w:style w:type="character" w:customStyle="1" w:styleId="Heading3Char22">
    <w:name w:val="Heading 3 Char22"/>
    <w:basedOn w:val="Fuentedeprrafopredeter"/>
    <w:rsid w:val="00AD757F"/>
    <w:rPr>
      <w:rFonts w:asciiTheme="majorHAnsi" w:eastAsiaTheme="majorEastAsia" w:hAnsiTheme="majorHAnsi" w:cstheme="majorBidi"/>
      <w:b/>
      <w:bCs/>
      <w:color w:val="5B9BD5" w:themeColor="accent1"/>
    </w:rPr>
  </w:style>
  <w:style w:type="character" w:customStyle="1" w:styleId="Heading1Char72">
    <w:name w:val="Heading 1 Char7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2">
    <w:name w:val="Heading 2 Char4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2">
    <w:name w:val="Heading 3 Char32"/>
    <w:basedOn w:val="Fuentedeprrafopredeter"/>
    <w:rsid w:val="00AD757F"/>
    <w:rPr>
      <w:rFonts w:asciiTheme="majorHAnsi" w:eastAsiaTheme="majorEastAsia" w:hAnsiTheme="majorHAnsi" w:cstheme="majorBidi"/>
      <w:b/>
      <w:bCs/>
      <w:color w:val="5B9BD5" w:themeColor="accent1"/>
    </w:rPr>
  </w:style>
  <w:style w:type="character" w:customStyle="1" w:styleId="Heading1Char82">
    <w:name w:val="Heading 1 Char8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2">
    <w:name w:val="Heading 2 Char5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2">
    <w:name w:val="Heading 1 Char9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2">
    <w:name w:val="Heading 2 Char6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2">
    <w:name w:val="Heading 3 Char42"/>
    <w:basedOn w:val="Fuentedeprrafopredeter"/>
    <w:rsid w:val="00AD757F"/>
    <w:rPr>
      <w:rFonts w:asciiTheme="majorHAnsi" w:eastAsiaTheme="majorEastAsia" w:hAnsiTheme="majorHAnsi" w:cstheme="majorBidi"/>
      <w:b/>
      <w:bCs/>
      <w:color w:val="5B9BD5" w:themeColor="accent1"/>
    </w:rPr>
  </w:style>
  <w:style w:type="character" w:customStyle="1" w:styleId="Heading1Char102">
    <w:name w:val="Heading 1 Char10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2">
    <w:name w:val="Heading 2 Char7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2">
    <w:name w:val="exclude2"/>
    <w:basedOn w:val="Fuentedeprrafopredeter"/>
    <w:rsid w:val="00AD757F"/>
  </w:style>
  <w:style w:type="character" w:customStyle="1" w:styleId="info2">
    <w:name w:val="info2"/>
    <w:basedOn w:val="Fuentedeprrafopredeter"/>
    <w:rsid w:val="00AD757F"/>
  </w:style>
  <w:style w:type="paragraph" w:customStyle="1" w:styleId="p2">
    <w:name w:val="p2"/>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3">
    <w:name w:val="Title Char3"/>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3">
    <w:name w:val="Anexo3"/>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2">
    <w:name w:val="Style12"/>
    <w:uiPriority w:val="99"/>
    <w:rsid w:val="00AD757F"/>
  </w:style>
  <w:style w:type="character" w:customStyle="1" w:styleId="AnexoChar3">
    <w:name w:val="Anexo Char3"/>
    <w:basedOn w:val="Fuentedeprrafopredeter"/>
    <w:rsid w:val="00AD757F"/>
    <w:rPr>
      <w:rFonts w:ascii="Arial" w:eastAsiaTheme="majorEastAsia" w:hAnsi="Arial" w:cs="Arial"/>
      <w:b/>
      <w:bCs/>
      <w:color w:val="000000" w:themeColor="text1"/>
    </w:rPr>
  </w:style>
  <w:style w:type="character" w:customStyle="1" w:styleId="Heading4Char12">
    <w:name w:val="Heading 4 Char12"/>
    <w:basedOn w:val="Fuentedeprrafopredeter"/>
    <w:rsid w:val="00AD757F"/>
    <w:rPr>
      <w:rFonts w:ascii="Arial" w:eastAsia="Times New Roman" w:hAnsi="Arial" w:cs="Arial"/>
      <w:i/>
      <w:lang w:eastAsia="es-ES"/>
    </w:rPr>
  </w:style>
  <w:style w:type="character" w:customStyle="1" w:styleId="Heading7Char12">
    <w:name w:val="Heading 7 Char1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2">
    <w:name w:val="Heading 8 Char1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2">
    <w:name w:val="Heading 9 Char1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2">
    <w:name w:val="Balloon Text Char12"/>
    <w:basedOn w:val="Fuentedeprrafopredeter"/>
    <w:uiPriority w:val="99"/>
    <w:semiHidden/>
    <w:rsid w:val="00AD757F"/>
    <w:rPr>
      <w:rFonts w:ascii="Tahoma" w:hAnsi="Tahoma" w:cs="Tahoma"/>
      <w:sz w:val="16"/>
      <w:szCs w:val="16"/>
    </w:rPr>
  </w:style>
  <w:style w:type="character" w:customStyle="1" w:styleId="HTMLPreformattedChar12">
    <w:name w:val="HTML Preformatted Char12"/>
    <w:basedOn w:val="Fuentedeprrafopredeter"/>
    <w:uiPriority w:val="99"/>
    <w:rsid w:val="00AD757F"/>
    <w:rPr>
      <w:rFonts w:ascii="Courier New" w:eastAsia="Times New Roman" w:hAnsi="Courier New" w:cs="Courier New"/>
      <w:sz w:val="20"/>
      <w:szCs w:val="20"/>
      <w:lang w:eastAsia="es-ES"/>
    </w:rPr>
  </w:style>
  <w:style w:type="character" w:customStyle="1" w:styleId="BodyTextChar112">
    <w:name w:val="Body Text Char112"/>
    <w:basedOn w:val="Fuentedeprrafopredeter"/>
    <w:rsid w:val="00AD757F"/>
    <w:rPr>
      <w:rFonts w:ascii="Times New Roman" w:eastAsia="Times New Roman" w:hAnsi="Times New Roman" w:cs="Times New Roman"/>
      <w:sz w:val="48"/>
      <w:szCs w:val="20"/>
    </w:rPr>
  </w:style>
  <w:style w:type="character" w:customStyle="1" w:styleId="BodyText2Char112">
    <w:name w:val="Body Text 2 Char112"/>
    <w:basedOn w:val="Fuentedeprrafopredeter"/>
    <w:rsid w:val="00AD757F"/>
    <w:rPr>
      <w:rFonts w:ascii="Arial" w:eastAsia="Times New Roman" w:hAnsi="Arial" w:cs="Times New Roman"/>
      <w:smallCaps/>
      <w:sz w:val="52"/>
      <w:szCs w:val="20"/>
    </w:rPr>
  </w:style>
  <w:style w:type="character" w:customStyle="1" w:styleId="Heading1Char112">
    <w:name w:val="Heading 1 Char11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2">
    <w:name w:val="Heading 2 Char1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2">
    <w:name w:val="Heading 3 Char1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2">
    <w:name w:val="Footnote Text Char12"/>
    <w:basedOn w:val="Fuentedeprrafopredeter"/>
    <w:rsid w:val="00AD757F"/>
    <w:rPr>
      <w:rFonts w:ascii="Arial Narrow" w:eastAsia="Times New Roman" w:hAnsi="Arial Narrow" w:cs="Times New Roman"/>
      <w:sz w:val="24"/>
      <w:szCs w:val="20"/>
      <w:lang w:eastAsia="es-ES"/>
    </w:rPr>
  </w:style>
  <w:style w:type="character" w:customStyle="1" w:styleId="FooterChar12">
    <w:name w:val="Footer Char12"/>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2">
    <w:name w:val="Header Char12"/>
    <w:basedOn w:val="Fuentedeprrafopredeter"/>
    <w:uiPriority w:val="99"/>
    <w:rsid w:val="00AD757F"/>
  </w:style>
  <w:style w:type="character" w:customStyle="1" w:styleId="TitleChar12">
    <w:name w:val="Title Char1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1">
    <w:name w:val="Heading 1 Char121"/>
    <w:basedOn w:val="Fuentedeprrafopredeter"/>
    <w:rsid w:val="00AD757F"/>
    <w:rPr>
      <w:rFonts w:ascii="Arial" w:eastAsiaTheme="majorEastAsia" w:hAnsi="Arial" w:cs="Arial"/>
      <w:b/>
      <w:bCs/>
      <w:color w:val="000000" w:themeColor="text1"/>
    </w:rPr>
  </w:style>
  <w:style w:type="character" w:customStyle="1" w:styleId="Heading2Char81">
    <w:name w:val="Heading 2 Char81"/>
    <w:basedOn w:val="Fuentedeprrafopredeter"/>
    <w:rsid w:val="00AD757F"/>
    <w:rPr>
      <w:rFonts w:ascii="Arial" w:eastAsia="Times New Roman" w:hAnsi="Arial" w:cs="Arial"/>
      <w:b/>
      <w:bCs/>
      <w:color w:val="000000" w:themeColor="text1"/>
      <w:lang w:eastAsia="es-ES"/>
    </w:rPr>
  </w:style>
  <w:style w:type="character" w:customStyle="1" w:styleId="Heading1Char131">
    <w:name w:val="Heading 1 Char131"/>
    <w:basedOn w:val="Fuentedeprrafopredeter"/>
    <w:rsid w:val="00AD757F"/>
    <w:rPr>
      <w:rFonts w:ascii="Arial" w:eastAsiaTheme="majorEastAsia" w:hAnsi="Arial" w:cs="Arial"/>
      <w:b/>
      <w:bCs/>
      <w:color w:val="000000" w:themeColor="text1"/>
    </w:rPr>
  </w:style>
  <w:style w:type="character" w:customStyle="1" w:styleId="Heading2Char91">
    <w:name w:val="Heading 2 Char91"/>
    <w:basedOn w:val="Fuentedeprrafopredeter"/>
    <w:rsid w:val="00AD757F"/>
    <w:rPr>
      <w:rFonts w:ascii="Arial" w:eastAsia="Times New Roman" w:hAnsi="Arial" w:cs="Arial"/>
      <w:b/>
      <w:bCs/>
      <w:color w:val="000000" w:themeColor="text1"/>
      <w:lang w:eastAsia="es-ES"/>
    </w:rPr>
  </w:style>
  <w:style w:type="character" w:customStyle="1" w:styleId="Heading3Char51">
    <w:name w:val="Heading 3 Char51"/>
    <w:basedOn w:val="Fuentedeprrafopredeter"/>
    <w:rsid w:val="00AD757F"/>
    <w:rPr>
      <w:rFonts w:ascii="Arial" w:eastAsia="Times New Roman" w:hAnsi="Arial" w:cs="Arial"/>
      <w:i/>
      <w:lang w:eastAsia="es-ES"/>
    </w:rPr>
  </w:style>
  <w:style w:type="character" w:customStyle="1" w:styleId="Heading4Char21">
    <w:name w:val="Heading 4 Char21"/>
    <w:basedOn w:val="Fuentedeprrafopredeter"/>
    <w:rsid w:val="00AD757F"/>
    <w:rPr>
      <w:rFonts w:ascii="Arial" w:eastAsia="Times New Roman" w:hAnsi="Arial" w:cs="Arial"/>
      <w:i/>
      <w:lang w:eastAsia="es-ES"/>
    </w:rPr>
  </w:style>
  <w:style w:type="character" w:customStyle="1" w:styleId="Heading1Char141">
    <w:name w:val="Heading 1 Char141"/>
    <w:basedOn w:val="Fuentedeprrafopredeter"/>
    <w:rsid w:val="00AD757F"/>
    <w:rPr>
      <w:rFonts w:ascii="Arial" w:eastAsiaTheme="majorEastAsia" w:hAnsi="Arial" w:cs="Arial"/>
      <w:b/>
      <w:bCs/>
      <w:color w:val="000000" w:themeColor="text1"/>
    </w:rPr>
  </w:style>
  <w:style w:type="character" w:customStyle="1" w:styleId="Heading2Char101">
    <w:name w:val="Heading 2 Char101"/>
    <w:basedOn w:val="Fuentedeprrafopredeter"/>
    <w:rsid w:val="00AD757F"/>
    <w:rPr>
      <w:rFonts w:ascii="Arial" w:eastAsia="Times New Roman" w:hAnsi="Arial" w:cs="Arial"/>
      <w:b/>
      <w:bCs/>
      <w:color w:val="000000" w:themeColor="text1"/>
      <w:lang w:eastAsia="es-ES"/>
    </w:rPr>
  </w:style>
  <w:style w:type="character" w:customStyle="1" w:styleId="Heading3Char61">
    <w:name w:val="Heading 3 Char61"/>
    <w:basedOn w:val="Fuentedeprrafopredeter"/>
    <w:rsid w:val="00AD757F"/>
    <w:rPr>
      <w:rFonts w:ascii="Arial" w:eastAsia="Times New Roman" w:hAnsi="Arial" w:cs="Arial"/>
      <w:i/>
      <w:lang w:eastAsia="es-ES"/>
    </w:rPr>
  </w:style>
  <w:style w:type="character" w:customStyle="1" w:styleId="Heading4Char31">
    <w:name w:val="Heading 4 Char31"/>
    <w:basedOn w:val="Fuentedeprrafopredeter"/>
    <w:rsid w:val="00AD757F"/>
    <w:rPr>
      <w:rFonts w:ascii="Arial" w:eastAsia="Times New Roman" w:hAnsi="Arial" w:cs="Arial"/>
      <w:i/>
      <w:lang w:eastAsia="es-ES"/>
    </w:rPr>
  </w:style>
  <w:style w:type="character" w:customStyle="1" w:styleId="Heading7Char21">
    <w:name w:val="Heading 7 Char2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1">
    <w:name w:val="Heading 8 Char2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1">
    <w:name w:val="Heading 9 Char2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1">
    <w:name w:val="Balloon Text Char21"/>
    <w:basedOn w:val="Fuentedeprrafopredeter"/>
    <w:uiPriority w:val="99"/>
    <w:semiHidden/>
    <w:rsid w:val="00AD757F"/>
    <w:rPr>
      <w:rFonts w:ascii="Tahoma" w:hAnsi="Tahoma" w:cs="Tahoma"/>
      <w:sz w:val="16"/>
      <w:szCs w:val="16"/>
    </w:rPr>
  </w:style>
  <w:style w:type="character" w:customStyle="1" w:styleId="BodyTextChar21">
    <w:name w:val="Body Text Char21"/>
    <w:basedOn w:val="Fuentedeprrafopredeter"/>
    <w:rsid w:val="00AD757F"/>
    <w:rPr>
      <w:rFonts w:ascii="Times New Roman" w:eastAsia="Times New Roman" w:hAnsi="Times New Roman" w:cs="Times New Roman"/>
      <w:sz w:val="48"/>
      <w:szCs w:val="20"/>
      <w:lang w:eastAsia="es-ES"/>
    </w:rPr>
  </w:style>
  <w:style w:type="character" w:customStyle="1" w:styleId="BodyText2Char21">
    <w:name w:val="Body Text 2 Char21"/>
    <w:basedOn w:val="Fuentedeprrafopredeter"/>
    <w:rsid w:val="00AD757F"/>
    <w:rPr>
      <w:rFonts w:ascii="Arial" w:eastAsia="Times New Roman" w:hAnsi="Arial" w:cs="Times New Roman"/>
      <w:smallCaps/>
      <w:sz w:val="52"/>
      <w:szCs w:val="20"/>
      <w:lang w:eastAsia="es-ES"/>
    </w:rPr>
  </w:style>
  <w:style w:type="character" w:customStyle="1" w:styleId="apple-converted-space11">
    <w:name w:val="apple-converted-space11"/>
    <w:basedOn w:val="Fuentedeprrafopredeter"/>
    <w:rsid w:val="00AD757F"/>
  </w:style>
  <w:style w:type="character" w:customStyle="1" w:styleId="HTMLPreformattedChar21">
    <w:name w:val="HTML Preformatted Char21"/>
    <w:basedOn w:val="Fuentedeprrafopredeter"/>
    <w:uiPriority w:val="99"/>
    <w:rsid w:val="00AD757F"/>
    <w:rPr>
      <w:rFonts w:ascii="Courier New" w:eastAsia="Times New Roman" w:hAnsi="Courier New" w:cs="Courier New"/>
      <w:sz w:val="20"/>
      <w:szCs w:val="20"/>
      <w:lang w:eastAsia="es-ES"/>
    </w:rPr>
  </w:style>
  <w:style w:type="character" w:customStyle="1" w:styleId="BodyTextChar121">
    <w:name w:val="Body Text Char121"/>
    <w:basedOn w:val="Fuentedeprrafopredeter"/>
    <w:rsid w:val="00AD757F"/>
    <w:rPr>
      <w:rFonts w:ascii="Times New Roman" w:eastAsia="Times New Roman" w:hAnsi="Times New Roman" w:cs="Times New Roman"/>
      <w:sz w:val="48"/>
      <w:szCs w:val="20"/>
    </w:rPr>
  </w:style>
  <w:style w:type="character" w:customStyle="1" w:styleId="BodyText2Char121">
    <w:name w:val="Body Text 2 Char121"/>
    <w:basedOn w:val="Fuentedeprrafopredeter"/>
    <w:rsid w:val="00AD757F"/>
    <w:rPr>
      <w:rFonts w:ascii="Arial" w:eastAsia="Times New Roman" w:hAnsi="Arial" w:cs="Times New Roman"/>
      <w:smallCaps/>
      <w:sz w:val="52"/>
      <w:szCs w:val="20"/>
    </w:rPr>
  </w:style>
  <w:style w:type="character" w:customStyle="1" w:styleId="Heading1Char151">
    <w:name w:val="Heading 1 Char1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1">
    <w:name w:val="Heading 1 Char2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1">
    <w:name w:val="Heading 1 Char3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1">
    <w:name w:val="Heading 2 Char1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1">
    <w:name w:val="Heading 3 Char121"/>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1">
    <w:name w:val="Heading 1 Char4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1">
    <w:name w:val="Heading 2 Char2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1">
    <w:name w:val="Heading 1 Char5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1">
    <w:name w:val="Heading 2 Char3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1">
    <w:name w:val="Heading 1 Char6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1">
    <w:name w:val="Título general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1">
    <w:name w:val="Título campo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1">
    <w:name w:val="Contenido tabla1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1">
    <w:name w:val="Footnote Text Char21"/>
    <w:basedOn w:val="Fuentedeprrafopredeter"/>
    <w:rsid w:val="00AD757F"/>
    <w:rPr>
      <w:rFonts w:ascii="Arial Narrow" w:eastAsia="Times New Roman" w:hAnsi="Arial Narrow" w:cs="Times New Roman"/>
      <w:sz w:val="24"/>
      <w:szCs w:val="20"/>
      <w:lang w:eastAsia="es-ES"/>
    </w:rPr>
  </w:style>
  <w:style w:type="character" w:customStyle="1" w:styleId="FooterChar211">
    <w:name w:val="Footer Char2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1">
    <w:name w:val="Header Char21"/>
    <w:basedOn w:val="Fuentedeprrafopredeter"/>
    <w:uiPriority w:val="99"/>
    <w:rsid w:val="00AD757F"/>
  </w:style>
  <w:style w:type="character" w:customStyle="1" w:styleId="texto-blanco-1211">
    <w:name w:val="texto-blanco-1211"/>
    <w:basedOn w:val="Fuentedeprrafopredeter"/>
    <w:rsid w:val="00AD757F"/>
  </w:style>
  <w:style w:type="character" w:customStyle="1" w:styleId="Heading3Char211">
    <w:name w:val="Heading 3 Char211"/>
    <w:basedOn w:val="Fuentedeprrafopredeter"/>
    <w:rsid w:val="00AD757F"/>
    <w:rPr>
      <w:rFonts w:asciiTheme="majorHAnsi" w:eastAsiaTheme="majorEastAsia" w:hAnsiTheme="majorHAnsi" w:cstheme="majorBidi"/>
      <w:b/>
      <w:bCs/>
      <w:color w:val="5B9BD5" w:themeColor="accent1"/>
    </w:rPr>
  </w:style>
  <w:style w:type="character" w:customStyle="1" w:styleId="Heading1Char711">
    <w:name w:val="Heading 1 Char7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1">
    <w:name w:val="Heading 2 Char4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1">
    <w:name w:val="Heading 3 Char311"/>
    <w:basedOn w:val="Fuentedeprrafopredeter"/>
    <w:rsid w:val="00AD757F"/>
    <w:rPr>
      <w:rFonts w:asciiTheme="majorHAnsi" w:eastAsiaTheme="majorEastAsia" w:hAnsiTheme="majorHAnsi" w:cstheme="majorBidi"/>
      <w:b/>
      <w:bCs/>
      <w:color w:val="5B9BD5" w:themeColor="accent1"/>
    </w:rPr>
  </w:style>
  <w:style w:type="character" w:customStyle="1" w:styleId="Heading1Char811">
    <w:name w:val="Heading 1 Char8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1">
    <w:name w:val="Heading 2 Char5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1">
    <w:name w:val="Heading 1 Char9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1">
    <w:name w:val="Heading 2 Char6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1">
    <w:name w:val="Heading 3 Char411"/>
    <w:basedOn w:val="Fuentedeprrafopredeter"/>
    <w:rsid w:val="00AD757F"/>
    <w:rPr>
      <w:rFonts w:asciiTheme="majorHAnsi" w:eastAsiaTheme="majorEastAsia" w:hAnsiTheme="majorHAnsi" w:cstheme="majorBidi"/>
      <w:b/>
      <w:bCs/>
      <w:color w:val="5B9BD5" w:themeColor="accent1"/>
    </w:rPr>
  </w:style>
  <w:style w:type="character" w:customStyle="1" w:styleId="Heading1Char1011">
    <w:name w:val="Heading 1 Char10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1">
    <w:name w:val="Heading 2 Char7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1">
    <w:name w:val="exclude11"/>
    <w:basedOn w:val="Fuentedeprrafopredeter"/>
    <w:rsid w:val="00AD757F"/>
  </w:style>
  <w:style w:type="character" w:customStyle="1" w:styleId="info11">
    <w:name w:val="info11"/>
    <w:basedOn w:val="Fuentedeprrafopredeter"/>
    <w:rsid w:val="00AD757F"/>
  </w:style>
  <w:style w:type="paragraph" w:customStyle="1" w:styleId="p11">
    <w:name w:val="p1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1">
    <w:name w:val="Title Char2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1">
    <w:name w:val="Anexo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1">
    <w:name w:val="Style111"/>
    <w:uiPriority w:val="99"/>
    <w:rsid w:val="00AD757F"/>
  </w:style>
  <w:style w:type="character" w:customStyle="1" w:styleId="AnexoChar11">
    <w:name w:val="Anexo Char11"/>
    <w:basedOn w:val="Fuentedeprrafopredeter"/>
    <w:rsid w:val="00AD757F"/>
    <w:rPr>
      <w:rFonts w:ascii="Arial" w:eastAsiaTheme="majorEastAsia" w:hAnsi="Arial" w:cs="Arial"/>
      <w:b/>
      <w:bCs/>
      <w:color w:val="000000" w:themeColor="text1"/>
    </w:rPr>
  </w:style>
  <w:style w:type="character" w:customStyle="1" w:styleId="Heading2Char131">
    <w:name w:val="Heading 2 Char131"/>
    <w:basedOn w:val="Fuentedeprrafopredeter"/>
    <w:rsid w:val="00AD757F"/>
    <w:rPr>
      <w:rFonts w:ascii="Arial" w:eastAsia="Times New Roman" w:hAnsi="Arial" w:cs="Arial"/>
      <w:b/>
      <w:bCs/>
      <w:color w:val="000000" w:themeColor="text1"/>
      <w:lang w:eastAsia="es-ES"/>
    </w:rPr>
  </w:style>
  <w:style w:type="character" w:customStyle="1" w:styleId="Heading3Char71">
    <w:name w:val="Heading 3 Char71"/>
    <w:basedOn w:val="Fuentedeprrafopredeter"/>
    <w:rsid w:val="00AD757F"/>
    <w:rPr>
      <w:rFonts w:ascii="Arial" w:eastAsia="Times New Roman" w:hAnsi="Arial" w:cs="Arial"/>
      <w:i/>
      <w:lang w:eastAsia="es-ES"/>
    </w:rPr>
  </w:style>
  <w:style w:type="character" w:customStyle="1" w:styleId="Heading4Char41">
    <w:name w:val="Heading 4 Char41"/>
    <w:basedOn w:val="Fuentedeprrafopredeter"/>
    <w:rsid w:val="00AD757F"/>
    <w:rPr>
      <w:rFonts w:ascii="Arial" w:eastAsia="Times New Roman" w:hAnsi="Arial" w:cs="Arial"/>
      <w:i/>
      <w:lang w:eastAsia="es-ES"/>
    </w:rPr>
  </w:style>
  <w:style w:type="character" w:customStyle="1" w:styleId="apple-converted-space21">
    <w:name w:val="apple-converted-space21"/>
    <w:basedOn w:val="Fuentedeprrafopredeter"/>
    <w:rsid w:val="00AD757F"/>
  </w:style>
  <w:style w:type="character" w:customStyle="1" w:styleId="Heading2Char141">
    <w:name w:val="Heading 2 Char141"/>
    <w:basedOn w:val="Fuentedeprrafopredeter"/>
    <w:rsid w:val="00AD757F"/>
    <w:rPr>
      <w:rFonts w:ascii="Arial" w:eastAsia="Times New Roman" w:hAnsi="Arial" w:cs="Arial"/>
      <w:b/>
      <w:bCs/>
      <w:color w:val="000000" w:themeColor="text1"/>
      <w:lang w:eastAsia="es-ES"/>
    </w:rPr>
  </w:style>
  <w:style w:type="character" w:customStyle="1" w:styleId="Heading3Char81">
    <w:name w:val="Heading 3 Char81"/>
    <w:basedOn w:val="Fuentedeprrafopredeter"/>
    <w:rsid w:val="00AD757F"/>
    <w:rPr>
      <w:rFonts w:ascii="Arial" w:eastAsia="Times New Roman" w:hAnsi="Arial" w:cs="Arial"/>
      <w:i/>
      <w:lang w:eastAsia="es-ES"/>
    </w:rPr>
  </w:style>
  <w:style w:type="character" w:customStyle="1" w:styleId="Heading1Char161">
    <w:name w:val="Heading 1 Char161"/>
    <w:basedOn w:val="Fuentedeprrafopredeter"/>
    <w:rsid w:val="00AD757F"/>
    <w:rPr>
      <w:rFonts w:ascii="Arial" w:eastAsiaTheme="majorEastAsia" w:hAnsi="Arial" w:cs="Arial"/>
      <w:b/>
      <w:bCs/>
      <w:color w:val="000000" w:themeColor="text1"/>
    </w:rPr>
  </w:style>
  <w:style w:type="character" w:customStyle="1" w:styleId="Heading2Char151">
    <w:name w:val="Heading 2 Char151"/>
    <w:basedOn w:val="Fuentedeprrafopredeter"/>
    <w:rsid w:val="00AD757F"/>
    <w:rPr>
      <w:rFonts w:ascii="Arial" w:eastAsia="Times New Roman" w:hAnsi="Arial" w:cs="Arial"/>
      <w:b/>
      <w:bCs/>
      <w:color w:val="000000" w:themeColor="text1"/>
      <w:lang w:eastAsia="es-ES"/>
    </w:rPr>
  </w:style>
  <w:style w:type="character" w:customStyle="1" w:styleId="apple-converted-space31">
    <w:name w:val="apple-converted-space31"/>
    <w:basedOn w:val="Fuentedeprrafopredeter"/>
    <w:rsid w:val="00AD757F"/>
  </w:style>
  <w:style w:type="paragraph" w:customStyle="1" w:styleId="Anexo21">
    <w:name w:val="Anexo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1">
    <w:name w:val="Anexo Char21"/>
    <w:basedOn w:val="Fuentedeprrafopredeter"/>
    <w:rsid w:val="00AD757F"/>
    <w:rPr>
      <w:rFonts w:ascii="Arial" w:eastAsiaTheme="majorEastAsia" w:hAnsi="Arial" w:cs="Arial"/>
      <w:b/>
      <w:bCs/>
      <w:color w:val="000000" w:themeColor="text1"/>
    </w:rPr>
  </w:style>
  <w:style w:type="character" w:customStyle="1" w:styleId="Heading2Char20">
    <w:name w:val="Heading 2 Char20"/>
    <w:basedOn w:val="Fuentedeprrafopredeter"/>
    <w:rsid w:val="00AD757F"/>
    <w:rPr>
      <w:rFonts w:ascii="Arial" w:eastAsia="Times New Roman" w:hAnsi="Arial" w:cs="Arial"/>
      <w:b/>
      <w:bCs/>
      <w:color w:val="000000" w:themeColor="text1"/>
      <w:lang w:eastAsia="es-ES"/>
    </w:rPr>
  </w:style>
  <w:style w:type="character" w:customStyle="1" w:styleId="Heading3Char14">
    <w:name w:val="Heading 3 Char14"/>
    <w:basedOn w:val="Fuentedeprrafopredeter"/>
    <w:rsid w:val="00AD757F"/>
    <w:rPr>
      <w:rFonts w:ascii="Arial" w:eastAsia="Times New Roman" w:hAnsi="Arial" w:cs="Arial"/>
      <w:i/>
      <w:lang w:eastAsia="es-ES"/>
    </w:rPr>
  </w:style>
  <w:style w:type="character" w:customStyle="1" w:styleId="Heading4Char7">
    <w:name w:val="Heading 4 Char7"/>
    <w:basedOn w:val="Fuentedeprrafopredeter"/>
    <w:rsid w:val="00AD757F"/>
    <w:rPr>
      <w:rFonts w:ascii="Arial" w:eastAsia="Times New Roman" w:hAnsi="Arial" w:cs="Arial"/>
      <w:i/>
      <w:lang w:eastAsia="es-ES"/>
    </w:rPr>
  </w:style>
  <w:style w:type="character" w:customStyle="1" w:styleId="apple-converted-space22">
    <w:name w:val="apple-converted-space22"/>
    <w:basedOn w:val="Fuentedeprrafopredeter"/>
    <w:rsid w:val="00AD757F"/>
  </w:style>
  <w:style w:type="character" w:customStyle="1" w:styleId="Heading2Char23">
    <w:name w:val="Heading 2 Char23"/>
    <w:basedOn w:val="Fuentedeprrafopredeter"/>
    <w:rsid w:val="00AD757F"/>
    <w:rPr>
      <w:rFonts w:ascii="Arial" w:eastAsia="Times New Roman" w:hAnsi="Arial" w:cs="Arial"/>
      <w:b/>
      <w:bCs/>
      <w:color w:val="000000" w:themeColor="text1"/>
      <w:lang w:eastAsia="es-ES"/>
    </w:rPr>
  </w:style>
  <w:style w:type="character" w:customStyle="1" w:styleId="Heading3Char15">
    <w:name w:val="Heading 3 Char15"/>
    <w:basedOn w:val="Fuentedeprrafopredeter"/>
    <w:rsid w:val="00AD757F"/>
    <w:rPr>
      <w:rFonts w:ascii="Arial" w:eastAsia="Times New Roman" w:hAnsi="Arial" w:cs="Arial"/>
      <w:i/>
      <w:lang w:eastAsia="es-ES"/>
    </w:rPr>
  </w:style>
  <w:style w:type="character" w:customStyle="1" w:styleId="Heading1Char20">
    <w:name w:val="Heading 1 Char20"/>
    <w:basedOn w:val="Fuentedeprrafopredeter"/>
    <w:uiPriority w:val="9"/>
    <w:rsid w:val="00AD757F"/>
    <w:rPr>
      <w:rFonts w:ascii="Arial" w:eastAsiaTheme="majorEastAsia" w:hAnsi="Arial" w:cs="Arial"/>
      <w:b/>
      <w:bCs/>
      <w:color w:val="000000" w:themeColor="text1"/>
    </w:rPr>
  </w:style>
  <w:style w:type="character" w:customStyle="1" w:styleId="Heading2Char24">
    <w:name w:val="Heading 2 Char24"/>
    <w:basedOn w:val="Fuentedeprrafopredeter"/>
    <w:rsid w:val="00AD757F"/>
    <w:rPr>
      <w:rFonts w:ascii="Arial" w:eastAsia="Times New Roman" w:hAnsi="Arial" w:cs="Arial"/>
      <w:b/>
      <w:bCs/>
      <w:color w:val="000000" w:themeColor="text1"/>
      <w:lang w:eastAsia="es-ES"/>
    </w:rPr>
  </w:style>
  <w:style w:type="character" w:customStyle="1" w:styleId="apple-converted-space32">
    <w:name w:val="apple-converted-space32"/>
    <w:basedOn w:val="Fuentedeprrafopredeter"/>
    <w:rsid w:val="00AD757F"/>
  </w:style>
  <w:style w:type="paragraph" w:customStyle="1" w:styleId="Anexo4">
    <w:name w:val="Anexo4"/>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customStyle="1" w:styleId="Anexo22">
    <w:name w:val="Anexo2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5Char111">
    <w:name w:val="Heading 5 Char111"/>
    <w:basedOn w:val="Fuentedeprrafopredeter"/>
    <w:rsid w:val="00AD757F"/>
    <w:rPr>
      <w:rFonts w:ascii="Arial" w:eastAsia="Times New Roman" w:hAnsi="Arial" w:cs="Times New Roman"/>
      <w:b/>
      <w:sz w:val="32"/>
      <w:szCs w:val="20"/>
      <w:u w:val="single"/>
      <w:lang w:eastAsia="es-ES"/>
    </w:rPr>
  </w:style>
  <w:style w:type="character" w:customStyle="1" w:styleId="Heading6Char111">
    <w:name w:val="Heading 6 Char111"/>
    <w:basedOn w:val="Fuentedeprrafopredeter"/>
    <w:rsid w:val="00AD757F"/>
    <w:rPr>
      <w:rFonts w:ascii="NewBskvll BT" w:eastAsia="Times New Roman" w:hAnsi="NewBskvll BT" w:cs="Times New Roman"/>
      <w:smallCaps/>
      <w:sz w:val="28"/>
      <w:szCs w:val="20"/>
      <w:lang w:eastAsia="es-ES"/>
    </w:rPr>
  </w:style>
  <w:style w:type="character" w:customStyle="1" w:styleId="Heading4Char1111">
    <w:name w:val="Heading 4 Char1111"/>
    <w:basedOn w:val="Fuentedeprrafopredeter"/>
    <w:rsid w:val="00AD757F"/>
    <w:rPr>
      <w:rFonts w:ascii="Arial" w:eastAsia="Times New Roman" w:hAnsi="Arial" w:cs="Arial"/>
      <w:i/>
      <w:lang w:eastAsia="es-ES"/>
    </w:rPr>
  </w:style>
  <w:style w:type="character" w:customStyle="1" w:styleId="Heading7Char1111">
    <w:name w:val="Heading 7 Char1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1">
    <w:name w:val="Heading 8 Char1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1">
    <w:name w:val="Heading 9 Char1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1">
    <w:name w:val="Balloon Text Char1111"/>
    <w:basedOn w:val="Fuentedeprrafopredeter"/>
    <w:uiPriority w:val="99"/>
    <w:semiHidden/>
    <w:rsid w:val="00AD757F"/>
    <w:rPr>
      <w:rFonts w:ascii="Tahoma" w:hAnsi="Tahoma" w:cs="Tahoma"/>
      <w:sz w:val="16"/>
      <w:szCs w:val="16"/>
    </w:rPr>
  </w:style>
  <w:style w:type="character" w:customStyle="1" w:styleId="HTMLPreformattedChar1111">
    <w:name w:val="HTML Preformatted Char1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1">
    <w:name w:val="Body Text Char11111"/>
    <w:basedOn w:val="Fuentedeprrafopredeter"/>
    <w:rsid w:val="00AD757F"/>
    <w:rPr>
      <w:rFonts w:ascii="Times New Roman" w:eastAsia="Times New Roman" w:hAnsi="Times New Roman" w:cs="Times New Roman"/>
      <w:sz w:val="48"/>
      <w:szCs w:val="20"/>
    </w:rPr>
  </w:style>
  <w:style w:type="character" w:customStyle="1" w:styleId="BodyText2Char11111">
    <w:name w:val="Body Text 2 Char11111"/>
    <w:basedOn w:val="Fuentedeprrafopredeter"/>
    <w:rsid w:val="00AD757F"/>
    <w:rPr>
      <w:rFonts w:ascii="Arial" w:eastAsia="Times New Roman" w:hAnsi="Arial" w:cs="Times New Roman"/>
      <w:smallCaps/>
      <w:sz w:val="52"/>
      <w:szCs w:val="20"/>
    </w:rPr>
  </w:style>
  <w:style w:type="character" w:customStyle="1" w:styleId="Heading1Char11111">
    <w:name w:val="Heading 1 Char1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1">
    <w:name w:val="Heading 2 Char1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1">
    <w:name w:val="Heading 3 Char1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1">
    <w:name w:val="Footnote Text Char1111"/>
    <w:basedOn w:val="Fuentedeprrafopredeter"/>
    <w:rsid w:val="00AD757F"/>
    <w:rPr>
      <w:rFonts w:ascii="Arial Narrow" w:eastAsia="Times New Roman" w:hAnsi="Arial Narrow" w:cs="Times New Roman"/>
      <w:sz w:val="24"/>
      <w:szCs w:val="20"/>
      <w:lang w:eastAsia="es-ES"/>
    </w:rPr>
  </w:style>
  <w:style w:type="character" w:customStyle="1" w:styleId="FooterChar1111">
    <w:name w:val="Footer Char1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1">
    <w:name w:val="Header Char1111"/>
    <w:basedOn w:val="Fuentedeprrafopredeter"/>
    <w:uiPriority w:val="99"/>
    <w:rsid w:val="00AD757F"/>
  </w:style>
  <w:style w:type="character" w:customStyle="1" w:styleId="TitleChar1111">
    <w:name w:val="Title Char1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FooterChar2111">
    <w:name w:val="Footer Char211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23">
    <w:name w:val="Heading 1 Char23"/>
    <w:basedOn w:val="Fuentedeprrafopredeter"/>
    <w:rsid w:val="00AD757F"/>
    <w:rPr>
      <w:rFonts w:ascii="Arial" w:eastAsiaTheme="majorEastAsia" w:hAnsi="Arial" w:cs="Arial"/>
      <w:b/>
      <w:bCs/>
      <w:color w:val="000000" w:themeColor="text1"/>
    </w:rPr>
  </w:style>
  <w:style w:type="character" w:customStyle="1" w:styleId="Heading2Char25">
    <w:name w:val="Heading 2 Char25"/>
    <w:basedOn w:val="Fuentedeprrafopredeter"/>
    <w:rsid w:val="00AD757F"/>
    <w:rPr>
      <w:rFonts w:ascii="Arial" w:eastAsia="Times New Roman" w:hAnsi="Arial" w:cs="Arial"/>
      <w:b/>
      <w:bCs/>
      <w:color w:val="000000" w:themeColor="text1"/>
      <w:lang w:eastAsia="es-ES"/>
    </w:rPr>
  </w:style>
  <w:style w:type="character" w:customStyle="1" w:styleId="Heading1Char24">
    <w:name w:val="Heading 1 Char24"/>
    <w:basedOn w:val="Fuentedeprrafopredeter"/>
    <w:rsid w:val="00AD757F"/>
    <w:rPr>
      <w:rFonts w:ascii="Arial" w:eastAsiaTheme="majorEastAsia" w:hAnsi="Arial" w:cs="Arial"/>
      <w:b/>
      <w:bCs/>
      <w:color w:val="000000" w:themeColor="text1"/>
    </w:rPr>
  </w:style>
  <w:style w:type="character" w:customStyle="1" w:styleId="Heading2Char26">
    <w:name w:val="Heading 2 Char26"/>
    <w:basedOn w:val="Fuentedeprrafopredeter"/>
    <w:rsid w:val="00AD757F"/>
    <w:rPr>
      <w:rFonts w:ascii="Arial" w:eastAsia="Times New Roman" w:hAnsi="Arial" w:cs="Arial"/>
      <w:b/>
      <w:bCs/>
      <w:color w:val="000000" w:themeColor="text1"/>
      <w:lang w:eastAsia="es-ES"/>
    </w:rPr>
  </w:style>
  <w:style w:type="character" w:customStyle="1" w:styleId="Heading2Char27">
    <w:name w:val="Heading 2 Char27"/>
    <w:basedOn w:val="Fuentedeprrafopredeter"/>
    <w:rsid w:val="00AD757F"/>
    <w:rPr>
      <w:rFonts w:ascii="Arial" w:eastAsia="Times New Roman" w:hAnsi="Arial" w:cs="Arial"/>
      <w:b/>
      <w:bCs/>
      <w:color w:val="000000" w:themeColor="text1"/>
      <w:lang w:eastAsia="es-ES"/>
    </w:rPr>
  </w:style>
  <w:style w:type="character" w:customStyle="1" w:styleId="BodyTextChar4">
    <w:name w:val="Body Text Char4"/>
    <w:basedOn w:val="Fuentedeprrafopredeter"/>
    <w:rsid w:val="00AD757F"/>
    <w:rPr>
      <w:rFonts w:ascii="Times New Roman" w:eastAsia="Times New Roman" w:hAnsi="Times New Roman" w:cs="Times New Roman"/>
      <w:sz w:val="48"/>
      <w:szCs w:val="20"/>
      <w:lang w:eastAsia="es-ES"/>
    </w:rPr>
  </w:style>
  <w:style w:type="character" w:customStyle="1" w:styleId="apple-converted-space111">
    <w:name w:val="apple-converted-space111"/>
    <w:basedOn w:val="Fuentedeprrafopredeter"/>
    <w:rsid w:val="00AD757F"/>
  </w:style>
  <w:style w:type="character" w:customStyle="1" w:styleId="Heading2Char28">
    <w:name w:val="Heading 2 Char28"/>
    <w:basedOn w:val="Fuentedeprrafopredeter"/>
    <w:rsid w:val="00AD757F"/>
    <w:rPr>
      <w:rFonts w:ascii="Arial" w:eastAsia="Times New Roman" w:hAnsi="Arial" w:cs="Arial"/>
      <w:b/>
      <w:bCs/>
      <w:color w:val="000000" w:themeColor="text1"/>
      <w:lang w:eastAsia="es-ES"/>
    </w:rPr>
  </w:style>
  <w:style w:type="character" w:customStyle="1" w:styleId="apple-converted-space221">
    <w:name w:val="apple-converted-space221"/>
    <w:basedOn w:val="Fuentedeprrafopredeter"/>
    <w:rsid w:val="00AD757F"/>
  </w:style>
  <w:style w:type="character" w:customStyle="1" w:styleId="Heading2Char29">
    <w:name w:val="Heading 2 Char29"/>
    <w:basedOn w:val="Fuentedeprrafopredeter"/>
    <w:rsid w:val="00AD757F"/>
    <w:rPr>
      <w:rFonts w:ascii="Arial" w:eastAsia="Times New Roman" w:hAnsi="Arial" w:cs="Arial"/>
      <w:b/>
      <w:bCs/>
      <w:color w:val="000000" w:themeColor="text1"/>
      <w:lang w:eastAsia="es-ES"/>
    </w:rPr>
  </w:style>
  <w:style w:type="character" w:customStyle="1" w:styleId="Heading1Char25">
    <w:name w:val="Heading 1 Char25"/>
    <w:basedOn w:val="Fuentedeprrafopredeter"/>
    <w:rsid w:val="00AD757F"/>
    <w:rPr>
      <w:rFonts w:ascii="Arial" w:eastAsiaTheme="majorEastAsia" w:hAnsi="Arial" w:cs="Arial"/>
      <w:b/>
      <w:bCs/>
      <w:color w:val="000000" w:themeColor="text1"/>
    </w:rPr>
  </w:style>
  <w:style w:type="character" w:customStyle="1" w:styleId="Heading2Char30">
    <w:name w:val="Heading 2 Char30"/>
    <w:basedOn w:val="Fuentedeprrafopredeter"/>
    <w:rsid w:val="00AD757F"/>
    <w:rPr>
      <w:rFonts w:ascii="Arial" w:eastAsia="Times New Roman" w:hAnsi="Arial" w:cs="Arial"/>
      <w:b/>
      <w:bCs/>
      <w:color w:val="000000" w:themeColor="text1"/>
      <w:lang w:eastAsia="es-ES"/>
    </w:rPr>
  </w:style>
  <w:style w:type="character" w:customStyle="1" w:styleId="apple-converted-space321">
    <w:name w:val="apple-converted-space321"/>
    <w:basedOn w:val="Fuentedeprrafopredeter"/>
    <w:rsid w:val="00AD757F"/>
  </w:style>
  <w:style w:type="paragraph" w:customStyle="1" w:styleId="Anexo5">
    <w:name w:val="Anexo5"/>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4">
    <w:name w:val="Anexo Char4"/>
    <w:basedOn w:val="Fuentedeprrafopredeter"/>
    <w:rsid w:val="00AD757F"/>
    <w:rPr>
      <w:rFonts w:ascii="Arial" w:eastAsiaTheme="majorEastAsia" w:hAnsi="Arial" w:cs="Arial"/>
      <w:b/>
      <w:bCs/>
      <w:color w:val="000000" w:themeColor="text1"/>
    </w:rPr>
  </w:style>
  <w:style w:type="character" w:customStyle="1" w:styleId="Heading1Char26">
    <w:name w:val="Heading 1 Char26"/>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
    <w:name w:val="Anexo2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1Char27">
    <w:name w:val="Heading 1 Char27"/>
    <w:basedOn w:val="Fuentedeprrafopredeter"/>
    <w:rsid w:val="00AD757F"/>
    <w:rPr>
      <w:rFonts w:ascii="Arial" w:eastAsiaTheme="majorEastAsia" w:hAnsi="Arial" w:cs="Arial"/>
      <w:b/>
      <w:bCs/>
      <w:color w:val="000000" w:themeColor="text1"/>
    </w:rPr>
  </w:style>
  <w:style w:type="character" w:customStyle="1" w:styleId="Heading2Char33">
    <w:name w:val="Heading 2 Char33"/>
    <w:basedOn w:val="Fuentedeprrafopredeter"/>
    <w:rsid w:val="00AD757F"/>
    <w:rPr>
      <w:rFonts w:ascii="Arial" w:eastAsia="Times New Roman" w:hAnsi="Arial" w:cs="Arial"/>
      <w:b/>
      <w:bCs/>
      <w:color w:val="000000" w:themeColor="text1"/>
      <w:lang w:eastAsia="es-ES"/>
    </w:rPr>
  </w:style>
  <w:style w:type="character" w:customStyle="1" w:styleId="Heading1Char28">
    <w:name w:val="Heading 1 Char28"/>
    <w:basedOn w:val="Fuentedeprrafopredeter"/>
    <w:rsid w:val="00AD757F"/>
    <w:rPr>
      <w:rFonts w:ascii="Arial" w:eastAsiaTheme="majorEastAsia" w:hAnsi="Arial" w:cs="Arial"/>
      <w:b/>
      <w:bCs/>
      <w:color w:val="000000" w:themeColor="text1"/>
    </w:rPr>
  </w:style>
  <w:style w:type="character" w:customStyle="1" w:styleId="Heading2Char34">
    <w:name w:val="Heading 2 Char34"/>
    <w:basedOn w:val="Fuentedeprrafopredeter"/>
    <w:rsid w:val="00AD757F"/>
    <w:rPr>
      <w:rFonts w:ascii="Arial" w:eastAsia="Times New Roman" w:hAnsi="Arial" w:cs="Arial"/>
      <w:b/>
      <w:bCs/>
      <w:color w:val="000000" w:themeColor="text1"/>
      <w:lang w:eastAsia="es-ES"/>
    </w:rPr>
  </w:style>
  <w:style w:type="character" w:customStyle="1" w:styleId="Heading2Char35">
    <w:name w:val="Heading 2 Char35"/>
    <w:basedOn w:val="Fuentedeprrafopredeter"/>
    <w:rsid w:val="00AD757F"/>
    <w:rPr>
      <w:rFonts w:ascii="Arial" w:eastAsia="Times New Roman" w:hAnsi="Arial" w:cs="Arial"/>
      <w:b/>
      <w:bCs/>
      <w:color w:val="000000" w:themeColor="text1"/>
      <w:lang w:eastAsia="es-ES"/>
    </w:rPr>
  </w:style>
  <w:style w:type="character" w:customStyle="1" w:styleId="BodyTextChar5">
    <w:name w:val="Body Text Char5"/>
    <w:basedOn w:val="Fuentedeprrafopredeter"/>
    <w:rsid w:val="00AD757F"/>
    <w:rPr>
      <w:rFonts w:ascii="Times New Roman" w:eastAsia="Times New Roman" w:hAnsi="Times New Roman" w:cs="Times New Roman"/>
      <w:sz w:val="48"/>
      <w:szCs w:val="20"/>
      <w:lang w:eastAsia="es-ES"/>
    </w:rPr>
  </w:style>
  <w:style w:type="character" w:customStyle="1" w:styleId="apple-converted-space112">
    <w:name w:val="apple-converted-space112"/>
    <w:basedOn w:val="Fuentedeprrafopredeter"/>
    <w:rsid w:val="00AD757F"/>
  </w:style>
  <w:style w:type="character" w:customStyle="1" w:styleId="Heading2Char36">
    <w:name w:val="Heading 2 Char36"/>
    <w:basedOn w:val="Fuentedeprrafopredeter"/>
    <w:rsid w:val="00AD757F"/>
    <w:rPr>
      <w:rFonts w:ascii="Arial" w:eastAsia="Times New Roman" w:hAnsi="Arial" w:cs="Arial"/>
      <w:b/>
      <w:bCs/>
      <w:color w:val="000000" w:themeColor="text1"/>
      <w:lang w:eastAsia="es-ES"/>
    </w:rPr>
  </w:style>
  <w:style w:type="character" w:customStyle="1" w:styleId="apple-converted-space222">
    <w:name w:val="apple-converted-space222"/>
    <w:basedOn w:val="Fuentedeprrafopredeter"/>
    <w:rsid w:val="00AD757F"/>
  </w:style>
  <w:style w:type="character" w:customStyle="1" w:styleId="Heading2Char37">
    <w:name w:val="Heading 2 Char37"/>
    <w:basedOn w:val="Fuentedeprrafopredeter"/>
    <w:rsid w:val="00AD757F"/>
    <w:rPr>
      <w:rFonts w:ascii="Arial" w:eastAsia="Times New Roman" w:hAnsi="Arial" w:cs="Arial"/>
      <w:b/>
      <w:bCs/>
      <w:color w:val="000000" w:themeColor="text1"/>
      <w:lang w:eastAsia="es-ES"/>
    </w:rPr>
  </w:style>
  <w:style w:type="character" w:customStyle="1" w:styleId="Heading1Char29">
    <w:name w:val="Heading 1 Char29"/>
    <w:basedOn w:val="Fuentedeprrafopredeter"/>
    <w:rsid w:val="00AD757F"/>
    <w:rPr>
      <w:rFonts w:ascii="Arial" w:eastAsiaTheme="majorEastAsia" w:hAnsi="Arial" w:cs="Arial"/>
      <w:b/>
      <w:bCs/>
      <w:color w:val="000000" w:themeColor="text1"/>
    </w:rPr>
  </w:style>
  <w:style w:type="character" w:customStyle="1" w:styleId="Heading2Char38">
    <w:name w:val="Heading 2 Char38"/>
    <w:basedOn w:val="Fuentedeprrafopredeter"/>
    <w:rsid w:val="00AD757F"/>
    <w:rPr>
      <w:rFonts w:ascii="Arial" w:eastAsia="Times New Roman" w:hAnsi="Arial" w:cs="Arial"/>
      <w:b/>
      <w:bCs/>
      <w:color w:val="000000" w:themeColor="text1"/>
      <w:lang w:eastAsia="es-ES"/>
    </w:rPr>
  </w:style>
  <w:style w:type="character" w:customStyle="1" w:styleId="apple-converted-space3211">
    <w:name w:val="apple-converted-space3211"/>
    <w:basedOn w:val="Fuentedeprrafopredeter"/>
    <w:rsid w:val="00AD757F"/>
  </w:style>
  <w:style w:type="paragraph" w:customStyle="1" w:styleId="Anexo6">
    <w:name w:val="Anexo6"/>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5">
    <w:name w:val="Anexo Char5"/>
    <w:basedOn w:val="Fuentedeprrafopredeter"/>
    <w:rsid w:val="00AD757F"/>
    <w:rPr>
      <w:rFonts w:ascii="Arial" w:eastAsiaTheme="majorEastAsia" w:hAnsi="Arial" w:cs="Arial"/>
      <w:b/>
      <w:bCs/>
      <w:color w:val="000000" w:themeColor="text1"/>
    </w:rPr>
  </w:style>
  <w:style w:type="character" w:customStyle="1" w:styleId="Heading1Char30">
    <w:name w:val="Heading 1 Char30"/>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1">
    <w:name w:val="Anexo22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styleId="Bibliografa">
    <w:name w:val="Bibliography"/>
    <w:basedOn w:val="Normal"/>
    <w:next w:val="Normal"/>
    <w:uiPriority w:val="37"/>
    <w:unhideWhenUsed/>
    <w:rsid w:val="00AD757F"/>
    <w:pPr>
      <w:spacing w:after="200" w:line="276" w:lineRule="auto"/>
      <w:ind w:firstLine="0"/>
      <w:jc w:val="left"/>
    </w:pPr>
    <w:rPr>
      <w:rFonts w:asciiTheme="minorHAnsi" w:hAnsiTheme="minorHAnsi"/>
    </w:rPr>
  </w:style>
  <w:style w:type="character" w:customStyle="1" w:styleId="Heading1Char33">
    <w:name w:val="Heading 1 Char33"/>
    <w:basedOn w:val="Fuentedeprrafopredeter"/>
    <w:rsid w:val="00AD757F"/>
    <w:rPr>
      <w:rFonts w:ascii="Arial" w:eastAsiaTheme="majorEastAsia" w:hAnsi="Arial" w:cs="Arial"/>
      <w:b/>
      <w:bCs/>
      <w:color w:val="000000" w:themeColor="text1"/>
    </w:rPr>
  </w:style>
  <w:style w:type="character" w:styleId="nfasis">
    <w:name w:val="Emphasis"/>
    <w:basedOn w:val="Fuentedeprrafopredeter"/>
    <w:uiPriority w:val="20"/>
    <w:qFormat/>
    <w:rsid w:val="008B36FA"/>
    <w:rPr>
      <w:i/>
      <w:iCs/>
    </w:rPr>
  </w:style>
  <w:style w:type="paragraph" w:customStyle="1" w:styleId="m-3921020247541477295m-5850199557457190120gmail-msonormal">
    <w:name w:val="m_-3921020247541477295m_-5850199557457190120gmail-msonormal"/>
    <w:basedOn w:val="Normal"/>
    <w:rsid w:val="00AA6D22"/>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Ttulodellibro">
    <w:name w:val="Book Title"/>
    <w:basedOn w:val="Fuentedeprrafopredeter"/>
    <w:uiPriority w:val="33"/>
    <w:qFormat/>
    <w:rsid w:val="00743738"/>
    <w:rPr>
      <w:b/>
      <w:bCs/>
      <w:smallCaps/>
      <w:spacing w:val="5"/>
    </w:rPr>
  </w:style>
  <w:style w:type="paragraph" w:styleId="Sinespaciado">
    <w:name w:val="No Spacing"/>
    <w:uiPriority w:val="1"/>
    <w:qFormat/>
    <w:rsid w:val="00743738"/>
    <w:pPr>
      <w:spacing w:after="0" w:line="240" w:lineRule="auto"/>
    </w:pPr>
  </w:style>
  <w:style w:type="character" w:customStyle="1" w:styleId="mw-headline">
    <w:name w:val="mw-headline"/>
    <w:basedOn w:val="Fuentedeprrafopredeter"/>
    <w:rsid w:val="00835B28"/>
  </w:style>
  <w:style w:type="paragraph" w:customStyle="1" w:styleId="Predeterminado">
    <w:name w:val="Predeterminado"/>
    <w:rsid w:val="0065032C"/>
    <w:pPr>
      <w:tabs>
        <w:tab w:val="left" w:pos="709"/>
      </w:tabs>
      <w:suppressAutoHyphens/>
      <w:spacing w:after="200" w:line="276" w:lineRule="atLeast"/>
      <w:jc w:val="both"/>
    </w:pPr>
    <w:rPr>
      <w:rFonts w:ascii="Arial Narrow" w:eastAsia="Calibri" w:hAnsi="Arial Narrow" w:cs="Times New Roman"/>
      <w:sz w:val="24"/>
      <w:szCs w:val="24"/>
    </w:rPr>
  </w:style>
  <w:style w:type="character" w:styleId="Mencinsinresolver">
    <w:name w:val="Unresolved Mention"/>
    <w:basedOn w:val="Fuentedeprrafopredeter"/>
    <w:uiPriority w:val="99"/>
    <w:semiHidden/>
    <w:unhideWhenUsed/>
    <w:rsid w:val="002E63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4454">
      <w:bodyDiv w:val="1"/>
      <w:marLeft w:val="0"/>
      <w:marRight w:val="0"/>
      <w:marTop w:val="0"/>
      <w:marBottom w:val="0"/>
      <w:divBdr>
        <w:top w:val="none" w:sz="0" w:space="0" w:color="auto"/>
        <w:left w:val="none" w:sz="0" w:space="0" w:color="auto"/>
        <w:bottom w:val="none" w:sz="0" w:space="0" w:color="auto"/>
        <w:right w:val="none" w:sz="0" w:space="0" w:color="auto"/>
      </w:divBdr>
    </w:div>
    <w:div w:id="91442684">
      <w:bodyDiv w:val="1"/>
      <w:marLeft w:val="0"/>
      <w:marRight w:val="0"/>
      <w:marTop w:val="0"/>
      <w:marBottom w:val="0"/>
      <w:divBdr>
        <w:top w:val="none" w:sz="0" w:space="0" w:color="auto"/>
        <w:left w:val="none" w:sz="0" w:space="0" w:color="auto"/>
        <w:bottom w:val="none" w:sz="0" w:space="0" w:color="auto"/>
        <w:right w:val="none" w:sz="0" w:space="0" w:color="auto"/>
      </w:divBdr>
    </w:div>
    <w:div w:id="100611635">
      <w:bodyDiv w:val="1"/>
      <w:marLeft w:val="0"/>
      <w:marRight w:val="0"/>
      <w:marTop w:val="0"/>
      <w:marBottom w:val="0"/>
      <w:divBdr>
        <w:top w:val="none" w:sz="0" w:space="0" w:color="auto"/>
        <w:left w:val="none" w:sz="0" w:space="0" w:color="auto"/>
        <w:bottom w:val="none" w:sz="0" w:space="0" w:color="auto"/>
        <w:right w:val="none" w:sz="0" w:space="0" w:color="auto"/>
      </w:divBdr>
    </w:div>
    <w:div w:id="132336134">
      <w:bodyDiv w:val="1"/>
      <w:marLeft w:val="0"/>
      <w:marRight w:val="0"/>
      <w:marTop w:val="0"/>
      <w:marBottom w:val="0"/>
      <w:divBdr>
        <w:top w:val="none" w:sz="0" w:space="0" w:color="auto"/>
        <w:left w:val="none" w:sz="0" w:space="0" w:color="auto"/>
        <w:bottom w:val="none" w:sz="0" w:space="0" w:color="auto"/>
        <w:right w:val="none" w:sz="0" w:space="0" w:color="auto"/>
      </w:divBdr>
    </w:div>
    <w:div w:id="168761396">
      <w:bodyDiv w:val="1"/>
      <w:marLeft w:val="0"/>
      <w:marRight w:val="0"/>
      <w:marTop w:val="0"/>
      <w:marBottom w:val="0"/>
      <w:divBdr>
        <w:top w:val="none" w:sz="0" w:space="0" w:color="auto"/>
        <w:left w:val="none" w:sz="0" w:space="0" w:color="auto"/>
        <w:bottom w:val="none" w:sz="0" w:space="0" w:color="auto"/>
        <w:right w:val="none" w:sz="0" w:space="0" w:color="auto"/>
      </w:divBdr>
    </w:div>
    <w:div w:id="175006265">
      <w:bodyDiv w:val="1"/>
      <w:marLeft w:val="0"/>
      <w:marRight w:val="0"/>
      <w:marTop w:val="0"/>
      <w:marBottom w:val="0"/>
      <w:divBdr>
        <w:top w:val="none" w:sz="0" w:space="0" w:color="auto"/>
        <w:left w:val="none" w:sz="0" w:space="0" w:color="auto"/>
        <w:bottom w:val="none" w:sz="0" w:space="0" w:color="auto"/>
        <w:right w:val="none" w:sz="0" w:space="0" w:color="auto"/>
      </w:divBdr>
    </w:div>
    <w:div w:id="177738780">
      <w:bodyDiv w:val="1"/>
      <w:marLeft w:val="0"/>
      <w:marRight w:val="0"/>
      <w:marTop w:val="0"/>
      <w:marBottom w:val="0"/>
      <w:divBdr>
        <w:top w:val="none" w:sz="0" w:space="0" w:color="auto"/>
        <w:left w:val="none" w:sz="0" w:space="0" w:color="auto"/>
        <w:bottom w:val="none" w:sz="0" w:space="0" w:color="auto"/>
        <w:right w:val="none" w:sz="0" w:space="0" w:color="auto"/>
      </w:divBdr>
    </w:div>
    <w:div w:id="208304313">
      <w:bodyDiv w:val="1"/>
      <w:marLeft w:val="0"/>
      <w:marRight w:val="0"/>
      <w:marTop w:val="0"/>
      <w:marBottom w:val="0"/>
      <w:divBdr>
        <w:top w:val="none" w:sz="0" w:space="0" w:color="auto"/>
        <w:left w:val="none" w:sz="0" w:space="0" w:color="auto"/>
        <w:bottom w:val="none" w:sz="0" w:space="0" w:color="auto"/>
        <w:right w:val="none" w:sz="0" w:space="0" w:color="auto"/>
      </w:divBdr>
    </w:div>
    <w:div w:id="210264274">
      <w:bodyDiv w:val="1"/>
      <w:marLeft w:val="0"/>
      <w:marRight w:val="0"/>
      <w:marTop w:val="0"/>
      <w:marBottom w:val="0"/>
      <w:divBdr>
        <w:top w:val="none" w:sz="0" w:space="0" w:color="auto"/>
        <w:left w:val="none" w:sz="0" w:space="0" w:color="auto"/>
        <w:bottom w:val="none" w:sz="0" w:space="0" w:color="auto"/>
        <w:right w:val="none" w:sz="0" w:space="0" w:color="auto"/>
      </w:divBdr>
    </w:div>
    <w:div w:id="228082001">
      <w:bodyDiv w:val="1"/>
      <w:marLeft w:val="0"/>
      <w:marRight w:val="0"/>
      <w:marTop w:val="0"/>
      <w:marBottom w:val="0"/>
      <w:divBdr>
        <w:top w:val="none" w:sz="0" w:space="0" w:color="auto"/>
        <w:left w:val="none" w:sz="0" w:space="0" w:color="auto"/>
        <w:bottom w:val="none" w:sz="0" w:space="0" w:color="auto"/>
        <w:right w:val="none" w:sz="0" w:space="0" w:color="auto"/>
      </w:divBdr>
    </w:div>
    <w:div w:id="286353103">
      <w:bodyDiv w:val="1"/>
      <w:marLeft w:val="0"/>
      <w:marRight w:val="0"/>
      <w:marTop w:val="0"/>
      <w:marBottom w:val="0"/>
      <w:divBdr>
        <w:top w:val="none" w:sz="0" w:space="0" w:color="auto"/>
        <w:left w:val="none" w:sz="0" w:space="0" w:color="auto"/>
        <w:bottom w:val="none" w:sz="0" w:space="0" w:color="auto"/>
        <w:right w:val="none" w:sz="0" w:space="0" w:color="auto"/>
      </w:divBdr>
    </w:div>
    <w:div w:id="311636865">
      <w:bodyDiv w:val="1"/>
      <w:marLeft w:val="0"/>
      <w:marRight w:val="0"/>
      <w:marTop w:val="0"/>
      <w:marBottom w:val="0"/>
      <w:divBdr>
        <w:top w:val="none" w:sz="0" w:space="0" w:color="auto"/>
        <w:left w:val="none" w:sz="0" w:space="0" w:color="auto"/>
        <w:bottom w:val="none" w:sz="0" w:space="0" w:color="auto"/>
        <w:right w:val="none" w:sz="0" w:space="0" w:color="auto"/>
      </w:divBdr>
    </w:div>
    <w:div w:id="339818653">
      <w:bodyDiv w:val="1"/>
      <w:marLeft w:val="0"/>
      <w:marRight w:val="0"/>
      <w:marTop w:val="0"/>
      <w:marBottom w:val="0"/>
      <w:divBdr>
        <w:top w:val="none" w:sz="0" w:space="0" w:color="auto"/>
        <w:left w:val="none" w:sz="0" w:space="0" w:color="auto"/>
        <w:bottom w:val="none" w:sz="0" w:space="0" w:color="auto"/>
        <w:right w:val="none" w:sz="0" w:space="0" w:color="auto"/>
      </w:divBdr>
    </w:div>
    <w:div w:id="377432898">
      <w:bodyDiv w:val="1"/>
      <w:marLeft w:val="0"/>
      <w:marRight w:val="0"/>
      <w:marTop w:val="0"/>
      <w:marBottom w:val="0"/>
      <w:divBdr>
        <w:top w:val="none" w:sz="0" w:space="0" w:color="auto"/>
        <w:left w:val="none" w:sz="0" w:space="0" w:color="auto"/>
        <w:bottom w:val="none" w:sz="0" w:space="0" w:color="auto"/>
        <w:right w:val="none" w:sz="0" w:space="0" w:color="auto"/>
      </w:divBdr>
    </w:div>
    <w:div w:id="382753897">
      <w:bodyDiv w:val="1"/>
      <w:marLeft w:val="0"/>
      <w:marRight w:val="0"/>
      <w:marTop w:val="0"/>
      <w:marBottom w:val="0"/>
      <w:divBdr>
        <w:top w:val="none" w:sz="0" w:space="0" w:color="auto"/>
        <w:left w:val="none" w:sz="0" w:space="0" w:color="auto"/>
        <w:bottom w:val="none" w:sz="0" w:space="0" w:color="auto"/>
        <w:right w:val="none" w:sz="0" w:space="0" w:color="auto"/>
      </w:divBdr>
    </w:div>
    <w:div w:id="420491550">
      <w:bodyDiv w:val="1"/>
      <w:marLeft w:val="0"/>
      <w:marRight w:val="0"/>
      <w:marTop w:val="0"/>
      <w:marBottom w:val="0"/>
      <w:divBdr>
        <w:top w:val="none" w:sz="0" w:space="0" w:color="auto"/>
        <w:left w:val="none" w:sz="0" w:space="0" w:color="auto"/>
        <w:bottom w:val="none" w:sz="0" w:space="0" w:color="auto"/>
        <w:right w:val="none" w:sz="0" w:space="0" w:color="auto"/>
      </w:divBdr>
    </w:div>
    <w:div w:id="431779656">
      <w:bodyDiv w:val="1"/>
      <w:marLeft w:val="0"/>
      <w:marRight w:val="0"/>
      <w:marTop w:val="0"/>
      <w:marBottom w:val="0"/>
      <w:divBdr>
        <w:top w:val="none" w:sz="0" w:space="0" w:color="auto"/>
        <w:left w:val="none" w:sz="0" w:space="0" w:color="auto"/>
        <w:bottom w:val="none" w:sz="0" w:space="0" w:color="auto"/>
        <w:right w:val="none" w:sz="0" w:space="0" w:color="auto"/>
      </w:divBdr>
    </w:div>
    <w:div w:id="438598576">
      <w:bodyDiv w:val="1"/>
      <w:marLeft w:val="0"/>
      <w:marRight w:val="0"/>
      <w:marTop w:val="0"/>
      <w:marBottom w:val="0"/>
      <w:divBdr>
        <w:top w:val="none" w:sz="0" w:space="0" w:color="auto"/>
        <w:left w:val="none" w:sz="0" w:space="0" w:color="auto"/>
        <w:bottom w:val="none" w:sz="0" w:space="0" w:color="auto"/>
        <w:right w:val="none" w:sz="0" w:space="0" w:color="auto"/>
      </w:divBdr>
    </w:div>
    <w:div w:id="445003555">
      <w:bodyDiv w:val="1"/>
      <w:marLeft w:val="0"/>
      <w:marRight w:val="0"/>
      <w:marTop w:val="0"/>
      <w:marBottom w:val="0"/>
      <w:divBdr>
        <w:top w:val="none" w:sz="0" w:space="0" w:color="auto"/>
        <w:left w:val="none" w:sz="0" w:space="0" w:color="auto"/>
        <w:bottom w:val="none" w:sz="0" w:space="0" w:color="auto"/>
        <w:right w:val="none" w:sz="0" w:space="0" w:color="auto"/>
      </w:divBdr>
    </w:div>
    <w:div w:id="453476335">
      <w:bodyDiv w:val="1"/>
      <w:marLeft w:val="0"/>
      <w:marRight w:val="0"/>
      <w:marTop w:val="0"/>
      <w:marBottom w:val="0"/>
      <w:divBdr>
        <w:top w:val="none" w:sz="0" w:space="0" w:color="auto"/>
        <w:left w:val="none" w:sz="0" w:space="0" w:color="auto"/>
        <w:bottom w:val="none" w:sz="0" w:space="0" w:color="auto"/>
        <w:right w:val="none" w:sz="0" w:space="0" w:color="auto"/>
      </w:divBdr>
    </w:div>
    <w:div w:id="492990449">
      <w:bodyDiv w:val="1"/>
      <w:marLeft w:val="0"/>
      <w:marRight w:val="0"/>
      <w:marTop w:val="0"/>
      <w:marBottom w:val="0"/>
      <w:divBdr>
        <w:top w:val="none" w:sz="0" w:space="0" w:color="auto"/>
        <w:left w:val="none" w:sz="0" w:space="0" w:color="auto"/>
        <w:bottom w:val="none" w:sz="0" w:space="0" w:color="auto"/>
        <w:right w:val="none" w:sz="0" w:space="0" w:color="auto"/>
      </w:divBdr>
      <w:divsChild>
        <w:div w:id="1209075084">
          <w:marLeft w:val="979"/>
          <w:marRight w:val="0"/>
          <w:marTop w:val="65"/>
          <w:marBottom w:val="0"/>
          <w:divBdr>
            <w:top w:val="none" w:sz="0" w:space="0" w:color="auto"/>
            <w:left w:val="none" w:sz="0" w:space="0" w:color="auto"/>
            <w:bottom w:val="none" w:sz="0" w:space="0" w:color="auto"/>
            <w:right w:val="none" w:sz="0" w:space="0" w:color="auto"/>
          </w:divBdr>
        </w:div>
        <w:div w:id="2139640789">
          <w:marLeft w:val="979"/>
          <w:marRight w:val="0"/>
          <w:marTop w:val="65"/>
          <w:marBottom w:val="0"/>
          <w:divBdr>
            <w:top w:val="none" w:sz="0" w:space="0" w:color="auto"/>
            <w:left w:val="none" w:sz="0" w:space="0" w:color="auto"/>
            <w:bottom w:val="none" w:sz="0" w:space="0" w:color="auto"/>
            <w:right w:val="none" w:sz="0" w:space="0" w:color="auto"/>
          </w:divBdr>
        </w:div>
        <w:div w:id="283266815">
          <w:marLeft w:val="979"/>
          <w:marRight w:val="0"/>
          <w:marTop w:val="65"/>
          <w:marBottom w:val="0"/>
          <w:divBdr>
            <w:top w:val="none" w:sz="0" w:space="0" w:color="auto"/>
            <w:left w:val="none" w:sz="0" w:space="0" w:color="auto"/>
            <w:bottom w:val="none" w:sz="0" w:space="0" w:color="auto"/>
            <w:right w:val="none" w:sz="0" w:space="0" w:color="auto"/>
          </w:divBdr>
        </w:div>
      </w:divsChild>
    </w:div>
    <w:div w:id="558054891">
      <w:bodyDiv w:val="1"/>
      <w:marLeft w:val="0"/>
      <w:marRight w:val="0"/>
      <w:marTop w:val="0"/>
      <w:marBottom w:val="0"/>
      <w:divBdr>
        <w:top w:val="none" w:sz="0" w:space="0" w:color="auto"/>
        <w:left w:val="none" w:sz="0" w:space="0" w:color="auto"/>
        <w:bottom w:val="none" w:sz="0" w:space="0" w:color="auto"/>
        <w:right w:val="none" w:sz="0" w:space="0" w:color="auto"/>
      </w:divBdr>
    </w:div>
    <w:div w:id="577980673">
      <w:bodyDiv w:val="1"/>
      <w:marLeft w:val="0"/>
      <w:marRight w:val="0"/>
      <w:marTop w:val="0"/>
      <w:marBottom w:val="0"/>
      <w:divBdr>
        <w:top w:val="none" w:sz="0" w:space="0" w:color="auto"/>
        <w:left w:val="none" w:sz="0" w:space="0" w:color="auto"/>
        <w:bottom w:val="none" w:sz="0" w:space="0" w:color="auto"/>
        <w:right w:val="none" w:sz="0" w:space="0" w:color="auto"/>
      </w:divBdr>
    </w:div>
    <w:div w:id="615409636">
      <w:bodyDiv w:val="1"/>
      <w:marLeft w:val="0"/>
      <w:marRight w:val="0"/>
      <w:marTop w:val="0"/>
      <w:marBottom w:val="0"/>
      <w:divBdr>
        <w:top w:val="none" w:sz="0" w:space="0" w:color="auto"/>
        <w:left w:val="none" w:sz="0" w:space="0" w:color="auto"/>
        <w:bottom w:val="none" w:sz="0" w:space="0" w:color="auto"/>
        <w:right w:val="none" w:sz="0" w:space="0" w:color="auto"/>
      </w:divBdr>
    </w:div>
    <w:div w:id="689910404">
      <w:bodyDiv w:val="1"/>
      <w:marLeft w:val="0"/>
      <w:marRight w:val="0"/>
      <w:marTop w:val="0"/>
      <w:marBottom w:val="0"/>
      <w:divBdr>
        <w:top w:val="none" w:sz="0" w:space="0" w:color="auto"/>
        <w:left w:val="none" w:sz="0" w:space="0" w:color="auto"/>
        <w:bottom w:val="none" w:sz="0" w:space="0" w:color="auto"/>
        <w:right w:val="none" w:sz="0" w:space="0" w:color="auto"/>
      </w:divBdr>
    </w:div>
    <w:div w:id="803159694">
      <w:bodyDiv w:val="1"/>
      <w:marLeft w:val="0"/>
      <w:marRight w:val="0"/>
      <w:marTop w:val="0"/>
      <w:marBottom w:val="0"/>
      <w:divBdr>
        <w:top w:val="none" w:sz="0" w:space="0" w:color="auto"/>
        <w:left w:val="none" w:sz="0" w:space="0" w:color="auto"/>
        <w:bottom w:val="none" w:sz="0" w:space="0" w:color="auto"/>
        <w:right w:val="none" w:sz="0" w:space="0" w:color="auto"/>
      </w:divBdr>
    </w:div>
    <w:div w:id="831220548">
      <w:bodyDiv w:val="1"/>
      <w:marLeft w:val="0"/>
      <w:marRight w:val="0"/>
      <w:marTop w:val="0"/>
      <w:marBottom w:val="0"/>
      <w:divBdr>
        <w:top w:val="none" w:sz="0" w:space="0" w:color="auto"/>
        <w:left w:val="none" w:sz="0" w:space="0" w:color="auto"/>
        <w:bottom w:val="none" w:sz="0" w:space="0" w:color="auto"/>
        <w:right w:val="none" w:sz="0" w:space="0" w:color="auto"/>
      </w:divBdr>
    </w:div>
    <w:div w:id="860633630">
      <w:bodyDiv w:val="1"/>
      <w:marLeft w:val="0"/>
      <w:marRight w:val="0"/>
      <w:marTop w:val="0"/>
      <w:marBottom w:val="0"/>
      <w:divBdr>
        <w:top w:val="none" w:sz="0" w:space="0" w:color="auto"/>
        <w:left w:val="none" w:sz="0" w:space="0" w:color="auto"/>
        <w:bottom w:val="none" w:sz="0" w:space="0" w:color="auto"/>
        <w:right w:val="none" w:sz="0" w:space="0" w:color="auto"/>
      </w:divBdr>
    </w:div>
    <w:div w:id="866597230">
      <w:bodyDiv w:val="1"/>
      <w:marLeft w:val="0"/>
      <w:marRight w:val="0"/>
      <w:marTop w:val="0"/>
      <w:marBottom w:val="0"/>
      <w:divBdr>
        <w:top w:val="none" w:sz="0" w:space="0" w:color="auto"/>
        <w:left w:val="none" w:sz="0" w:space="0" w:color="auto"/>
        <w:bottom w:val="none" w:sz="0" w:space="0" w:color="auto"/>
        <w:right w:val="none" w:sz="0" w:space="0" w:color="auto"/>
      </w:divBdr>
    </w:div>
    <w:div w:id="924071542">
      <w:bodyDiv w:val="1"/>
      <w:marLeft w:val="0"/>
      <w:marRight w:val="0"/>
      <w:marTop w:val="0"/>
      <w:marBottom w:val="0"/>
      <w:divBdr>
        <w:top w:val="none" w:sz="0" w:space="0" w:color="auto"/>
        <w:left w:val="none" w:sz="0" w:space="0" w:color="auto"/>
        <w:bottom w:val="none" w:sz="0" w:space="0" w:color="auto"/>
        <w:right w:val="none" w:sz="0" w:space="0" w:color="auto"/>
      </w:divBdr>
    </w:div>
    <w:div w:id="950893907">
      <w:bodyDiv w:val="1"/>
      <w:marLeft w:val="0"/>
      <w:marRight w:val="0"/>
      <w:marTop w:val="0"/>
      <w:marBottom w:val="0"/>
      <w:divBdr>
        <w:top w:val="none" w:sz="0" w:space="0" w:color="auto"/>
        <w:left w:val="none" w:sz="0" w:space="0" w:color="auto"/>
        <w:bottom w:val="none" w:sz="0" w:space="0" w:color="auto"/>
        <w:right w:val="none" w:sz="0" w:space="0" w:color="auto"/>
      </w:divBdr>
    </w:div>
    <w:div w:id="958949207">
      <w:bodyDiv w:val="1"/>
      <w:marLeft w:val="0"/>
      <w:marRight w:val="0"/>
      <w:marTop w:val="0"/>
      <w:marBottom w:val="0"/>
      <w:divBdr>
        <w:top w:val="none" w:sz="0" w:space="0" w:color="auto"/>
        <w:left w:val="none" w:sz="0" w:space="0" w:color="auto"/>
        <w:bottom w:val="none" w:sz="0" w:space="0" w:color="auto"/>
        <w:right w:val="none" w:sz="0" w:space="0" w:color="auto"/>
      </w:divBdr>
    </w:div>
    <w:div w:id="964383268">
      <w:bodyDiv w:val="1"/>
      <w:marLeft w:val="0"/>
      <w:marRight w:val="0"/>
      <w:marTop w:val="0"/>
      <w:marBottom w:val="0"/>
      <w:divBdr>
        <w:top w:val="none" w:sz="0" w:space="0" w:color="auto"/>
        <w:left w:val="none" w:sz="0" w:space="0" w:color="auto"/>
        <w:bottom w:val="none" w:sz="0" w:space="0" w:color="auto"/>
        <w:right w:val="none" w:sz="0" w:space="0" w:color="auto"/>
      </w:divBdr>
    </w:div>
    <w:div w:id="969896732">
      <w:bodyDiv w:val="1"/>
      <w:marLeft w:val="0"/>
      <w:marRight w:val="0"/>
      <w:marTop w:val="0"/>
      <w:marBottom w:val="0"/>
      <w:divBdr>
        <w:top w:val="none" w:sz="0" w:space="0" w:color="auto"/>
        <w:left w:val="none" w:sz="0" w:space="0" w:color="auto"/>
        <w:bottom w:val="none" w:sz="0" w:space="0" w:color="auto"/>
        <w:right w:val="none" w:sz="0" w:space="0" w:color="auto"/>
      </w:divBdr>
    </w:div>
    <w:div w:id="1000280117">
      <w:bodyDiv w:val="1"/>
      <w:marLeft w:val="0"/>
      <w:marRight w:val="0"/>
      <w:marTop w:val="0"/>
      <w:marBottom w:val="0"/>
      <w:divBdr>
        <w:top w:val="none" w:sz="0" w:space="0" w:color="auto"/>
        <w:left w:val="none" w:sz="0" w:space="0" w:color="auto"/>
        <w:bottom w:val="none" w:sz="0" w:space="0" w:color="auto"/>
        <w:right w:val="none" w:sz="0" w:space="0" w:color="auto"/>
      </w:divBdr>
    </w:div>
    <w:div w:id="1010985787">
      <w:bodyDiv w:val="1"/>
      <w:marLeft w:val="0"/>
      <w:marRight w:val="0"/>
      <w:marTop w:val="0"/>
      <w:marBottom w:val="0"/>
      <w:divBdr>
        <w:top w:val="none" w:sz="0" w:space="0" w:color="auto"/>
        <w:left w:val="none" w:sz="0" w:space="0" w:color="auto"/>
        <w:bottom w:val="none" w:sz="0" w:space="0" w:color="auto"/>
        <w:right w:val="none" w:sz="0" w:space="0" w:color="auto"/>
      </w:divBdr>
    </w:div>
    <w:div w:id="1052197153">
      <w:bodyDiv w:val="1"/>
      <w:marLeft w:val="0"/>
      <w:marRight w:val="0"/>
      <w:marTop w:val="0"/>
      <w:marBottom w:val="0"/>
      <w:divBdr>
        <w:top w:val="none" w:sz="0" w:space="0" w:color="auto"/>
        <w:left w:val="none" w:sz="0" w:space="0" w:color="auto"/>
        <w:bottom w:val="none" w:sz="0" w:space="0" w:color="auto"/>
        <w:right w:val="none" w:sz="0" w:space="0" w:color="auto"/>
      </w:divBdr>
    </w:div>
    <w:div w:id="1069307928">
      <w:bodyDiv w:val="1"/>
      <w:marLeft w:val="0"/>
      <w:marRight w:val="0"/>
      <w:marTop w:val="0"/>
      <w:marBottom w:val="0"/>
      <w:divBdr>
        <w:top w:val="none" w:sz="0" w:space="0" w:color="auto"/>
        <w:left w:val="none" w:sz="0" w:space="0" w:color="auto"/>
        <w:bottom w:val="none" w:sz="0" w:space="0" w:color="auto"/>
        <w:right w:val="none" w:sz="0" w:space="0" w:color="auto"/>
      </w:divBdr>
    </w:div>
    <w:div w:id="1127431571">
      <w:bodyDiv w:val="1"/>
      <w:marLeft w:val="0"/>
      <w:marRight w:val="0"/>
      <w:marTop w:val="0"/>
      <w:marBottom w:val="0"/>
      <w:divBdr>
        <w:top w:val="none" w:sz="0" w:space="0" w:color="auto"/>
        <w:left w:val="none" w:sz="0" w:space="0" w:color="auto"/>
        <w:bottom w:val="none" w:sz="0" w:space="0" w:color="auto"/>
        <w:right w:val="none" w:sz="0" w:space="0" w:color="auto"/>
      </w:divBdr>
    </w:div>
    <w:div w:id="1207261344">
      <w:bodyDiv w:val="1"/>
      <w:marLeft w:val="0"/>
      <w:marRight w:val="0"/>
      <w:marTop w:val="0"/>
      <w:marBottom w:val="0"/>
      <w:divBdr>
        <w:top w:val="none" w:sz="0" w:space="0" w:color="auto"/>
        <w:left w:val="none" w:sz="0" w:space="0" w:color="auto"/>
        <w:bottom w:val="none" w:sz="0" w:space="0" w:color="auto"/>
        <w:right w:val="none" w:sz="0" w:space="0" w:color="auto"/>
      </w:divBdr>
    </w:div>
    <w:div w:id="1240099983">
      <w:bodyDiv w:val="1"/>
      <w:marLeft w:val="0"/>
      <w:marRight w:val="0"/>
      <w:marTop w:val="0"/>
      <w:marBottom w:val="0"/>
      <w:divBdr>
        <w:top w:val="none" w:sz="0" w:space="0" w:color="auto"/>
        <w:left w:val="none" w:sz="0" w:space="0" w:color="auto"/>
        <w:bottom w:val="none" w:sz="0" w:space="0" w:color="auto"/>
        <w:right w:val="none" w:sz="0" w:space="0" w:color="auto"/>
      </w:divBdr>
    </w:div>
    <w:div w:id="1310329474">
      <w:bodyDiv w:val="1"/>
      <w:marLeft w:val="0"/>
      <w:marRight w:val="0"/>
      <w:marTop w:val="0"/>
      <w:marBottom w:val="0"/>
      <w:divBdr>
        <w:top w:val="none" w:sz="0" w:space="0" w:color="auto"/>
        <w:left w:val="none" w:sz="0" w:space="0" w:color="auto"/>
        <w:bottom w:val="none" w:sz="0" w:space="0" w:color="auto"/>
        <w:right w:val="none" w:sz="0" w:space="0" w:color="auto"/>
      </w:divBdr>
    </w:div>
    <w:div w:id="1379473038">
      <w:bodyDiv w:val="1"/>
      <w:marLeft w:val="0"/>
      <w:marRight w:val="0"/>
      <w:marTop w:val="0"/>
      <w:marBottom w:val="0"/>
      <w:divBdr>
        <w:top w:val="none" w:sz="0" w:space="0" w:color="auto"/>
        <w:left w:val="none" w:sz="0" w:space="0" w:color="auto"/>
        <w:bottom w:val="none" w:sz="0" w:space="0" w:color="auto"/>
        <w:right w:val="none" w:sz="0" w:space="0" w:color="auto"/>
      </w:divBdr>
    </w:div>
    <w:div w:id="1383217481">
      <w:bodyDiv w:val="1"/>
      <w:marLeft w:val="0"/>
      <w:marRight w:val="0"/>
      <w:marTop w:val="0"/>
      <w:marBottom w:val="0"/>
      <w:divBdr>
        <w:top w:val="none" w:sz="0" w:space="0" w:color="auto"/>
        <w:left w:val="none" w:sz="0" w:space="0" w:color="auto"/>
        <w:bottom w:val="none" w:sz="0" w:space="0" w:color="auto"/>
        <w:right w:val="none" w:sz="0" w:space="0" w:color="auto"/>
      </w:divBdr>
    </w:div>
    <w:div w:id="1397506177">
      <w:bodyDiv w:val="1"/>
      <w:marLeft w:val="0"/>
      <w:marRight w:val="0"/>
      <w:marTop w:val="0"/>
      <w:marBottom w:val="0"/>
      <w:divBdr>
        <w:top w:val="none" w:sz="0" w:space="0" w:color="auto"/>
        <w:left w:val="none" w:sz="0" w:space="0" w:color="auto"/>
        <w:bottom w:val="none" w:sz="0" w:space="0" w:color="auto"/>
        <w:right w:val="none" w:sz="0" w:space="0" w:color="auto"/>
      </w:divBdr>
    </w:div>
    <w:div w:id="1414818759">
      <w:bodyDiv w:val="1"/>
      <w:marLeft w:val="0"/>
      <w:marRight w:val="0"/>
      <w:marTop w:val="0"/>
      <w:marBottom w:val="0"/>
      <w:divBdr>
        <w:top w:val="none" w:sz="0" w:space="0" w:color="auto"/>
        <w:left w:val="none" w:sz="0" w:space="0" w:color="auto"/>
        <w:bottom w:val="none" w:sz="0" w:space="0" w:color="auto"/>
        <w:right w:val="none" w:sz="0" w:space="0" w:color="auto"/>
      </w:divBdr>
    </w:div>
    <w:div w:id="1433941119">
      <w:bodyDiv w:val="1"/>
      <w:marLeft w:val="0"/>
      <w:marRight w:val="0"/>
      <w:marTop w:val="0"/>
      <w:marBottom w:val="0"/>
      <w:divBdr>
        <w:top w:val="none" w:sz="0" w:space="0" w:color="auto"/>
        <w:left w:val="none" w:sz="0" w:space="0" w:color="auto"/>
        <w:bottom w:val="none" w:sz="0" w:space="0" w:color="auto"/>
        <w:right w:val="none" w:sz="0" w:space="0" w:color="auto"/>
      </w:divBdr>
    </w:div>
    <w:div w:id="1452935528">
      <w:bodyDiv w:val="1"/>
      <w:marLeft w:val="0"/>
      <w:marRight w:val="0"/>
      <w:marTop w:val="0"/>
      <w:marBottom w:val="0"/>
      <w:divBdr>
        <w:top w:val="none" w:sz="0" w:space="0" w:color="auto"/>
        <w:left w:val="none" w:sz="0" w:space="0" w:color="auto"/>
        <w:bottom w:val="none" w:sz="0" w:space="0" w:color="auto"/>
        <w:right w:val="none" w:sz="0" w:space="0" w:color="auto"/>
      </w:divBdr>
    </w:div>
    <w:div w:id="1455244851">
      <w:bodyDiv w:val="1"/>
      <w:marLeft w:val="0"/>
      <w:marRight w:val="0"/>
      <w:marTop w:val="0"/>
      <w:marBottom w:val="0"/>
      <w:divBdr>
        <w:top w:val="none" w:sz="0" w:space="0" w:color="auto"/>
        <w:left w:val="none" w:sz="0" w:space="0" w:color="auto"/>
        <w:bottom w:val="none" w:sz="0" w:space="0" w:color="auto"/>
        <w:right w:val="none" w:sz="0" w:space="0" w:color="auto"/>
      </w:divBdr>
    </w:div>
    <w:div w:id="1455952095">
      <w:bodyDiv w:val="1"/>
      <w:marLeft w:val="0"/>
      <w:marRight w:val="0"/>
      <w:marTop w:val="0"/>
      <w:marBottom w:val="0"/>
      <w:divBdr>
        <w:top w:val="none" w:sz="0" w:space="0" w:color="auto"/>
        <w:left w:val="none" w:sz="0" w:space="0" w:color="auto"/>
        <w:bottom w:val="none" w:sz="0" w:space="0" w:color="auto"/>
        <w:right w:val="none" w:sz="0" w:space="0" w:color="auto"/>
      </w:divBdr>
    </w:div>
    <w:div w:id="1497500130">
      <w:bodyDiv w:val="1"/>
      <w:marLeft w:val="0"/>
      <w:marRight w:val="0"/>
      <w:marTop w:val="0"/>
      <w:marBottom w:val="0"/>
      <w:divBdr>
        <w:top w:val="none" w:sz="0" w:space="0" w:color="auto"/>
        <w:left w:val="none" w:sz="0" w:space="0" w:color="auto"/>
        <w:bottom w:val="none" w:sz="0" w:space="0" w:color="auto"/>
        <w:right w:val="none" w:sz="0" w:space="0" w:color="auto"/>
      </w:divBdr>
    </w:div>
    <w:div w:id="1552883653">
      <w:bodyDiv w:val="1"/>
      <w:marLeft w:val="0"/>
      <w:marRight w:val="0"/>
      <w:marTop w:val="0"/>
      <w:marBottom w:val="0"/>
      <w:divBdr>
        <w:top w:val="none" w:sz="0" w:space="0" w:color="auto"/>
        <w:left w:val="none" w:sz="0" w:space="0" w:color="auto"/>
        <w:bottom w:val="none" w:sz="0" w:space="0" w:color="auto"/>
        <w:right w:val="none" w:sz="0" w:space="0" w:color="auto"/>
      </w:divBdr>
    </w:div>
    <w:div w:id="1582056548">
      <w:bodyDiv w:val="1"/>
      <w:marLeft w:val="0"/>
      <w:marRight w:val="0"/>
      <w:marTop w:val="0"/>
      <w:marBottom w:val="0"/>
      <w:divBdr>
        <w:top w:val="none" w:sz="0" w:space="0" w:color="auto"/>
        <w:left w:val="none" w:sz="0" w:space="0" w:color="auto"/>
        <w:bottom w:val="none" w:sz="0" w:space="0" w:color="auto"/>
        <w:right w:val="none" w:sz="0" w:space="0" w:color="auto"/>
      </w:divBdr>
    </w:div>
    <w:div w:id="1658725321">
      <w:bodyDiv w:val="1"/>
      <w:marLeft w:val="0"/>
      <w:marRight w:val="0"/>
      <w:marTop w:val="0"/>
      <w:marBottom w:val="0"/>
      <w:divBdr>
        <w:top w:val="none" w:sz="0" w:space="0" w:color="auto"/>
        <w:left w:val="none" w:sz="0" w:space="0" w:color="auto"/>
        <w:bottom w:val="none" w:sz="0" w:space="0" w:color="auto"/>
        <w:right w:val="none" w:sz="0" w:space="0" w:color="auto"/>
      </w:divBdr>
    </w:div>
    <w:div w:id="1661737262">
      <w:bodyDiv w:val="1"/>
      <w:marLeft w:val="0"/>
      <w:marRight w:val="0"/>
      <w:marTop w:val="0"/>
      <w:marBottom w:val="0"/>
      <w:divBdr>
        <w:top w:val="none" w:sz="0" w:space="0" w:color="auto"/>
        <w:left w:val="none" w:sz="0" w:space="0" w:color="auto"/>
        <w:bottom w:val="none" w:sz="0" w:space="0" w:color="auto"/>
        <w:right w:val="none" w:sz="0" w:space="0" w:color="auto"/>
      </w:divBdr>
    </w:div>
    <w:div w:id="1719082301">
      <w:bodyDiv w:val="1"/>
      <w:marLeft w:val="0"/>
      <w:marRight w:val="0"/>
      <w:marTop w:val="0"/>
      <w:marBottom w:val="0"/>
      <w:divBdr>
        <w:top w:val="none" w:sz="0" w:space="0" w:color="auto"/>
        <w:left w:val="none" w:sz="0" w:space="0" w:color="auto"/>
        <w:bottom w:val="none" w:sz="0" w:space="0" w:color="auto"/>
        <w:right w:val="none" w:sz="0" w:space="0" w:color="auto"/>
      </w:divBdr>
    </w:div>
    <w:div w:id="1744595680">
      <w:bodyDiv w:val="1"/>
      <w:marLeft w:val="0"/>
      <w:marRight w:val="0"/>
      <w:marTop w:val="0"/>
      <w:marBottom w:val="0"/>
      <w:divBdr>
        <w:top w:val="none" w:sz="0" w:space="0" w:color="auto"/>
        <w:left w:val="none" w:sz="0" w:space="0" w:color="auto"/>
        <w:bottom w:val="none" w:sz="0" w:space="0" w:color="auto"/>
        <w:right w:val="none" w:sz="0" w:space="0" w:color="auto"/>
      </w:divBdr>
    </w:div>
    <w:div w:id="1747653950">
      <w:bodyDiv w:val="1"/>
      <w:marLeft w:val="0"/>
      <w:marRight w:val="0"/>
      <w:marTop w:val="0"/>
      <w:marBottom w:val="0"/>
      <w:divBdr>
        <w:top w:val="none" w:sz="0" w:space="0" w:color="auto"/>
        <w:left w:val="none" w:sz="0" w:space="0" w:color="auto"/>
        <w:bottom w:val="none" w:sz="0" w:space="0" w:color="auto"/>
        <w:right w:val="none" w:sz="0" w:space="0" w:color="auto"/>
      </w:divBdr>
      <w:divsChild>
        <w:div w:id="95909603">
          <w:marLeft w:val="576"/>
          <w:marRight w:val="0"/>
          <w:marTop w:val="80"/>
          <w:marBottom w:val="0"/>
          <w:divBdr>
            <w:top w:val="none" w:sz="0" w:space="0" w:color="auto"/>
            <w:left w:val="none" w:sz="0" w:space="0" w:color="auto"/>
            <w:bottom w:val="none" w:sz="0" w:space="0" w:color="auto"/>
            <w:right w:val="none" w:sz="0" w:space="0" w:color="auto"/>
          </w:divBdr>
        </w:div>
        <w:div w:id="1325011481">
          <w:marLeft w:val="576"/>
          <w:marRight w:val="0"/>
          <w:marTop w:val="80"/>
          <w:marBottom w:val="0"/>
          <w:divBdr>
            <w:top w:val="none" w:sz="0" w:space="0" w:color="auto"/>
            <w:left w:val="none" w:sz="0" w:space="0" w:color="auto"/>
            <w:bottom w:val="none" w:sz="0" w:space="0" w:color="auto"/>
            <w:right w:val="none" w:sz="0" w:space="0" w:color="auto"/>
          </w:divBdr>
        </w:div>
        <w:div w:id="1300258641">
          <w:marLeft w:val="576"/>
          <w:marRight w:val="0"/>
          <w:marTop w:val="80"/>
          <w:marBottom w:val="0"/>
          <w:divBdr>
            <w:top w:val="none" w:sz="0" w:space="0" w:color="auto"/>
            <w:left w:val="none" w:sz="0" w:space="0" w:color="auto"/>
            <w:bottom w:val="none" w:sz="0" w:space="0" w:color="auto"/>
            <w:right w:val="none" w:sz="0" w:space="0" w:color="auto"/>
          </w:divBdr>
        </w:div>
        <w:div w:id="1078673312">
          <w:marLeft w:val="979"/>
          <w:marRight w:val="0"/>
          <w:marTop w:val="65"/>
          <w:marBottom w:val="0"/>
          <w:divBdr>
            <w:top w:val="none" w:sz="0" w:space="0" w:color="auto"/>
            <w:left w:val="none" w:sz="0" w:space="0" w:color="auto"/>
            <w:bottom w:val="none" w:sz="0" w:space="0" w:color="auto"/>
            <w:right w:val="none" w:sz="0" w:space="0" w:color="auto"/>
          </w:divBdr>
        </w:div>
        <w:div w:id="702831351">
          <w:marLeft w:val="979"/>
          <w:marRight w:val="0"/>
          <w:marTop w:val="65"/>
          <w:marBottom w:val="0"/>
          <w:divBdr>
            <w:top w:val="none" w:sz="0" w:space="0" w:color="auto"/>
            <w:left w:val="none" w:sz="0" w:space="0" w:color="auto"/>
            <w:bottom w:val="none" w:sz="0" w:space="0" w:color="auto"/>
            <w:right w:val="none" w:sz="0" w:space="0" w:color="auto"/>
          </w:divBdr>
        </w:div>
      </w:divsChild>
    </w:div>
    <w:div w:id="1750424087">
      <w:bodyDiv w:val="1"/>
      <w:marLeft w:val="0"/>
      <w:marRight w:val="0"/>
      <w:marTop w:val="0"/>
      <w:marBottom w:val="0"/>
      <w:divBdr>
        <w:top w:val="none" w:sz="0" w:space="0" w:color="auto"/>
        <w:left w:val="none" w:sz="0" w:space="0" w:color="auto"/>
        <w:bottom w:val="none" w:sz="0" w:space="0" w:color="auto"/>
        <w:right w:val="none" w:sz="0" w:space="0" w:color="auto"/>
      </w:divBdr>
      <w:divsChild>
        <w:div w:id="2074808247">
          <w:marLeft w:val="576"/>
          <w:marRight w:val="0"/>
          <w:marTop w:val="80"/>
          <w:marBottom w:val="0"/>
          <w:divBdr>
            <w:top w:val="none" w:sz="0" w:space="0" w:color="auto"/>
            <w:left w:val="none" w:sz="0" w:space="0" w:color="auto"/>
            <w:bottom w:val="none" w:sz="0" w:space="0" w:color="auto"/>
            <w:right w:val="none" w:sz="0" w:space="0" w:color="auto"/>
          </w:divBdr>
        </w:div>
      </w:divsChild>
    </w:div>
    <w:div w:id="1757822570">
      <w:bodyDiv w:val="1"/>
      <w:marLeft w:val="0"/>
      <w:marRight w:val="0"/>
      <w:marTop w:val="0"/>
      <w:marBottom w:val="0"/>
      <w:divBdr>
        <w:top w:val="none" w:sz="0" w:space="0" w:color="auto"/>
        <w:left w:val="none" w:sz="0" w:space="0" w:color="auto"/>
        <w:bottom w:val="none" w:sz="0" w:space="0" w:color="auto"/>
        <w:right w:val="none" w:sz="0" w:space="0" w:color="auto"/>
      </w:divBdr>
    </w:div>
    <w:div w:id="1759132761">
      <w:bodyDiv w:val="1"/>
      <w:marLeft w:val="0"/>
      <w:marRight w:val="0"/>
      <w:marTop w:val="0"/>
      <w:marBottom w:val="0"/>
      <w:divBdr>
        <w:top w:val="none" w:sz="0" w:space="0" w:color="auto"/>
        <w:left w:val="none" w:sz="0" w:space="0" w:color="auto"/>
        <w:bottom w:val="none" w:sz="0" w:space="0" w:color="auto"/>
        <w:right w:val="none" w:sz="0" w:space="0" w:color="auto"/>
      </w:divBdr>
    </w:div>
    <w:div w:id="1780829096">
      <w:bodyDiv w:val="1"/>
      <w:marLeft w:val="0"/>
      <w:marRight w:val="0"/>
      <w:marTop w:val="0"/>
      <w:marBottom w:val="0"/>
      <w:divBdr>
        <w:top w:val="none" w:sz="0" w:space="0" w:color="auto"/>
        <w:left w:val="none" w:sz="0" w:space="0" w:color="auto"/>
        <w:bottom w:val="none" w:sz="0" w:space="0" w:color="auto"/>
        <w:right w:val="none" w:sz="0" w:space="0" w:color="auto"/>
      </w:divBdr>
    </w:div>
    <w:div w:id="1840196918">
      <w:bodyDiv w:val="1"/>
      <w:marLeft w:val="0"/>
      <w:marRight w:val="0"/>
      <w:marTop w:val="0"/>
      <w:marBottom w:val="0"/>
      <w:divBdr>
        <w:top w:val="none" w:sz="0" w:space="0" w:color="auto"/>
        <w:left w:val="none" w:sz="0" w:space="0" w:color="auto"/>
        <w:bottom w:val="none" w:sz="0" w:space="0" w:color="auto"/>
        <w:right w:val="none" w:sz="0" w:space="0" w:color="auto"/>
      </w:divBdr>
    </w:div>
    <w:div w:id="1875842468">
      <w:bodyDiv w:val="1"/>
      <w:marLeft w:val="0"/>
      <w:marRight w:val="0"/>
      <w:marTop w:val="0"/>
      <w:marBottom w:val="0"/>
      <w:divBdr>
        <w:top w:val="none" w:sz="0" w:space="0" w:color="auto"/>
        <w:left w:val="none" w:sz="0" w:space="0" w:color="auto"/>
        <w:bottom w:val="none" w:sz="0" w:space="0" w:color="auto"/>
        <w:right w:val="none" w:sz="0" w:space="0" w:color="auto"/>
      </w:divBdr>
    </w:div>
    <w:div w:id="1876385682">
      <w:bodyDiv w:val="1"/>
      <w:marLeft w:val="0"/>
      <w:marRight w:val="0"/>
      <w:marTop w:val="0"/>
      <w:marBottom w:val="0"/>
      <w:divBdr>
        <w:top w:val="none" w:sz="0" w:space="0" w:color="auto"/>
        <w:left w:val="none" w:sz="0" w:space="0" w:color="auto"/>
        <w:bottom w:val="none" w:sz="0" w:space="0" w:color="auto"/>
        <w:right w:val="none" w:sz="0" w:space="0" w:color="auto"/>
      </w:divBdr>
    </w:div>
    <w:div w:id="1878809624">
      <w:bodyDiv w:val="1"/>
      <w:marLeft w:val="0"/>
      <w:marRight w:val="0"/>
      <w:marTop w:val="0"/>
      <w:marBottom w:val="0"/>
      <w:divBdr>
        <w:top w:val="none" w:sz="0" w:space="0" w:color="auto"/>
        <w:left w:val="none" w:sz="0" w:space="0" w:color="auto"/>
        <w:bottom w:val="none" w:sz="0" w:space="0" w:color="auto"/>
        <w:right w:val="none" w:sz="0" w:space="0" w:color="auto"/>
      </w:divBdr>
    </w:div>
    <w:div w:id="1887139864">
      <w:bodyDiv w:val="1"/>
      <w:marLeft w:val="0"/>
      <w:marRight w:val="0"/>
      <w:marTop w:val="0"/>
      <w:marBottom w:val="0"/>
      <w:divBdr>
        <w:top w:val="none" w:sz="0" w:space="0" w:color="auto"/>
        <w:left w:val="none" w:sz="0" w:space="0" w:color="auto"/>
        <w:bottom w:val="none" w:sz="0" w:space="0" w:color="auto"/>
        <w:right w:val="none" w:sz="0" w:space="0" w:color="auto"/>
      </w:divBdr>
    </w:div>
    <w:div w:id="1908539497">
      <w:bodyDiv w:val="1"/>
      <w:marLeft w:val="0"/>
      <w:marRight w:val="0"/>
      <w:marTop w:val="0"/>
      <w:marBottom w:val="0"/>
      <w:divBdr>
        <w:top w:val="none" w:sz="0" w:space="0" w:color="auto"/>
        <w:left w:val="none" w:sz="0" w:space="0" w:color="auto"/>
        <w:bottom w:val="none" w:sz="0" w:space="0" w:color="auto"/>
        <w:right w:val="none" w:sz="0" w:space="0" w:color="auto"/>
      </w:divBdr>
    </w:div>
    <w:div w:id="1938294164">
      <w:bodyDiv w:val="1"/>
      <w:marLeft w:val="0"/>
      <w:marRight w:val="0"/>
      <w:marTop w:val="0"/>
      <w:marBottom w:val="0"/>
      <w:divBdr>
        <w:top w:val="none" w:sz="0" w:space="0" w:color="auto"/>
        <w:left w:val="none" w:sz="0" w:space="0" w:color="auto"/>
        <w:bottom w:val="none" w:sz="0" w:space="0" w:color="auto"/>
        <w:right w:val="none" w:sz="0" w:space="0" w:color="auto"/>
      </w:divBdr>
    </w:div>
    <w:div w:id="1954971277">
      <w:bodyDiv w:val="1"/>
      <w:marLeft w:val="0"/>
      <w:marRight w:val="0"/>
      <w:marTop w:val="0"/>
      <w:marBottom w:val="0"/>
      <w:divBdr>
        <w:top w:val="none" w:sz="0" w:space="0" w:color="auto"/>
        <w:left w:val="none" w:sz="0" w:space="0" w:color="auto"/>
        <w:bottom w:val="none" w:sz="0" w:space="0" w:color="auto"/>
        <w:right w:val="none" w:sz="0" w:space="0" w:color="auto"/>
      </w:divBdr>
      <w:divsChild>
        <w:div w:id="815924337">
          <w:marLeft w:val="965"/>
          <w:marRight w:val="0"/>
          <w:marTop w:val="80"/>
          <w:marBottom w:val="0"/>
          <w:divBdr>
            <w:top w:val="none" w:sz="0" w:space="0" w:color="auto"/>
            <w:left w:val="none" w:sz="0" w:space="0" w:color="auto"/>
            <w:bottom w:val="none" w:sz="0" w:space="0" w:color="auto"/>
            <w:right w:val="none" w:sz="0" w:space="0" w:color="auto"/>
          </w:divBdr>
        </w:div>
      </w:divsChild>
    </w:div>
    <w:div w:id="1991865855">
      <w:bodyDiv w:val="1"/>
      <w:marLeft w:val="0"/>
      <w:marRight w:val="0"/>
      <w:marTop w:val="0"/>
      <w:marBottom w:val="0"/>
      <w:divBdr>
        <w:top w:val="none" w:sz="0" w:space="0" w:color="auto"/>
        <w:left w:val="none" w:sz="0" w:space="0" w:color="auto"/>
        <w:bottom w:val="none" w:sz="0" w:space="0" w:color="auto"/>
        <w:right w:val="none" w:sz="0" w:space="0" w:color="auto"/>
      </w:divBdr>
    </w:div>
    <w:div w:id="1995333261">
      <w:bodyDiv w:val="1"/>
      <w:marLeft w:val="0"/>
      <w:marRight w:val="0"/>
      <w:marTop w:val="0"/>
      <w:marBottom w:val="0"/>
      <w:divBdr>
        <w:top w:val="none" w:sz="0" w:space="0" w:color="auto"/>
        <w:left w:val="none" w:sz="0" w:space="0" w:color="auto"/>
        <w:bottom w:val="none" w:sz="0" w:space="0" w:color="auto"/>
        <w:right w:val="none" w:sz="0" w:space="0" w:color="auto"/>
      </w:divBdr>
    </w:div>
    <w:div w:id="1999529795">
      <w:bodyDiv w:val="1"/>
      <w:marLeft w:val="0"/>
      <w:marRight w:val="0"/>
      <w:marTop w:val="0"/>
      <w:marBottom w:val="0"/>
      <w:divBdr>
        <w:top w:val="none" w:sz="0" w:space="0" w:color="auto"/>
        <w:left w:val="none" w:sz="0" w:space="0" w:color="auto"/>
        <w:bottom w:val="none" w:sz="0" w:space="0" w:color="auto"/>
        <w:right w:val="none" w:sz="0" w:space="0" w:color="auto"/>
      </w:divBdr>
    </w:div>
    <w:div w:id="2007441789">
      <w:bodyDiv w:val="1"/>
      <w:marLeft w:val="0"/>
      <w:marRight w:val="0"/>
      <w:marTop w:val="0"/>
      <w:marBottom w:val="0"/>
      <w:divBdr>
        <w:top w:val="none" w:sz="0" w:space="0" w:color="auto"/>
        <w:left w:val="none" w:sz="0" w:space="0" w:color="auto"/>
        <w:bottom w:val="none" w:sz="0" w:space="0" w:color="auto"/>
        <w:right w:val="none" w:sz="0" w:space="0" w:color="auto"/>
      </w:divBdr>
    </w:div>
    <w:div w:id="212600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scarGomezGonzalez" TargetMode="Externa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miguelgz97" TargetMode="External"/><Relationship Id="rId17" Type="http://schemas.openxmlformats.org/officeDocument/2006/relationships/image" Target="media/image4.jpe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rmanAlejo"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hyperlink" Target="https://github.com/miguelgz97"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theme" Target="theme/theme1.xml"/><Relationship Id="rId10" Type="http://schemas.openxmlformats.org/officeDocument/2006/relationships/hyperlink" Target="https://github.com/OscarGomezGonzalez" TargetMode="Externa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GermanAlejo"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us\Desktop\Proyecto%20Jesus\2016\Memoria%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Version="6">
  <b:Source>
    <b:Tag>Dia</b:Tag>
    <b:SourceType>Report</b:SourceType>
    <b:Guid>{E0FEE8AE-39D9-4A29-91F0-17F61182692F}</b:Guid>
    <b:Title>Diagrama de Secuencia del Sistema y Detalles de los Contratos de las Operaciones, Ingenieria de Software I, Lección 5</b:Title>
    <b:RefOrder>1</b:RefOrder>
  </b:Source>
  <b:Source>
    <b:Tag>Mod</b:Tag>
    <b:SourceType>Report</b:SourceType>
    <b:Guid>{EA8D22B6-61F1-406B-86FF-18647CCB4072}</b:Guid>
    <b:Title>Modelo de Dominio, Ingenieria de Software I, Lección 4</b:Title>
    <b:RefOrder>2</b:RefOrder>
  </b:Source>
  <b:Source>
    <b:Tag>Req</b:Tag>
    <b:SourceType>Report</b:SourceType>
    <b:Guid>{AF7AE7E5-2D30-4B9E-BDFB-AE264D1FEDB5}</b:Guid>
    <b:Title>Requisistos y Casos de Uso, Ingenieria de Software I, Lección 3</b:Title>
    <b:RefOrder>3</b:RefOrder>
  </b:Source>
  <b:Source>
    <b:Tag>Tra2</b:Tag>
    <b:SourceType>Report</b:SourceType>
    <b:Guid>{0D636FF8-2E92-4BAE-AFEB-D2410756A4BF}</b:Guid>
    <b:Title>Transición al Diseño, Arquitectura Lógica, Lección 6</b:Title>
    <b:RefOrder>4</b:RefOrder>
  </b:Source>
  <b:Source>
    <b:Tag>Dia1</b:Tag>
    <b:SourceType>Report</b:SourceType>
    <b:Guid>{379C2A2A-E01A-4CCF-B69F-404053B54656}</b:Guid>
    <b:Title>Diagramas UML de interacción de Clases, Lección 7</b:Title>
    <b:RefOrder>5</b:RefOrder>
  </b:Source>
  <b:Source>
    <b:Tag>Pat</b:Tag>
    <b:SourceType>Report</b:SourceType>
    <b:Guid>{0086D50E-63FE-4934-B56E-86D78F099223}</b:Guid>
    <b:Title>Patrones GRASP: Diseño de Objetos con Reponsabilidades, Lección 8</b:Title>
    <b:RefOrder>6</b:RefOrder>
  </b:Source>
  <b:Source>
    <b:Tag>Vis</b:Tag>
    <b:SourceType>Report</b:SourceType>
    <b:Guid>{53BB8C99-2BAA-46EB-AAB8-E394253832F2}</b:Guid>
    <b:Title>Visibilidad  y Paso a Código, Lección 8</b:Title>
    <b:RefOrder>7</b:RefOrder>
  </b:Source>
</b:Sources>
</file>

<file path=customXml/itemProps1.xml><?xml version="1.0" encoding="utf-8"?>
<ds:datastoreItem xmlns:ds="http://schemas.openxmlformats.org/officeDocument/2006/customXml" ds:itemID="{DDF78D65-9313-4242-A49C-95C9F0539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 TFG.dotx</Template>
  <TotalTime>4</TotalTime>
  <Pages>61</Pages>
  <Words>7467</Words>
  <Characters>41072</Characters>
  <Application>Microsoft Office Word</Application>
  <DocSecurity>0</DocSecurity>
  <Lines>342</Lines>
  <Paragraphs>96</Paragraphs>
  <ScaleCrop>false</ScaleCrop>
  <HeadingPairs>
    <vt:vector size="6" baseType="variant">
      <vt:variant>
        <vt:lpstr>Título</vt:lpstr>
      </vt:variant>
      <vt:variant>
        <vt:i4>1</vt:i4>
      </vt:variant>
      <vt:variant>
        <vt:lpstr>Title</vt:lpstr>
      </vt:variant>
      <vt:variant>
        <vt:i4>1</vt:i4>
      </vt:variant>
      <vt:variant>
        <vt:lpstr>Headings</vt:lpstr>
      </vt:variant>
      <vt:variant>
        <vt:i4>30</vt:i4>
      </vt:variant>
    </vt:vector>
  </HeadingPairs>
  <TitlesOfParts>
    <vt:vector size="32" baseType="lpstr">
      <vt:lpstr/>
      <vt:lpstr/>
      <vt:lpstr>INTRODUCCIÓN</vt:lpstr>
      <vt:lpstr>DESCRIPCIÓN</vt:lpstr>
      <vt:lpstr>    </vt:lpstr>
      <vt:lpstr>    </vt:lpstr>
      <vt:lpstr>    Objetivo</vt:lpstr>
      <vt:lpstr>    Esquema de Navegación Web</vt:lpstr>
      <vt:lpstr>ANÁLISIS</vt:lpstr>
      <vt:lpstr>    </vt:lpstr>
      <vt:lpstr>    Diagramas de Casos de Uso</vt:lpstr>
      <vt:lpstr>    Descripción de Casos de Uso</vt:lpstr>
      <vt:lpstr>DISEÑO</vt:lpstr>
      <vt:lpstr>    </vt:lpstr>
      <vt:lpstr>    Persistencia</vt:lpstr>
      <vt:lpstr>    Entidades</vt:lpstr>
      <vt:lpstr>    Interacción</vt:lpstr>
      <vt:lpstr>IMPLEMENTACIÓN</vt:lpstr>
      <vt:lpstr>    </vt:lpstr>
      <vt:lpstr>    Base de Datos</vt:lpstr>
      <vt:lpstr>    Interfaz de Usuario</vt:lpstr>
      <vt:lpstr>    Paginas PHP</vt:lpstr>
      <vt:lpstr>    Librerías</vt:lpstr>
      <vt:lpstr>PRUEBAS</vt:lpstr>
      <vt:lpstr>DESPLIEGUE</vt:lpstr>
      <vt:lpstr>MANUAL DE USUARIO</vt:lpstr>
      <vt:lpstr>    </vt:lpstr>
      <vt:lpstr>    </vt:lpstr>
      <vt:lpstr>    </vt:lpstr>
      <vt:lpstr>    Tipos de Usuario</vt:lpstr>
      <vt:lpstr>    Administrador</vt:lpstr>
      <vt:lpstr>    Usuario</vt:lpstr>
    </vt:vector>
  </TitlesOfParts>
  <Company/>
  <LinksUpToDate>false</LinksUpToDate>
  <CharactersWithSpaces>48443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cerbe</dc:creator>
  <cp:lastModifiedBy>Javier Bermejo Torrent</cp:lastModifiedBy>
  <cp:revision>3</cp:revision>
  <cp:lastPrinted>2019-01-19T00:13:00Z</cp:lastPrinted>
  <dcterms:created xsi:type="dcterms:W3CDTF">2020-01-22T18:35:00Z</dcterms:created>
  <dcterms:modified xsi:type="dcterms:W3CDTF">2020-01-22T18:36:00Z</dcterms:modified>
</cp:coreProperties>
</file>